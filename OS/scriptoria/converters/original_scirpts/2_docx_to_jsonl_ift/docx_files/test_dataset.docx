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AF4FBB" w14:textId="7DC8F01E" w:rsidR="001075F3" w:rsidRDefault="001075F3" w:rsidP="001075F3">
      <w:pPr>
        <w:pStyle w:val="2"/>
      </w:pPr>
      <w:r>
        <w:rPr>
          <w:lang w:val="en-US"/>
        </w:rPr>
        <w:t xml:space="preserve">1. </w:t>
      </w:r>
      <w:r w:rsidR="00426CCF">
        <w:rPr>
          <w:lang w:val="en-US"/>
        </w:rPr>
        <w:t>Heading</w:t>
      </w:r>
      <w:r w:rsidR="00F67EA2">
        <w:t xml:space="preserve"> 1</w:t>
      </w:r>
    </w:p>
    <w:p w14:paraId="3973F36E" w14:textId="5C907046" w:rsidR="00182E98" w:rsidRPr="00182E98" w:rsidRDefault="00182E98" w:rsidP="00182E98">
      <w:pPr>
        <w:rPr>
          <w:lang w:val="en-US"/>
        </w:rPr>
      </w:pPr>
      <w:r>
        <w:rPr>
          <w:lang w:val="en-US"/>
        </w:rPr>
        <w:t>// // 1</w:t>
      </w:r>
    </w:p>
    <w:p w14:paraId="51AC2190" w14:textId="524B84CD" w:rsidR="00182E98" w:rsidRDefault="001075F3" w:rsidP="001075F3">
      <w:pPr>
        <w:rPr>
          <w:lang w:val="en-US"/>
        </w:rPr>
      </w:pPr>
      <w:r>
        <w:rPr>
          <w:lang w:val="en-US"/>
        </w:rPr>
        <w:t>Main text 1</w:t>
      </w:r>
    </w:p>
    <w:p w14:paraId="60F93108" w14:textId="191150C8" w:rsidR="001075F3" w:rsidRDefault="001075F3" w:rsidP="001075F3">
      <w:pPr>
        <w:rPr>
          <w:lang w:val="en-US"/>
        </w:rPr>
      </w:pPr>
      <w:r>
        <w:rPr>
          <w:lang w:val="en-US"/>
        </w:rPr>
        <w:t>*</w:t>
      </w:r>
      <w:r w:rsidR="005C7325">
        <w:rPr>
          <w:lang w:val="en-US"/>
        </w:rPr>
        <w:t xml:space="preserve"> *</w:t>
      </w:r>
      <w:r>
        <w:rPr>
          <w:lang w:val="en-US"/>
        </w:rPr>
        <w:t xml:space="preserve"> 1</w:t>
      </w:r>
    </w:p>
    <w:p w14:paraId="4854BBFC" w14:textId="6B778C9E" w:rsidR="00182E98" w:rsidRDefault="00182E98" w:rsidP="001075F3">
      <w:pPr>
        <w:rPr>
          <w:lang w:val="en-US"/>
        </w:rPr>
      </w:pPr>
      <w:r>
        <w:rPr>
          <w:lang w:val="en-US"/>
        </w:rPr>
        <w:t>Main text 2</w:t>
      </w:r>
    </w:p>
    <w:p w14:paraId="35C90D2B" w14:textId="5E6E65E6" w:rsidR="001075F3" w:rsidRDefault="005C7325" w:rsidP="001075F3">
      <w:pPr>
        <w:rPr>
          <w:lang w:val="en-US"/>
        </w:rPr>
      </w:pPr>
      <w:r>
        <w:rPr>
          <w:lang w:val="en-US"/>
        </w:rPr>
        <w:t>- -</w:t>
      </w:r>
      <w:r w:rsidR="001075F3">
        <w:rPr>
          <w:lang w:val="en-US"/>
        </w:rPr>
        <w:t xml:space="preserve"> 1</w:t>
      </w:r>
    </w:p>
    <w:p w14:paraId="1D18FBF1" w14:textId="4266FFB8" w:rsidR="001075F3" w:rsidRDefault="001075F3" w:rsidP="001075F3">
      <w:pPr>
        <w:rPr>
          <w:lang w:val="en-US"/>
        </w:rPr>
      </w:pPr>
    </w:p>
    <w:p w14:paraId="046D0E30" w14:textId="16403D17" w:rsidR="001075F3" w:rsidRDefault="001075F3" w:rsidP="00000F1C">
      <w:pPr>
        <w:pStyle w:val="3"/>
        <w:rPr>
          <w:lang w:val="en-US"/>
        </w:rPr>
      </w:pPr>
      <w:r>
        <w:rPr>
          <w:lang w:val="en-US"/>
        </w:rPr>
        <w:t xml:space="preserve">1.1. </w:t>
      </w:r>
      <w:r w:rsidR="00426CCF">
        <w:rPr>
          <w:lang w:val="en-US"/>
        </w:rPr>
        <w:t>Subheading</w:t>
      </w:r>
      <w:r>
        <w:rPr>
          <w:lang w:val="en-US"/>
        </w:rPr>
        <w:t xml:space="preserve"> 1</w:t>
      </w:r>
    </w:p>
    <w:p w14:paraId="2B108477" w14:textId="4286B572" w:rsidR="00182E98" w:rsidRPr="00182E98" w:rsidRDefault="00182E98" w:rsidP="00182E98">
      <w:pPr>
        <w:rPr>
          <w:lang w:val="en-US"/>
        </w:rPr>
      </w:pPr>
      <w:r>
        <w:rPr>
          <w:lang w:val="en-US"/>
        </w:rPr>
        <w:t>// // 2</w:t>
      </w:r>
    </w:p>
    <w:p w14:paraId="33B6967C" w14:textId="45B52F06" w:rsidR="00182E98" w:rsidRDefault="00182E98" w:rsidP="00182E98">
      <w:pPr>
        <w:rPr>
          <w:lang w:val="en-US"/>
        </w:rPr>
      </w:pPr>
      <w:r>
        <w:rPr>
          <w:lang w:val="en-US"/>
        </w:rPr>
        <w:t>Main text 3</w:t>
      </w:r>
    </w:p>
    <w:p w14:paraId="7EB7D0EF" w14:textId="424A1396" w:rsidR="00182E98" w:rsidRDefault="00182E98" w:rsidP="00182E98">
      <w:pPr>
        <w:rPr>
          <w:lang w:val="en-US"/>
        </w:rPr>
      </w:pPr>
      <w:r>
        <w:rPr>
          <w:lang w:val="en-US"/>
        </w:rPr>
        <w:t>* * 2</w:t>
      </w:r>
    </w:p>
    <w:p w14:paraId="6CD7625F" w14:textId="7E11A57F" w:rsidR="00182E98" w:rsidRDefault="00182E98" w:rsidP="00182E98">
      <w:pPr>
        <w:rPr>
          <w:lang w:val="en-US"/>
        </w:rPr>
      </w:pPr>
      <w:r>
        <w:rPr>
          <w:lang w:val="en-US"/>
        </w:rPr>
        <w:t>Main text 4</w:t>
      </w:r>
    </w:p>
    <w:p w14:paraId="1DE5D8F7" w14:textId="6A3AE728" w:rsidR="00182E98" w:rsidRDefault="00182E98" w:rsidP="00182E98">
      <w:pPr>
        <w:rPr>
          <w:lang w:val="en-US"/>
        </w:rPr>
      </w:pPr>
      <w:r>
        <w:rPr>
          <w:lang w:val="en-US"/>
        </w:rPr>
        <w:t>- - 2</w:t>
      </w:r>
    </w:p>
    <w:p w14:paraId="220A7E7F" w14:textId="6E7827D3" w:rsidR="001075F3" w:rsidRDefault="001075F3" w:rsidP="001075F3">
      <w:pPr>
        <w:rPr>
          <w:lang w:val="en-US"/>
        </w:rPr>
      </w:pPr>
    </w:p>
    <w:p w14:paraId="5372C95B" w14:textId="2B75444C" w:rsidR="001075F3" w:rsidRDefault="001075F3" w:rsidP="00756636">
      <w:pPr>
        <w:pStyle w:val="2"/>
        <w:rPr>
          <w:lang w:val="en-US"/>
        </w:rPr>
      </w:pPr>
      <w:r>
        <w:rPr>
          <w:lang w:val="en-US"/>
        </w:rPr>
        <w:t xml:space="preserve">2. </w:t>
      </w:r>
      <w:r w:rsidR="00426CCF">
        <w:rPr>
          <w:lang w:val="en-US"/>
        </w:rPr>
        <w:t>Heading</w:t>
      </w:r>
      <w:r>
        <w:rPr>
          <w:lang w:val="en-US"/>
        </w:rPr>
        <w:t xml:space="preserve"> 2</w:t>
      </w:r>
    </w:p>
    <w:p w14:paraId="04638D41" w14:textId="2AC3A038" w:rsidR="00F67EA2" w:rsidRPr="00C36FA7" w:rsidRDefault="00F67EA2" w:rsidP="00F67EA2">
      <w:pPr>
        <w:pStyle w:val="3"/>
        <w:rPr>
          <w:lang w:val="en-US"/>
        </w:rPr>
      </w:pPr>
      <w:r>
        <w:rPr>
          <w:lang w:val="en-US"/>
        </w:rPr>
        <w:t xml:space="preserve">2.1. </w:t>
      </w:r>
      <w:r w:rsidR="00426CCF">
        <w:rPr>
          <w:lang w:val="en-US"/>
        </w:rPr>
        <w:t>Subheading</w:t>
      </w:r>
      <w:r>
        <w:t xml:space="preserve"> </w:t>
      </w:r>
      <w:r w:rsidR="00C36FA7">
        <w:rPr>
          <w:lang w:val="en-US"/>
        </w:rPr>
        <w:t>2</w:t>
      </w:r>
    </w:p>
    <w:p w14:paraId="75A38EB5" w14:textId="14EB62D0" w:rsidR="001075F3" w:rsidRDefault="001075F3" w:rsidP="00000F1C">
      <w:pPr>
        <w:pStyle w:val="3"/>
        <w:rPr>
          <w:lang w:val="en-US"/>
        </w:rPr>
      </w:pPr>
      <w:r>
        <w:rPr>
          <w:lang w:val="en-US"/>
        </w:rPr>
        <w:t>2.</w:t>
      </w:r>
      <w:r w:rsidR="00F67EA2">
        <w:rPr>
          <w:lang w:val="en-US"/>
        </w:rPr>
        <w:t>2</w:t>
      </w:r>
      <w:r>
        <w:rPr>
          <w:lang w:val="en-US"/>
        </w:rPr>
        <w:t xml:space="preserve">. </w:t>
      </w:r>
      <w:r w:rsidR="00426CCF">
        <w:rPr>
          <w:lang w:val="en-US"/>
        </w:rPr>
        <w:t>Subheading</w:t>
      </w:r>
      <w:bookmarkStart w:id="0" w:name="_GoBack"/>
      <w:bookmarkEnd w:id="0"/>
      <w:r>
        <w:rPr>
          <w:lang w:val="en-US"/>
        </w:rPr>
        <w:t xml:space="preserve"> </w:t>
      </w:r>
      <w:r w:rsidR="00C36FA7">
        <w:rPr>
          <w:lang w:val="en-US"/>
        </w:rPr>
        <w:t>3</w:t>
      </w:r>
    </w:p>
    <w:p w14:paraId="63A4E8F8" w14:textId="105C7410" w:rsidR="00182E98" w:rsidRPr="00182E98" w:rsidRDefault="00182E98" w:rsidP="00182E98">
      <w:pPr>
        <w:rPr>
          <w:lang w:val="en-US"/>
        </w:rPr>
      </w:pPr>
      <w:r>
        <w:rPr>
          <w:lang w:val="en-US"/>
        </w:rPr>
        <w:t>// // 3</w:t>
      </w:r>
    </w:p>
    <w:p w14:paraId="488A6D80" w14:textId="56A7AEF4" w:rsidR="00182E98" w:rsidRDefault="00182E98" w:rsidP="00182E98">
      <w:pPr>
        <w:rPr>
          <w:lang w:val="en-US"/>
        </w:rPr>
      </w:pPr>
      <w:r>
        <w:rPr>
          <w:lang w:val="en-US"/>
        </w:rPr>
        <w:t>Main text 5</w:t>
      </w:r>
    </w:p>
    <w:p w14:paraId="0197A790" w14:textId="29B18DD2" w:rsidR="00182E98" w:rsidRDefault="00182E98" w:rsidP="00182E98">
      <w:pPr>
        <w:rPr>
          <w:lang w:val="en-US"/>
        </w:rPr>
      </w:pPr>
      <w:r>
        <w:rPr>
          <w:lang w:val="en-US"/>
        </w:rPr>
        <w:t>* * 3</w:t>
      </w:r>
    </w:p>
    <w:p w14:paraId="3203ED8B" w14:textId="0D619134" w:rsidR="00182E98" w:rsidRDefault="00182E98" w:rsidP="00182E98">
      <w:pPr>
        <w:rPr>
          <w:lang w:val="en-US"/>
        </w:rPr>
      </w:pPr>
      <w:r>
        <w:rPr>
          <w:lang w:val="en-US"/>
        </w:rPr>
        <w:t>Main text 6</w:t>
      </w:r>
    </w:p>
    <w:p w14:paraId="5BBCCA1B" w14:textId="01A91EC3" w:rsidR="00182E98" w:rsidRDefault="00182E98" w:rsidP="00182E98">
      <w:pPr>
        <w:rPr>
          <w:lang w:val="en-US"/>
        </w:rPr>
      </w:pPr>
      <w:r>
        <w:rPr>
          <w:lang w:val="en-US"/>
        </w:rPr>
        <w:t>- - 3</w:t>
      </w:r>
    </w:p>
    <w:p w14:paraId="129CCF1A" w14:textId="77777777" w:rsidR="001075F3" w:rsidRDefault="001075F3" w:rsidP="001075F3">
      <w:pPr>
        <w:rPr>
          <w:lang w:val="en-US"/>
        </w:rPr>
      </w:pPr>
    </w:p>
    <w:p w14:paraId="5CAC87F8" w14:textId="77777777" w:rsidR="001075F3" w:rsidRDefault="001075F3" w:rsidP="001075F3">
      <w:pPr>
        <w:rPr>
          <w:lang w:val="en-US"/>
        </w:rPr>
      </w:pPr>
    </w:p>
    <w:p w14:paraId="78E64C72" w14:textId="35CF8B24" w:rsidR="001075F3" w:rsidRPr="001075F3" w:rsidRDefault="001075F3" w:rsidP="001075F3">
      <w:pPr>
        <w:rPr>
          <w:lang w:val="en-US"/>
        </w:rPr>
      </w:pPr>
    </w:p>
    <w:sectPr w:rsidR="001075F3" w:rsidRPr="001075F3" w:rsidSect="00D528B6">
      <w:footerReference w:type="default" r:id="rId7"/>
      <w:pgSz w:w="11906" w:h="16838" w:code="9"/>
      <w:pgMar w:top="567" w:right="1134" w:bottom="567" w:left="1134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785A6D" w14:textId="77777777" w:rsidR="003B7440" w:rsidRDefault="003B7440" w:rsidP="003F4F6F">
      <w:r>
        <w:separator/>
      </w:r>
    </w:p>
  </w:endnote>
  <w:endnote w:type="continuationSeparator" w:id="0">
    <w:p w14:paraId="19BC0AC3" w14:textId="77777777" w:rsidR="003B7440" w:rsidRDefault="003B7440" w:rsidP="003F4F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059608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EA2753" w14:textId="7B775B1F" w:rsidR="0087354D" w:rsidRDefault="0087354D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6CC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F3A29F" w14:textId="77777777" w:rsidR="003F4F6F" w:rsidRDefault="003F4F6F" w:rsidP="000723E0">
    <w:pPr>
      <w:pStyle w:val="a8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D96DFB" w14:textId="77777777" w:rsidR="003B7440" w:rsidRDefault="003B7440" w:rsidP="003F4F6F">
      <w:r>
        <w:separator/>
      </w:r>
    </w:p>
  </w:footnote>
  <w:footnote w:type="continuationSeparator" w:id="0">
    <w:p w14:paraId="2E9EF17F" w14:textId="77777777" w:rsidR="003B7440" w:rsidRDefault="003B7440" w:rsidP="003F4F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0FC"/>
    <w:rsid w:val="0000005D"/>
    <w:rsid w:val="00000077"/>
    <w:rsid w:val="00000084"/>
    <w:rsid w:val="0000020F"/>
    <w:rsid w:val="00000210"/>
    <w:rsid w:val="00000437"/>
    <w:rsid w:val="000005EB"/>
    <w:rsid w:val="000007EF"/>
    <w:rsid w:val="0000082E"/>
    <w:rsid w:val="000008A7"/>
    <w:rsid w:val="000009D1"/>
    <w:rsid w:val="00000C05"/>
    <w:rsid w:val="00000C3A"/>
    <w:rsid w:val="00000CAB"/>
    <w:rsid w:val="00000CDE"/>
    <w:rsid w:val="00000E9F"/>
    <w:rsid w:val="00000F1C"/>
    <w:rsid w:val="00000F89"/>
    <w:rsid w:val="000011F4"/>
    <w:rsid w:val="000012AB"/>
    <w:rsid w:val="0000157D"/>
    <w:rsid w:val="0000190C"/>
    <w:rsid w:val="000019B8"/>
    <w:rsid w:val="00001ACC"/>
    <w:rsid w:val="00001B38"/>
    <w:rsid w:val="00001B3E"/>
    <w:rsid w:val="00001DB7"/>
    <w:rsid w:val="00001DFB"/>
    <w:rsid w:val="00001EA9"/>
    <w:rsid w:val="00001EC7"/>
    <w:rsid w:val="0000203D"/>
    <w:rsid w:val="00002186"/>
    <w:rsid w:val="00002366"/>
    <w:rsid w:val="000026FD"/>
    <w:rsid w:val="000027BD"/>
    <w:rsid w:val="000028C2"/>
    <w:rsid w:val="00002A5C"/>
    <w:rsid w:val="00002D38"/>
    <w:rsid w:val="00002DBD"/>
    <w:rsid w:val="00002DF9"/>
    <w:rsid w:val="00002E30"/>
    <w:rsid w:val="0000317C"/>
    <w:rsid w:val="00003437"/>
    <w:rsid w:val="00003476"/>
    <w:rsid w:val="0000347E"/>
    <w:rsid w:val="000036CB"/>
    <w:rsid w:val="000037C0"/>
    <w:rsid w:val="000037E9"/>
    <w:rsid w:val="000039B6"/>
    <w:rsid w:val="00003A1F"/>
    <w:rsid w:val="00003B14"/>
    <w:rsid w:val="00003C01"/>
    <w:rsid w:val="00003C23"/>
    <w:rsid w:val="00003C48"/>
    <w:rsid w:val="00003C5D"/>
    <w:rsid w:val="00003CF9"/>
    <w:rsid w:val="00003D2E"/>
    <w:rsid w:val="00003D86"/>
    <w:rsid w:val="00003F93"/>
    <w:rsid w:val="00003F9A"/>
    <w:rsid w:val="00004044"/>
    <w:rsid w:val="000043EC"/>
    <w:rsid w:val="000044F3"/>
    <w:rsid w:val="00004614"/>
    <w:rsid w:val="00004703"/>
    <w:rsid w:val="000047CF"/>
    <w:rsid w:val="00004955"/>
    <w:rsid w:val="0000496A"/>
    <w:rsid w:val="00004A77"/>
    <w:rsid w:val="00004A9C"/>
    <w:rsid w:val="00004AB8"/>
    <w:rsid w:val="00004B27"/>
    <w:rsid w:val="00004BD5"/>
    <w:rsid w:val="00004E22"/>
    <w:rsid w:val="00004E78"/>
    <w:rsid w:val="00004F3B"/>
    <w:rsid w:val="0000528D"/>
    <w:rsid w:val="000052C0"/>
    <w:rsid w:val="00005359"/>
    <w:rsid w:val="00005388"/>
    <w:rsid w:val="0000541A"/>
    <w:rsid w:val="000054C8"/>
    <w:rsid w:val="0000550F"/>
    <w:rsid w:val="0000570C"/>
    <w:rsid w:val="000057EF"/>
    <w:rsid w:val="0000584D"/>
    <w:rsid w:val="000059F2"/>
    <w:rsid w:val="00005B62"/>
    <w:rsid w:val="00005BE4"/>
    <w:rsid w:val="00005CCF"/>
    <w:rsid w:val="00005D5C"/>
    <w:rsid w:val="00005D6E"/>
    <w:rsid w:val="00005E10"/>
    <w:rsid w:val="00006002"/>
    <w:rsid w:val="0000611C"/>
    <w:rsid w:val="00006120"/>
    <w:rsid w:val="00006154"/>
    <w:rsid w:val="0000618F"/>
    <w:rsid w:val="000062DE"/>
    <w:rsid w:val="00006417"/>
    <w:rsid w:val="00006425"/>
    <w:rsid w:val="00006485"/>
    <w:rsid w:val="000064E4"/>
    <w:rsid w:val="000065D7"/>
    <w:rsid w:val="0000667E"/>
    <w:rsid w:val="000067A3"/>
    <w:rsid w:val="0000687A"/>
    <w:rsid w:val="0000689B"/>
    <w:rsid w:val="00006B48"/>
    <w:rsid w:val="00006BD6"/>
    <w:rsid w:val="00006BDF"/>
    <w:rsid w:val="00006BE1"/>
    <w:rsid w:val="00006D7A"/>
    <w:rsid w:val="00006D93"/>
    <w:rsid w:val="00007045"/>
    <w:rsid w:val="000070D6"/>
    <w:rsid w:val="000071F9"/>
    <w:rsid w:val="00007269"/>
    <w:rsid w:val="00007305"/>
    <w:rsid w:val="0000730B"/>
    <w:rsid w:val="00007431"/>
    <w:rsid w:val="00007501"/>
    <w:rsid w:val="00007624"/>
    <w:rsid w:val="000077D5"/>
    <w:rsid w:val="000077FE"/>
    <w:rsid w:val="000078E2"/>
    <w:rsid w:val="00007987"/>
    <w:rsid w:val="00007B5F"/>
    <w:rsid w:val="00007D4F"/>
    <w:rsid w:val="00007FD5"/>
    <w:rsid w:val="0001003F"/>
    <w:rsid w:val="000100C5"/>
    <w:rsid w:val="000101A3"/>
    <w:rsid w:val="00010467"/>
    <w:rsid w:val="0001059A"/>
    <w:rsid w:val="000106B7"/>
    <w:rsid w:val="000107F1"/>
    <w:rsid w:val="00010A2D"/>
    <w:rsid w:val="00010AF6"/>
    <w:rsid w:val="00010C74"/>
    <w:rsid w:val="00010C90"/>
    <w:rsid w:val="00010CA6"/>
    <w:rsid w:val="00010D3A"/>
    <w:rsid w:val="00010E5F"/>
    <w:rsid w:val="00010ECF"/>
    <w:rsid w:val="00010F39"/>
    <w:rsid w:val="00010FBA"/>
    <w:rsid w:val="00011372"/>
    <w:rsid w:val="000113BD"/>
    <w:rsid w:val="00011554"/>
    <w:rsid w:val="00011592"/>
    <w:rsid w:val="000115AB"/>
    <w:rsid w:val="000115E6"/>
    <w:rsid w:val="00011613"/>
    <w:rsid w:val="0001170D"/>
    <w:rsid w:val="0001179C"/>
    <w:rsid w:val="0001189E"/>
    <w:rsid w:val="0001194E"/>
    <w:rsid w:val="00011A71"/>
    <w:rsid w:val="00011C8C"/>
    <w:rsid w:val="00011CF2"/>
    <w:rsid w:val="0001205D"/>
    <w:rsid w:val="00012131"/>
    <w:rsid w:val="00012198"/>
    <w:rsid w:val="000121BE"/>
    <w:rsid w:val="000121DB"/>
    <w:rsid w:val="000123BF"/>
    <w:rsid w:val="000123C8"/>
    <w:rsid w:val="000123CB"/>
    <w:rsid w:val="0001240B"/>
    <w:rsid w:val="00012476"/>
    <w:rsid w:val="00012546"/>
    <w:rsid w:val="00012584"/>
    <w:rsid w:val="0001258B"/>
    <w:rsid w:val="00012A82"/>
    <w:rsid w:val="00012B6F"/>
    <w:rsid w:val="00012B7B"/>
    <w:rsid w:val="00012BFA"/>
    <w:rsid w:val="00012C4C"/>
    <w:rsid w:val="00012D3A"/>
    <w:rsid w:val="00012EB8"/>
    <w:rsid w:val="00013008"/>
    <w:rsid w:val="0001301F"/>
    <w:rsid w:val="00013392"/>
    <w:rsid w:val="000134E2"/>
    <w:rsid w:val="000134EB"/>
    <w:rsid w:val="0001350B"/>
    <w:rsid w:val="0001353E"/>
    <w:rsid w:val="000135DF"/>
    <w:rsid w:val="00013749"/>
    <w:rsid w:val="000138BC"/>
    <w:rsid w:val="00013936"/>
    <w:rsid w:val="00013A07"/>
    <w:rsid w:val="00013A76"/>
    <w:rsid w:val="00013B7B"/>
    <w:rsid w:val="00013BC1"/>
    <w:rsid w:val="00013C1E"/>
    <w:rsid w:val="00013C7A"/>
    <w:rsid w:val="00013F2B"/>
    <w:rsid w:val="00013F53"/>
    <w:rsid w:val="00013F7F"/>
    <w:rsid w:val="00013FA3"/>
    <w:rsid w:val="0001400A"/>
    <w:rsid w:val="000140D5"/>
    <w:rsid w:val="0001415F"/>
    <w:rsid w:val="000141AE"/>
    <w:rsid w:val="000141C5"/>
    <w:rsid w:val="00014269"/>
    <w:rsid w:val="000142C0"/>
    <w:rsid w:val="000142EB"/>
    <w:rsid w:val="0001434F"/>
    <w:rsid w:val="00014577"/>
    <w:rsid w:val="00014683"/>
    <w:rsid w:val="0001490E"/>
    <w:rsid w:val="00014BB7"/>
    <w:rsid w:val="00014CAB"/>
    <w:rsid w:val="00014EA7"/>
    <w:rsid w:val="00014EB1"/>
    <w:rsid w:val="00015105"/>
    <w:rsid w:val="0001511F"/>
    <w:rsid w:val="00015152"/>
    <w:rsid w:val="000152B7"/>
    <w:rsid w:val="00015304"/>
    <w:rsid w:val="0001542A"/>
    <w:rsid w:val="000156F1"/>
    <w:rsid w:val="00015828"/>
    <w:rsid w:val="0001590D"/>
    <w:rsid w:val="00015A1E"/>
    <w:rsid w:val="00015CBF"/>
    <w:rsid w:val="00015D8E"/>
    <w:rsid w:val="00015DDE"/>
    <w:rsid w:val="00015F83"/>
    <w:rsid w:val="000160C8"/>
    <w:rsid w:val="0001625C"/>
    <w:rsid w:val="0001632B"/>
    <w:rsid w:val="0001632F"/>
    <w:rsid w:val="0001653E"/>
    <w:rsid w:val="0001654B"/>
    <w:rsid w:val="0001665E"/>
    <w:rsid w:val="0001677F"/>
    <w:rsid w:val="0001679D"/>
    <w:rsid w:val="000167EA"/>
    <w:rsid w:val="000168AD"/>
    <w:rsid w:val="00016B64"/>
    <w:rsid w:val="00016B77"/>
    <w:rsid w:val="00016B9B"/>
    <w:rsid w:val="00016BD7"/>
    <w:rsid w:val="00016E21"/>
    <w:rsid w:val="0001717C"/>
    <w:rsid w:val="00017203"/>
    <w:rsid w:val="00017214"/>
    <w:rsid w:val="000172CF"/>
    <w:rsid w:val="000175E2"/>
    <w:rsid w:val="0001760C"/>
    <w:rsid w:val="000176B1"/>
    <w:rsid w:val="0001787B"/>
    <w:rsid w:val="00017A23"/>
    <w:rsid w:val="00017A75"/>
    <w:rsid w:val="00017A96"/>
    <w:rsid w:val="00017AFE"/>
    <w:rsid w:val="00017C92"/>
    <w:rsid w:val="00017FC6"/>
    <w:rsid w:val="00017FCD"/>
    <w:rsid w:val="000200E5"/>
    <w:rsid w:val="0002026D"/>
    <w:rsid w:val="0002027E"/>
    <w:rsid w:val="000202AD"/>
    <w:rsid w:val="00020405"/>
    <w:rsid w:val="00020459"/>
    <w:rsid w:val="000204A6"/>
    <w:rsid w:val="0002052C"/>
    <w:rsid w:val="00020536"/>
    <w:rsid w:val="0002056B"/>
    <w:rsid w:val="000205B8"/>
    <w:rsid w:val="000205CD"/>
    <w:rsid w:val="00020645"/>
    <w:rsid w:val="00020738"/>
    <w:rsid w:val="00020844"/>
    <w:rsid w:val="0002085B"/>
    <w:rsid w:val="00020B01"/>
    <w:rsid w:val="00020C18"/>
    <w:rsid w:val="00020DD8"/>
    <w:rsid w:val="00020DFA"/>
    <w:rsid w:val="0002101B"/>
    <w:rsid w:val="0002105E"/>
    <w:rsid w:val="0002110F"/>
    <w:rsid w:val="000211A0"/>
    <w:rsid w:val="00021271"/>
    <w:rsid w:val="000212A2"/>
    <w:rsid w:val="0002139D"/>
    <w:rsid w:val="000213E7"/>
    <w:rsid w:val="0002146E"/>
    <w:rsid w:val="000214CD"/>
    <w:rsid w:val="00021583"/>
    <w:rsid w:val="000216B6"/>
    <w:rsid w:val="000216E3"/>
    <w:rsid w:val="0002176C"/>
    <w:rsid w:val="00021861"/>
    <w:rsid w:val="000218AB"/>
    <w:rsid w:val="00021935"/>
    <w:rsid w:val="00021981"/>
    <w:rsid w:val="00021A09"/>
    <w:rsid w:val="00021AD3"/>
    <w:rsid w:val="00021AF6"/>
    <w:rsid w:val="00021B18"/>
    <w:rsid w:val="00021C14"/>
    <w:rsid w:val="00021E43"/>
    <w:rsid w:val="00021E8A"/>
    <w:rsid w:val="00021FCD"/>
    <w:rsid w:val="000220A3"/>
    <w:rsid w:val="00022128"/>
    <w:rsid w:val="00022316"/>
    <w:rsid w:val="000223EA"/>
    <w:rsid w:val="0002242A"/>
    <w:rsid w:val="000224D4"/>
    <w:rsid w:val="000225B2"/>
    <w:rsid w:val="000226C2"/>
    <w:rsid w:val="00022854"/>
    <w:rsid w:val="00022862"/>
    <w:rsid w:val="00022868"/>
    <w:rsid w:val="00022946"/>
    <w:rsid w:val="00022952"/>
    <w:rsid w:val="00022D58"/>
    <w:rsid w:val="00022E3B"/>
    <w:rsid w:val="00022F0A"/>
    <w:rsid w:val="00022FBF"/>
    <w:rsid w:val="00023054"/>
    <w:rsid w:val="000230BF"/>
    <w:rsid w:val="0002312F"/>
    <w:rsid w:val="00023153"/>
    <w:rsid w:val="0002317A"/>
    <w:rsid w:val="000231BC"/>
    <w:rsid w:val="00023210"/>
    <w:rsid w:val="00023283"/>
    <w:rsid w:val="000232F1"/>
    <w:rsid w:val="00023399"/>
    <w:rsid w:val="000234DD"/>
    <w:rsid w:val="000235BD"/>
    <w:rsid w:val="000236E0"/>
    <w:rsid w:val="00023A28"/>
    <w:rsid w:val="00023A37"/>
    <w:rsid w:val="00023A6A"/>
    <w:rsid w:val="00023F47"/>
    <w:rsid w:val="00024001"/>
    <w:rsid w:val="00024097"/>
    <w:rsid w:val="000242EE"/>
    <w:rsid w:val="00024324"/>
    <w:rsid w:val="00024352"/>
    <w:rsid w:val="000243FD"/>
    <w:rsid w:val="000245BB"/>
    <w:rsid w:val="000245D6"/>
    <w:rsid w:val="00024635"/>
    <w:rsid w:val="000246F6"/>
    <w:rsid w:val="000247CD"/>
    <w:rsid w:val="000248C6"/>
    <w:rsid w:val="000248C9"/>
    <w:rsid w:val="00024952"/>
    <w:rsid w:val="00024961"/>
    <w:rsid w:val="00024A74"/>
    <w:rsid w:val="00024AF6"/>
    <w:rsid w:val="00024BB4"/>
    <w:rsid w:val="00024C0B"/>
    <w:rsid w:val="00024C6F"/>
    <w:rsid w:val="00024CE2"/>
    <w:rsid w:val="00024ED6"/>
    <w:rsid w:val="00024F1F"/>
    <w:rsid w:val="00024F3D"/>
    <w:rsid w:val="00025124"/>
    <w:rsid w:val="0002520D"/>
    <w:rsid w:val="00025283"/>
    <w:rsid w:val="000252BD"/>
    <w:rsid w:val="000252BF"/>
    <w:rsid w:val="00025429"/>
    <w:rsid w:val="0002544F"/>
    <w:rsid w:val="00025483"/>
    <w:rsid w:val="000254E2"/>
    <w:rsid w:val="0002566A"/>
    <w:rsid w:val="00025708"/>
    <w:rsid w:val="00025903"/>
    <w:rsid w:val="000259C0"/>
    <w:rsid w:val="00025A12"/>
    <w:rsid w:val="00025BF4"/>
    <w:rsid w:val="00025C94"/>
    <w:rsid w:val="00025CB3"/>
    <w:rsid w:val="00025D6A"/>
    <w:rsid w:val="00025E68"/>
    <w:rsid w:val="00026072"/>
    <w:rsid w:val="0002609F"/>
    <w:rsid w:val="000260A1"/>
    <w:rsid w:val="0002619C"/>
    <w:rsid w:val="000261D0"/>
    <w:rsid w:val="00026333"/>
    <w:rsid w:val="00026435"/>
    <w:rsid w:val="000265EE"/>
    <w:rsid w:val="00026649"/>
    <w:rsid w:val="00026854"/>
    <w:rsid w:val="0002686E"/>
    <w:rsid w:val="000268F4"/>
    <w:rsid w:val="000268FA"/>
    <w:rsid w:val="00026BF3"/>
    <w:rsid w:val="00026C31"/>
    <w:rsid w:val="00027217"/>
    <w:rsid w:val="00027251"/>
    <w:rsid w:val="00027513"/>
    <w:rsid w:val="00027623"/>
    <w:rsid w:val="0002766E"/>
    <w:rsid w:val="00027A9A"/>
    <w:rsid w:val="00027B00"/>
    <w:rsid w:val="00027B3E"/>
    <w:rsid w:val="00027B61"/>
    <w:rsid w:val="00027BD1"/>
    <w:rsid w:val="00027C4B"/>
    <w:rsid w:val="00027C6D"/>
    <w:rsid w:val="00027CE6"/>
    <w:rsid w:val="00027E71"/>
    <w:rsid w:val="00027F7B"/>
    <w:rsid w:val="00027F7F"/>
    <w:rsid w:val="00027FAF"/>
    <w:rsid w:val="00030056"/>
    <w:rsid w:val="000302A0"/>
    <w:rsid w:val="000302D6"/>
    <w:rsid w:val="00030355"/>
    <w:rsid w:val="00030458"/>
    <w:rsid w:val="000304EB"/>
    <w:rsid w:val="00030553"/>
    <w:rsid w:val="0003055F"/>
    <w:rsid w:val="000308D6"/>
    <w:rsid w:val="0003092F"/>
    <w:rsid w:val="00030A2C"/>
    <w:rsid w:val="00030B3B"/>
    <w:rsid w:val="00030C7A"/>
    <w:rsid w:val="00030CE0"/>
    <w:rsid w:val="00030D03"/>
    <w:rsid w:val="00030D44"/>
    <w:rsid w:val="00030DB3"/>
    <w:rsid w:val="00030DC2"/>
    <w:rsid w:val="00030E0A"/>
    <w:rsid w:val="00030E30"/>
    <w:rsid w:val="00030EBD"/>
    <w:rsid w:val="00030FA2"/>
    <w:rsid w:val="0003109F"/>
    <w:rsid w:val="000310CE"/>
    <w:rsid w:val="000312FF"/>
    <w:rsid w:val="000313BD"/>
    <w:rsid w:val="000313D5"/>
    <w:rsid w:val="00031413"/>
    <w:rsid w:val="00031436"/>
    <w:rsid w:val="0003148E"/>
    <w:rsid w:val="000314D0"/>
    <w:rsid w:val="000316B8"/>
    <w:rsid w:val="000317A8"/>
    <w:rsid w:val="0003183A"/>
    <w:rsid w:val="00031A12"/>
    <w:rsid w:val="00031A42"/>
    <w:rsid w:val="00031C4A"/>
    <w:rsid w:val="00031D88"/>
    <w:rsid w:val="00031DBA"/>
    <w:rsid w:val="000320A9"/>
    <w:rsid w:val="000320B8"/>
    <w:rsid w:val="00032256"/>
    <w:rsid w:val="0003245F"/>
    <w:rsid w:val="000325F3"/>
    <w:rsid w:val="0003279E"/>
    <w:rsid w:val="000327E7"/>
    <w:rsid w:val="0003284E"/>
    <w:rsid w:val="00032877"/>
    <w:rsid w:val="00032932"/>
    <w:rsid w:val="00032935"/>
    <w:rsid w:val="00032940"/>
    <w:rsid w:val="00032A5B"/>
    <w:rsid w:val="00032B51"/>
    <w:rsid w:val="00032BFA"/>
    <w:rsid w:val="00032C78"/>
    <w:rsid w:val="00032E89"/>
    <w:rsid w:val="00032EB9"/>
    <w:rsid w:val="00032EC4"/>
    <w:rsid w:val="00032ED4"/>
    <w:rsid w:val="00032F2F"/>
    <w:rsid w:val="0003308E"/>
    <w:rsid w:val="000330D8"/>
    <w:rsid w:val="000330E7"/>
    <w:rsid w:val="000331EE"/>
    <w:rsid w:val="000331F3"/>
    <w:rsid w:val="00033446"/>
    <w:rsid w:val="00033484"/>
    <w:rsid w:val="00033494"/>
    <w:rsid w:val="000334ED"/>
    <w:rsid w:val="000335D7"/>
    <w:rsid w:val="0003370A"/>
    <w:rsid w:val="00033993"/>
    <w:rsid w:val="000339BD"/>
    <w:rsid w:val="00033B32"/>
    <w:rsid w:val="00033B61"/>
    <w:rsid w:val="00033D1E"/>
    <w:rsid w:val="00033F5A"/>
    <w:rsid w:val="00033F87"/>
    <w:rsid w:val="00033FC7"/>
    <w:rsid w:val="00033FE6"/>
    <w:rsid w:val="00034258"/>
    <w:rsid w:val="00034298"/>
    <w:rsid w:val="0003458E"/>
    <w:rsid w:val="00034643"/>
    <w:rsid w:val="0003480C"/>
    <w:rsid w:val="00034891"/>
    <w:rsid w:val="000348D7"/>
    <w:rsid w:val="00034925"/>
    <w:rsid w:val="00034977"/>
    <w:rsid w:val="00034A80"/>
    <w:rsid w:val="00034CEC"/>
    <w:rsid w:val="00034D6C"/>
    <w:rsid w:val="00034D77"/>
    <w:rsid w:val="00034FE1"/>
    <w:rsid w:val="0003502F"/>
    <w:rsid w:val="00035034"/>
    <w:rsid w:val="00035091"/>
    <w:rsid w:val="0003518D"/>
    <w:rsid w:val="00035376"/>
    <w:rsid w:val="000354C9"/>
    <w:rsid w:val="0003558B"/>
    <w:rsid w:val="000355B0"/>
    <w:rsid w:val="00035671"/>
    <w:rsid w:val="00035A8A"/>
    <w:rsid w:val="00035AAB"/>
    <w:rsid w:val="00035C79"/>
    <w:rsid w:val="00035CC6"/>
    <w:rsid w:val="00035E6B"/>
    <w:rsid w:val="00035E8F"/>
    <w:rsid w:val="00035EAB"/>
    <w:rsid w:val="00035F0D"/>
    <w:rsid w:val="00035FF6"/>
    <w:rsid w:val="0003602D"/>
    <w:rsid w:val="0003609A"/>
    <w:rsid w:val="0003610A"/>
    <w:rsid w:val="0003610E"/>
    <w:rsid w:val="0003615A"/>
    <w:rsid w:val="000361AB"/>
    <w:rsid w:val="000362BF"/>
    <w:rsid w:val="00036365"/>
    <w:rsid w:val="000363BC"/>
    <w:rsid w:val="00036553"/>
    <w:rsid w:val="0003679E"/>
    <w:rsid w:val="000368A7"/>
    <w:rsid w:val="00036963"/>
    <w:rsid w:val="0003698A"/>
    <w:rsid w:val="00036A15"/>
    <w:rsid w:val="00036A6F"/>
    <w:rsid w:val="00036AFA"/>
    <w:rsid w:val="00036CA2"/>
    <w:rsid w:val="00036D24"/>
    <w:rsid w:val="00036DC1"/>
    <w:rsid w:val="00036DD3"/>
    <w:rsid w:val="00036E7D"/>
    <w:rsid w:val="00036F1C"/>
    <w:rsid w:val="00037017"/>
    <w:rsid w:val="00037066"/>
    <w:rsid w:val="00037097"/>
    <w:rsid w:val="000370AB"/>
    <w:rsid w:val="0003715A"/>
    <w:rsid w:val="000371A8"/>
    <w:rsid w:val="000371BD"/>
    <w:rsid w:val="000371DB"/>
    <w:rsid w:val="00037308"/>
    <w:rsid w:val="0003737C"/>
    <w:rsid w:val="00037541"/>
    <w:rsid w:val="00037909"/>
    <w:rsid w:val="00037A1C"/>
    <w:rsid w:val="00037AAA"/>
    <w:rsid w:val="00037AB8"/>
    <w:rsid w:val="00037B70"/>
    <w:rsid w:val="00037D49"/>
    <w:rsid w:val="00037E85"/>
    <w:rsid w:val="00037F22"/>
    <w:rsid w:val="0004002D"/>
    <w:rsid w:val="00040059"/>
    <w:rsid w:val="00040137"/>
    <w:rsid w:val="000402E3"/>
    <w:rsid w:val="00040300"/>
    <w:rsid w:val="000403AF"/>
    <w:rsid w:val="00040612"/>
    <w:rsid w:val="00040802"/>
    <w:rsid w:val="000408A0"/>
    <w:rsid w:val="0004092A"/>
    <w:rsid w:val="00040AE6"/>
    <w:rsid w:val="00040E7F"/>
    <w:rsid w:val="00040E91"/>
    <w:rsid w:val="00040FB5"/>
    <w:rsid w:val="0004106B"/>
    <w:rsid w:val="000410EA"/>
    <w:rsid w:val="00041376"/>
    <w:rsid w:val="000414B8"/>
    <w:rsid w:val="000415D5"/>
    <w:rsid w:val="00041622"/>
    <w:rsid w:val="0004164C"/>
    <w:rsid w:val="0004166D"/>
    <w:rsid w:val="000418E3"/>
    <w:rsid w:val="00041901"/>
    <w:rsid w:val="000419B2"/>
    <w:rsid w:val="00041A31"/>
    <w:rsid w:val="00041C68"/>
    <w:rsid w:val="00041C70"/>
    <w:rsid w:val="00041DFD"/>
    <w:rsid w:val="00041EFA"/>
    <w:rsid w:val="000421ED"/>
    <w:rsid w:val="0004222C"/>
    <w:rsid w:val="0004250C"/>
    <w:rsid w:val="0004263A"/>
    <w:rsid w:val="000426BE"/>
    <w:rsid w:val="000426EF"/>
    <w:rsid w:val="000426F9"/>
    <w:rsid w:val="00042764"/>
    <w:rsid w:val="000427F2"/>
    <w:rsid w:val="00042A27"/>
    <w:rsid w:val="00042C84"/>
    <w:rsid w:val="00042C87"/>
    <w:rsid w:val="00042D79"/>
    <w:rsid w:val="00042D7E"/>
    <w:rsid w:val="00042E44"/>
    <w:rsid w:val="00043159"/>
    <w:rsid w:val="0004315A"/>
    <w:rsid w:val="00043212"/>
    <w:rsid w:val="00043315"/>
    <w:rsid w:val="0004338E"/>
    <w:rsid w:val="000435B5"/>
    <w:rsid w:val="000435CC"/>
    <w:rsid w:val="0004367F"/>
    <w:rsid w:val="000436A3"/>
    <w:rsid w:val="00043719"/>
    <w:rsid w:val="000438BF"/>
    <w:rsid w:val="0004399F"/>
    <w:rsid w:val="00043A62"/>
    <w:rsid w:val="00043AAE"/>
    <w:rsid w:val="00043B17"/>
    <w:rsid w:val="00043B78"/>
    <w:rsid w:val="00043BAF"/>
    <w:rsid w:val="00043BBC"/>
    <w:rsid w:val="00043CEB"/>
    <w:rsid w:val="00043FFA"/>
    <w:rsid w:val="00044081"/>
    <w:rsid w:val="00044241"/>
    <w:rsid w:val="0004440A"/>
    <w:rsid w:val="00044552"/>
    <w:rsid w:val="000445A1"/>
    <w:rsid w:val="000445B4"/>
    <w:rsid w:val="000445EC"/>
    <w:rsid w:val="0004465E"/>
    <w:rsid w:val="0004466A"/>
    <w:rsid w:val="000446BC"/>
    <w:rsid w:val="000446F3"/>
    <w:rsid w:val="000448A3"/>
    <w:rsid w:val="00044902"/>
    <w:rsid w:val="000451AC"/>
    <w:rsid w:val="00045213"/>
    <w:rsid w:val="00045219"/>
    <w:rsid w:val="000452ED"/>
    <w:rsid w:val="0004545F"/>
    <w:rsid w:val="0004569E"/>
    <w:rsid w:val="000458FF"/>
    <w:rsid w:val="0004594C"/>
    <w:rsid w:val="00045A5E"/>
    <w:rsid w:val="00045B59"/>
    <w:rsid w:val="00045C60"/>
    <w:rsid w:val="00045C63"/>
    <w:rsid w:val="00045CA2"/>
    <w:rsid w:val="00045DD9"/>
    <w:rsid w:val="00045E08"/>
    <w:rsid w:val="00045E81"/>
    <w:rsid w:val="000462E1"/>
    <w:rsid w:val="00046560"/>
    <w:rsid w:val="000465FC"/>
    <w:rsid w:val="0004686A"/>
    <w:rsid w:val="000468BB"/>
    <w:rsid w:val="00046903"/>
    <w:rsid w:val="0004699A"/>
    <w:rsid w:val="000469FC"/>
    <w:rsid w:val="00046DD3"/>
    <w:rsid w:val="00046E80"/>
    <w:rsid w:val="00046F8A"/>
    <w:rsid w:val="00046FE3"/>
    <w:rsid w:val="000471BC"/>
    <w:rsid w:val="000472F6"/>
    <w:rsid w:val="0004746E"/>
    <w:rsid w:val="0004777B"/>
    <w:rsid w:val="000477B7"/>
    <w:rsid w:val="000478A0"/>
    <w:rsid w:val="000478B5"/>
    <w:rsid w:val="00047B3A"/>
    <w:rsid w:val="00047C02"/>
    <w:rsid w:val="00047C5E"/>
    <w:rsid w:val="000500AC"/>
    <w:rsid w:val="000500F6"/>
    <w:rsid w:val="00050123"/>
    <w:rsid w:val="000501D2"/>
    <w:rsid w:val="000502C8"/>
    <w:rsid w:val="00050335"/>
    <w:rsid w:val="00050348"/>
    <w:rsid w:val="00050536"/>
    <w:rsid w:val="00050546"/>
    <w:rsid w:val="0005056D"/>
    <w:rsid w:val="000505F5"/>
    <w:rsid w:val="0005065D"/>
    <w:rsid w:val="0005082A"/>
    <w:rsid w:val="0005085D"/>
    <w:rsid w:val="00050940"/>
    <w:rsid w:val="00050CA5"/>
    <w:rsid w:val="00050F39"/>
    <w:rsid w:val="00050F53"/>
    <w:rsid w:val="00050FCE"/>
    <w:rsid w:val="00050FE0"/>
    <w:rsid w:val="000511FE"/>
    <w:rsid w:val="0005129A"/>
    <w:rsid w:val="0005138C"/>
    <w:rsid w:val="000514E8"/>
    <w:rsid w:val="0005155A"/>
    <w:rsid w:val="00051623"/>
    <w:rsid w:val="0005163C"/>
    <w:rsid w:val="00051647"/>
    <w:rsid w:val="00051696"/>
    <w:rsid w:val="000519AD"/>
    <w:rsid w:val="00051A59"/>
    <w:rsid w:val="00051B84"/>
    <w:rsid w:val="00051CDB"/>
    <w:rsid w:val="00051D43"/>
    <w:rsid w:val="00051E57"/>
    <w:rsid w:val="00051F6A"/>
    <w:rsid w:val="00051FB5"/>
    <w:rsid w:val="00051FC2"/>
    <w:rsid w:val="00052006"/>
    <w:rsid w:val="0005211C"/>
    <w:rsid w:val="00052453"/>
    <w:rsid w:val="000524D2"/>
    <w:rsid w:val="000524D4"/>
    <w:rsid w:val="000524D6"/>
    <w:rsid w:val="0005250B"/>
    <w:rsid w:val="000525AF"/>
    <w:rsid w:val="0005262E"/>
    <w:rsid w:val="00052739"/>
    <w:rsid w:val="00052864"/>
    <w:rsid w:val="00052866"/>
    <w:rsid w:val="000528DA"/>
    <w:rsid w:val="000528E9"/>
    <w:rsid w:val="00052973"/>
    <w:rsid w:val="0005299A"/>
    <w:rsid w:val="00052BAA"/>
    <w:rsid w:val="00052C2B"/>
    <w:rsid w:val="00052CB2"/>
    <w:rsid w:val="00052EBC"/>
    <w:rsid w:val="0005335C"/>
    <w:rsid w:val="00053395"/>
    <w:rsid w:val="0005339D"/>
    <w:rsid w:val="0005349C"/>
    <w:rsid w:val="00053673"/>
    <w:rsid w:val="0005367C"/>
    <w:rsid w:val="00053899"/>
    <w:rsid w:val="000539C3"/>
    <w:rsid w:val="00053A9A"/>
    <w:rsid w:val="00053D7A"/>
    <w:rsid w:val="00053F42"/>
    <w:rsid w:val="00053F7E"/>
    <w:rsid w:val="00054037"/>
    <w:rsid w:val="000543F7"/>
    <w:rsid w:val="00054552"/>
    <w:rsid w:val="000545CF"/>
    <w:rsid w:val="000545D7"/>
    <w:rsid w:val="000546B8"/>
    <w:rsid w:val="000546C8"/>
    <w:rsid w:val="00054792"/>
    <w:rsid w:val="000547E2"/>
    <w:rsid w:val="0005480B"/>
    <w:rsid w:val="00054A39"/>
    <w:rsid w:val="00054B2D"/>
    <w:rsid w:val="00054B67"/>
    <w:rsid w:val="00054BF0"/>
    <w:rsid w:val="00054C72"/>
    <w:rsid w:val="00054D08"/>
    <w:rsid w:val="00054D31"/>
    <w:rsid w:val="00054F27"/>
    <w:rsid w:val="000550DB"/>
    <w:rsid w:val="000550E8"/>
    <w:rsid w:val="000552EA"/>
    <w:rsid w:val="0005530A"/>
    <w:rsid w:val="0005549E"/>
    <w:rsid w:val="0005564D"/>
    <w:rsid w:val="00055751"/>
    <w:rsid w:val="000557A1"/>
    <w:rsid w:val="00055827"/>
    <w:rsid w:val="0005587A"/>
    <w:rsid w:val="000558BB"/>
    <w:rsid w:val="00055924"/>
    <w:rsid w:val="00055AC3"/>
    <w:rsid w:val="00055B25"/>
    <w:rsid w:val="00055B99"/>
    <w:rsid w:val="00055BE4"/>
    <w:rsid w:val="00055D2E"/>
    <w:rsid w:val="00055E37"/>
    <w:rsid w:val="00055E6B"/>
    <w:rsid w:val="0005606A"/>
    <w:rsid w:val="000561DC"/>
    <w:rsid w:val="000561EF"/>
    <w:rsid w:val="0005625E"/>
    <w:rsid w:val="000563CC"/>
    <w:rsid w:val="000564DF"/>
    <w:rsid w:val="000564E4"/>
    <w:rsid w:val="0005655B"/>
    <w:rsid w:val="0005676A"/>
    <w:rsid w:val="000567A7"/>
    <w:rsid w:val="000567C9"/>
    <w:rsid w:val="000568BF"/>
    <w:rsid w:val="00056939"/>
    <w:rsid w:val="00056A69"/>
    <w:rsid w:val="00056AB8"/>
    <w:rsid w:val="00056CDF"/>
    <w:rsid w:val="00056EF9"/>
    <w:rsid w:val="00056F01"/>
    <w:rsid w:val="00056F88"/>
    <w:rsid w:val="0005713F"/>
    <w:rsid w:val="000571B8"/>
    <w:rsid w:val="00057226"/>
    <w:rsid w:val="00057258"/>
    <w:rsid w:val="00057352"/>
    <w:rsid w:val="000573E8"/>
    <w:rsid w:val="0005751A"/>
    <w:rsid w:val="000579D2"/>
    <w:rsid w:val="00057AFA"/>
    <w:rsid w:val="00057C0B"/>
    <w:rsid w:val="00057C3A"/>
    <w:rsid w:val="00057D21"/>
    <w:rsid w:val="00057D25"/>
    <w:rsid w:val="00057E80"/>
    <w:rsid w:val="000601BF"/>
    <w:rsid w:val="0006024D"/>
    <w:rsid w:val="00060260"/>
    <w:rsid w:val="000602FD"/>
    <w:rsid w:val="0006034D"/>
    <w:rsid w:val="0006035E"/>
    <w:rsid w:val="000604E3"/>
    <w:rsid w:val="00060525"/>
    <w:rsid w:val="00060573"/>
    <w:rsid w:val="000606EE"/>
    <w:rsid w:val="00060764"/>
    <w:rsid w:val="0006077A"/>
    <w:rsid w:val="000607EB"/>
    <w:rsid w:val="000608BF"/>
    <w:rsid w:val="00060943"/>
    <w:rsid w:val="00060C04"/>
    <w:rsid w:val="00060C9D"/>
    <w:rsid w:val="00060CBF"/>
    <w:rsid w:val="00060EBB"/>
    <w:rsid w:val="000610E3"/>
    <w:rsid w:val="000610F4"/>
    <w:rsid w:val="000613D6"/>
    <w:rsid w:val="00061590"/>
    <w:rsid w:val="00061623"/>
    <w:rsid w:val="00061874"/>
    <w:rsid w:val="00061BD1"/>
    <w:rsid w:val="00061C4E"/>
    <w:rsid w:val="00061C9E"/>
    <w:rsid w:val="00061DD0"/>
    <w:rsid w:val="00061E22"/>
    <w:rsid w:val="00062093"/>
    <w:rsid w:val="00062248"/>
    <w:rsid w:val="00062279"/>
    <w:rsid w:val="00062334"/>
    <w:rsid w:val="00062339"/>
    <w:rsid w:val="00062427"/>
    <w:rsid w:val="0006256F"/>
    <w:rsid w:val="00062698"/>
    <w:rsid w:val="000626B0"/>
    <w:rsid w:val="00062958"/>
    <w:rsid w:val="00062B05"/>
    <w:rsid w:val="00062C37"/>
    <w:rsid w:val="00062C5A"/>
    <w:rsid w:val="00062D0E"/>
    <w:rsid w:val="00062D3C"/>
    <w:rsid w:val="00062F36"/>
    <w:rsid w:val="00063047"/>
    <w:rsid w:val="00063391"/>
    <w:rsid w:val="000633F8"/>
    <w:rsid w:val="000635FE"/>
    <w:rsid w:val="000636B1"/>
    <w:rsid w:val="000636BF"/>
    <w:rsid w:val="000636C2"/>
    <w:rsid w:val="00063A4B"/>
    <w:rsid w:val="00063A89"/>
    <w:rsid w:val="00063CBA"/>
    <w:rsid w:val="00063EDD"/>
    <w:rsid w:val="00063FE9"/>
    <w:rsid w:val="000641EC"/>
    <w:rsid w:val="00064217"/>
    <w:rsid w:val="0006421F"/>
    <w:rsid w:val="00064301"/>
    <w:rsid w:val="00064629"/>
    <w:rsid w:val="0006474D"/>
    <w:rsid w:val="00064790"/>
    <w:rsid w:val="00064C75"/>
    <w:rsid w:val="00064CCA"/>
    <w:rsid w:val="00064CDE"/>
    <w:rsid w:val="00064DF4"/>
    <w:rsid w:val="00064E80"/>
    <w:rsid w:val="0006505C"/>
    <w:rsid w:val="0006514D"/>
    <w:rsid w:val="000652AE"/>
    <w:rsid w:val="00065434"/>
    <w:rsid w:val="00065517"/>
    <w:rsid w:val="0006551A"/>
    <w:rsid w:val="000655A0"/>
    <w:rsid w:val="00065873"/>
    <w:rsid w:val="0006594A"/>
    <w:rsid w:val="00065C84"/>
    <w:rsid w:val="00065CD2"/>
    <w:rsid w:val="00065D9A"/>
    <w:rsid w:val="00065E50"/>
    <w:rsid w:val="00065FF5"/>
    <w:rsid w:val="00066059"/>
    <w:rsid w:val="00066131"/>
    <w:rsid w:val="00066519"/>
    <w:rsid w:val="00066562"/>
    <w:rsid w:val="000668DB"/>
    <w:rsid w:val="0006691B"/>
    <w:rsid w:val="000669BA"/>
    <w:rsid w:val="00066A15"/>
    <w:rsid w:val="00066A31"/>
    <w:rsid w:val="00066B68"/>
    <w:rsid w:val="00066D2A"/>
    <w:rsid w:val="00066D3C"/>
    <w:rsid w:val="00066DF9"/>
    <w:rsid w:val="00066E60"/>
    <w:rsid w:val="00066EB7"/>
    <w:rsid w:val="00066F7C"/>
    <w:rsid w:val="00066FB3"/>
    <w:rsid w:val="00066FD8"/>
    <w:rsid w:val="00067099"/>
    <w:rsid w:val="00067136"/>
    <w:rsid w:val="0006719A"/>
    <w:rsid w:val="00067209"/>
    <w:rsid w:val="000672BB"/>
    <w:rsid w:val="00067324"/>
    <w:rsid w:val="0006735F"/>
    <w:rsid w:val="000674D4"/>
    <w:rsid w:val="0006788D"/>
    <w:rsid w:val="000678BE"/>
    <w:rsid w:val="000678E5"/>
    <w:rsid w:val="000678FE"/>
    <w:rsid w:val="00067A19"/>
    <w:rsid w:val="00067AD2"/>
    <w:rsid w:val="00067B3C"/>
    <w:rsid w:val="00067BB5"/>
    <w:rsid w:val="00067C21"/>
    <w:rsid w:val="00067CD8"/>
    <w:rsid w:val="00067E8B"/>
    <w:rsid w:val="00067F6A"/>
    <w:rsid w:val="000701E0"/>
    <w:rsid w:val="000702BB"/>
    <w:rsid w:val="00070303"/>
    <w:rsid w:val="00070402"/>
    <w:rsid w:val="000704BE"/>
    <w:rsid w:val="00070526"/>
    <w:rsid w:val="00070556"/>
    <w:rsid w:val="000705DE"/>
    <w:rsid w:val="0007061C"/>
    <w:rsid w:val="000706C9"/>
    <w:rsid w:val="000706D2"/>
    <w:rsid w:val="000706ED"/>
    <w:rsid w:val="00070794"/>
    <w:rsid w:val="000707B5"/>
    <w:rsid w:val="000708A9"/>
    <w:rsid w:val="0007093D"/>
    <w:rsid w:val="00070C96"/>
    <w:rsid w:val="00070E49"/>
    <w:rsid w:val="00070EC8"/>
    <w:rsid w:val="00071052"/>
    <w:rsid w:val="00071090"/>
    <w:rsid w:val="00071125"/>
    <w:rsid w:val="00071136"/>
    <w:rsid w:val="000711DE"/>
    <w:rsid w:val="000715F5"/>
    <w:rsid w:val="0007168E"/>
    <w:rsid w:val="00071709"/>
    <w:rsid w:val="00071716"/>
    <w:rsid w:val="0007180D"/>
    <w:rsid w:val="000718C4"/>
    <w:rsid w:val="00071903"/>
    <w:rsid w:val="00071A19"/>
    <w:rsid w:val="00071B10"/>
    <w:rsid w:val="00071B26"/>
    <w:rsid w:val="00071BFC"/>
    <w:rsid w:val="00071C4F"/>
    <w:rsid w:val="00071D46"/>
    <w:rsid w:val="00071D47"/>
    <w:rsid w:val="00071DF4"/>
    <w:rsid w:val="00071E00"/>
    <w:rsid w:val="00071F99"/>
    <w:rsid w:val="000720C3"/>
    <w:rsid w:val="000720E5"/>
    <w:rsid w:val="0007224A"/>
    <w:rsid w:val="000722C9"/>
    <w:rsid w:val="0007230F"/>
    <w:rsid w:val="000723E0"/>
    <w:rsid w:val="00072500"/>
    <w:rsid w:val="00072572"/>
    <w:rsid w:val="000725DC"/>
    <w:rsid w:val="000725EE"/>
    <w:rsid w:val="000726A1"/>
    <w:rsid w:val="00072743"/>
    <w:rsid w:val="00072757"/>
    <w:rsid w:val="0007278A"/>
    <w:rsid w:val="000728D6"/>
    <w:rsid w:val="0007292E"/>
    <w:rsid w:val="00072D1F"/>
    <w:rsid w:val="00072DA1"/>
    <w:rsid w:val="00072EC0"/>
    <w:rsid w:val="00072F1B"/>
    <w:rsid w:val="00072F92"/>
    <w:rsid w:val="00072FF7"/>
    <w:rsid w:val="0007301C"/>
    <w:rsid w:val="00073327"/>
    <w:rsid w:val="00073455"/>
    <w:rsid w:val="000734C4"/>
    <w:rsid w:val="000734FA"/>
    <w:rsid w:val="000736A6"/>
    <w:rsid w:val="00073772"/>
    <w:rsid w:val="0007378D"/>
    <w:rsid w:val="00073830"/>
    <w:rsid w:val="000738C4"/>
    <w:rsid w:val="000738E0"/>
    <w:rsid w:val="00073975"/>
    <w:rsid w:val="000739C8"/>
    <w:rsid w:val="00073C1D"/>
    <w:rsid w:val="00073C8D"/>
    <w:rsid w:val="00073D60"/>
    <w:rsid w:val="00073D6A"/>
    <w:rsid w:val="00073E9C"/>
    <w:rsid w:val="00073F68"/>
    <w:rsid w:val="00073FE1"/>
    <w:rsid w:val="0007403A"/>
    <w:rsid w:val="000741C9"/>
    <w:rsid w:val="0007420A"/>
    <w:rsid w:val="00074285"/>
    <w:rsid w:val="00074674"/>
    <w:rsid w:val="00074718"/>
    <w:rsid w:val="00074842"/>
    <w:rsid w:val="00074906"/>
    <w:rsid w:val="000749C3"/>
    <w:rsid w:val="00074A7C"/>
    <w:rsid w:val="00074B82"/>
    <w:rsid w:val="00074BF5"/>
    <w:rsid w:val="00074DD1"/>
    <w:rsid w:val="00074EB7"/>
    <w:rsid w:val="00074F77"/>
    <w:rsid w:val="00074FA7"/>
    <w:rsid w:val="000751E9"/>
    <w:rsid w:val="00075263"/>
    <w:rsid w:val="0007527D"/>
    <w:rsid w:val="0007538E"/>
    <w:rsid w:val="00075402"/>
    <w:rsid w:val="00075564"/>
    <w:rsid w:val="0007559A"/>
    <w:rsid w:val="0007565B"/>
    <w:rsid w:val="00075864"/>
    <w:rsid w:val="00075975"/>
    <w:rsid w:val="00075A12"/>
    <w:rsid w:val="00075A6C"/>
    <w:rsid w:val="00075B21"/>
    <w:rsid w:val="00075BF2"/>
    <w:rsid w:val="00075C05"/>
    <w:rsid w:val="00075CAF"/>
    <w:rsid w:val="00075D66"/>
    <w:rsid w:val="00075E54"/>
    <w:rsid w:val="00075F7C"/>
    <w:rsid w:val="0007605B"/>
    <w:rsid w:val="0007613A"/>
    <w:rsid w:val="00076311"/>
    <w:rsid w:val="0007646D"/>
    <w:rsid w:val="00076528"/>
    <w:rsid w:val="0007656B"/>
    <w:rsid w:val="00076606"/>
    <w:rsid w:val="00076B68"/>
    <w:rsid w:val="00076C5C"/>
    <w:rsid w:val="00076D30"/>
    <w:rsid w:val="00076D59"/>
    <w:rsid w:val="00076E9B"/>
    <w:rsid w:val="00076F39"/>
    <w:rsid w:val="0007724B"/>
    <w:rsid w:val="0007734B"/>
    <w:rsid w:val="00077585"/>
    <w:rsid w:val="0007762F"/>
    <w:rsid w:val="0007769C"/>
    <w:rsid w:val="000777B1"/>
    <w:rsid w:val="000778A7"/>
    <w:rsid w:val="000779D4"/>
    <w:rsid w:val="00077A6A"/>
    <w:rsid w:val="00077AD8"/>
    <w:rsid w:val="00077AE2"/>
    <w:rsid w:val="00077BFB"/>
    <w:rsid w:val="00077C5B"/>
    <w:rsid w:val="00077C78"/>
    <w:rsid w:val="00077E67"/>
    <w:rsid w:val="000801C4"/>
    <w:rsid w:val="0008029C"/>
    <w:rsid w:val="0008037C"/>
    <w:rsid w:val="0008042D"/>
    <w:rsid w:val="0008051D"/>
    <w:rsid w:val="00080522"/>
    <w:rsid w:val="00080664"/>
    <w:rsid w:val="000806FE"/>
    <w:rsid w:val="000808C5"/>
    <w:rsid w:val="000808F8"/>
    <w:rsid w:val="00080951"/>
    <w:rsid w:val="00080957"/>
    <w:rsid w:val="0008096A"/>
    <w:rsid w:val="000809BC"/>
    <w:rsid w:val="00080D0F"/>
    <w:rsid w:val="00080DD6"/>
    <w:rsid w:val="00080E44"/>
    <w:rsid w:val="00080FC9"/>
    <w:rsid w:val="00081002"/>
    <w:rsid w:val="00081010"/>
    <w:rsid w:val="000810E0"/>
    <w:rsid w:val="00081118"/>
    <w:rsid w:val="000811DA"/>
    <w:rsid w:val="00081275"/>
    <w:rsid w:val="000812F5"/>
    <w:rsid w:val="000813F7"/>
    <w:rsid w:val="00081495"/>
    <w:rsid w:val="000815B3"/>
    <w:rsid w:val="00081633"/>
    <w:rsid w:val="000816CD"/>
    <w:rsid w:val="000816E8"/>
    <w:rsid w:val="00081AAC"/>
    <w:rsid w:val="00081BE2"/>
    <w:rsid w:val="00081D9E"/>
    <w:rsid w:val="00081DAE"/>
    <w:rsid w:val="00081E5A"/>
    <w:rsid w:val="00081FE8"/>
    <w:rsid w:val="00081FED"/>
    <w:rsid w:val="00082083"/>
    <w:rsid w:val="000821F0"/>
    <w:rsid w:val="00082239"/>
    <w:rsid w:val="000822D5"/>
    <w:rsid w:val="00082305"/>
    <w:rsid w:val="00082331"/>
    <w:rsid w:val="00082388"/>
    <w:rsid w:val="000823CC"/>
    <w:rsid w:val="00082457"/>
    <w:rsid w:val="000824A8"/>
    <w:rsid w:val="000824A9"/>
    <w:rsid w:val="000824BF"/>
    <w:rsid w:val="0008260D"/>
    <w:rsid w:val="0008273B"/>
    <w:rsid w:val="0008287B"/>
    <w:rsid w:val="000828C1"/>
    <w:rsid w:val="00082993"/>
    <w:rsid w:val="000829BF"/>
    <w:rsid w:val="000829F0"/>
    <w:rsid w:val="00082BD2"/>
    <w:rsid w:val="00082C38"/>
    <w:rsid w:val="00082E47"/>
    <w:rsid w:val="00082F88"/>
    <w:rsid w:val="000831FD"/>
    <w:rsid w:val="0008323D"/>
    <w:rsid w:val="0008326D"/>
    <w:rsid w:val="000832D1"/>
    <w:rsid w:val="000832EE"/>
    <w:rsid w:val="000833C2"/>
    <w:rsid w:val="000833D2"/>
    <w:rsid w:val="0008342E"/>
    <w:rsid w:val="0008345C"/>
    <w:rsid w:val="00083594"/>
    <w:rsid w:val="00083771"/>
    <w:rsid w:val="00083A94"/>
    <w:rsid w:val="00083B61"/>
    <w:rsid w:val="00083B7B"/>
    <w:rsid w:val="00083D7A"/>
    <w:rsid w:val="00083DC8"/>
    <w:rsid w:val="00083FFC"/>
    <w:rsid w:val="000840E2"/>
    <w:rsid w:val="00084274"/>
    <w:rsid w:val="000842CC"/>
    <w:rsid w:val="000842EA"/>
    <w:rsid w:val="00084327"/>
    <w:rsid w:val="000844CF"/>
    <w:rsid w:val="00084608"/>
    <w:rsid w:val="00084670"/>
    <w:rsid w:val="000849E7"/>
    <w:rsid w:val="00084BA3"/>
    <w:rsid w:val="00084BB1"/>
    <w:rsid w:val="00084CD5"/>
    <w:rsid w:val="00085148"/>
    <w:rsid w:val="000851E9"/>
    <w:rsid w:val="0008533D"/>
    <w:rsid w:val="0008537E"/>
    <w:rsid w:val="000853D1"/>
    <w:rsid w:val="0008541E"/>
    <w:rsid w:val="000855FD"/>
    <w:rsid w:val="00085636"/>
    <w:rsid w:val="000856E4"/>
    <w:rsid w:val="00085846"/>
    <w:rsid w:val="000858C1"/>
    <w:rsid w:val="00085A99"/>
    <w:rsid w:val="00085B68"/>
    <w:rsid w:val="00085E8C"/>
    <w:rsid w:val="00085E8F"/>
    <w:rsid w:val="00086189"/>
    <w:rsid w:val="0008629B"/>
    <w:rsid w:val="000862F9"/>
    <w:rsid w:val="000866FA"/>
    <w:rsid w:val="0008672F"/>
    <w:rsid w:val="0008679B"/>
    <w:rsid w:val="000867A6"/>
    <w:rsid w:val="0008699C"/>
    <w:rsid w:val="00086A55"/>
    <w:rsid w:val="00086B5C"/>
    <w:rsid w:val="00086B60"/>
    <w:rsid w:val="00086DA4"/>
    <w:rsid w:val="00086E27"/>
    <w:rsid w:val="00087049"/>
    <w:rsid w:val="00087408"/>
    <w:rsid w:val="000874B9"/>
    <w:rsid w:val="00087582"/>
    <w:rsid w:val="00087631"/>
    <w:rsid w:val="0008769A"/>
    <w:rsid w:val="00087712"/>
    <w:rsid w:val="00087900"/>
    <w:rsid w:val="00087912"/>
    <w:rsid w:val="00087ADA"/>
    <w:rsid w:val="00087B9E"/>
    <w:rsid w:val="00087BF7"/>
    <w:rsid w:val="00087CD7"/>
    <w:rsid w:val="00087DF9"/>
    <w:rsid w:val="00087FB1"/>
    <w:rsid w:val="00090140"/>
    <w:rsid w:val="0009025E"/>
    <w:rsid w:val="00090278"/>
    <w:rsid w:val="00090287"/>
    <w:rsid w:val="00090329"/>
    <w:rsid w:val="0009033B"/>
    <w:rsid w:val="00090401"/>
    <w:rsid w:val="000905CC"/>
    <w:rsid w:val="000907DA"/>
    <w:rsid w:val="000907FF"/>
    <w:rsid w:val="00090874"/>
    <w:rsid w:val="00090888"/>
    <w:rsid w:val="0009094B"/>
    <w:rsid w:val="000909CC"/>
    <w:rsid w:val="00090B2C"/>
    <w:rsid w:val="00090BAF"/>
    <w:rsid w:val="00090BCE"/>
    <w:rsid w:val="00090C02"/>
    <w:rsid w:val="00090CF2"/>
    <w:rsid w:val="00090E7B"/>
    <w:rsid w:val="00090EF3"/>
    <w:rsid w:val="000910EC"/>
    <w:rsid w:val="000912F7"/>
    <w:rsid w:val="00091364"/>
    <w:rsid w:val="000913AF"/>
    <w:rsid w:val="000913D9"/>
    <w:rsid w:val="0009142B"/>
    <w:rsid w:val="0009148A"/>
    <w:rsid w:val="0009148F"/>
    <w:rsid w:val="0009157D"/>
    <w:rsid w:val="000917F3"/>
    <w:rsid w:val="000917FC"/>
    <w:rsid w:val="00091859"/>
    <w:rsid w:val="00091905"/>
    <w:rsid w:val="0009194B"/>
    <w:rsid w:val="00091A09"/>
    <w:rsid w:val="00091A6C"/>
    <w:rsid w:val="00091A94"/>
    <w:rsid w:val="00091AB2"/>
    <w:rsid w:val="00091AB6"/>
    <w:rsid w:val="00091B30"/>
    <w:rsid w:val="00091B54"/>
    <w:rsid w:val="00091C98"/>
    <w:rsid w:val="00091FB1"/>
    <w:rsid w:val="00091FE6"/>
    <w:rsid w:val="0009203E"/>
    <w:rsid w:val="000921CE"/>
    <w:rsid w:val="000921DB"/>
    <w:rsid w:val="00092274"/>
    <w:rsid w:val="00092330"/>
    <w:rsid w:val="0009235A"/>
    <w:rsid w:val="00092542"/>
    <w:rsid w:val="00092547"/>
    <w:rsid w:val="00092573"/>
    <w:rsid w:val="00092587"/>
    <w:rsid w:val="00092657"/>
    <w:rsid w:val="00092691"/>
    <w:rsid w:val="00092694"/>
    <w:rsid w:val="00092797"/>
    <w:rsid w:val="000929B8"/>
    <w:rsid w:val="00092A03"/>
    <w:rsid w:val="00092B60"/>
    <w:rsid w:val="00092B89"/>
    <w:rsid w:val="00092B90"/>
    <w:rsid w:val="00092BE7"/>
    <w:rsid w:val="00092C72"/>
    <w:rsid w:val="00092CC4"/>
    <w:rsid w:val="00092DF2"/>
    <w:rsid w:val="00092F12"/>
    <w:rsid w:val="00092FE2"/>
    <w:rsid w:val="00093022"/>
    <w:rsid w:val="00093100"/>
    <w:rsid w:val="0009316F"/>
    <w:rsid w:val="000932A4"/>
    <w:rsid w:val="000933E5"/>
    <w:rsid w:val="00093453"/>
    <w:rsid w:val="0009346C"/>
    <w:rsid w:val="00093490"/>
    <w:rsid w:val="0009351F"/>
    <w:rsid w:val="0009373E"/>
    <w:rsid w:val="0009395C"/>
    <w:rsid w:val="0009397E"/>
    <w:rsid w:val="00093A1A"/>
    <w:rsid w:val="00093A96"/>
    <w:rsid w:val="00093B11"/>
    <w:rsid w:val="00093B84"/>
    <w:rsid w:val="00093B97"/>
    <w:rsid w:val="00093B9D"/>
    <w:rsid w:val="00093C76"/>
    <w:rsid w:val="00093CD9"/>
    <w:rsid w:val="00094000"/>
    <w:rsid w:val="000940A0"/>
    <w:rsid w:val="000940A9"/>
    <w:rsid w:val="0009412C"/>
    <w:rsid w:val="00094133"/>
    <w:rsid w:val="00094243"/>
    <w:rsid w:val="0009427F"/>
    <w:rsid w:val="0009428B"/>
    <w:rsid w:val="00094304"/>
    <w:rsid w:val="000944CB"/>
    <w:rsid w:val="0009466C"/>
    <w:rsid w:val="00094764"/>
    <w:rsid w:val="000947DE"/>
    <w:rsid w:val="00094847"/>
    <w:rsid w:val="00094887"/>
    <w:rsid w:val="000948D1"/>
    <w:rsid w:val="000948DA"/>
    <w:rsid w:val="00094933"/>
    <w:rsid w:val="00094957"/>
    <w:rsid w:val="000949AB"/>
    <w:rsid w:val="000949C0"/>
    <w:rsid w:val="00094A69"/>
    <w:rsid w:val="00094AD3"/>
    <w:rsid w:val="00094B0D"/>
    <w:rsid w:val="00094C0A"/>
    <w:rsid w:val="00094C15"/>
    <w:rsid w:val="00094DD9"/>
    <w:rsid w:val="00095041"/>
    <w:rsid w:val="00095092"/>
    <w:rsid w:val="0009517B"/>
    <w:rsid w:val="000951AE"/>
    <w:rsid w:val="000952D0"/>
    <w:rsid w:val="00095541"/>
    <w:rsid w:val="00095558"/>
    <w:rsid w:val="0009557E"/>
    <w:rsid w:val="0009569B"/>
    <w:rsid w:val="00095742"/>
    <w:rsid w:val="000958BF"/>
    <w:rsid w:val="0009591E"/>
    <w:rsid w:val="00095AA0"/>
    <w:rsid w:val="00095D4C"/>
    <w:rsid w:val="00095D70"/>
    <w:rsid w:val="00095F51"/>
    <w:rsid w:val="00096026"/>
    <w:rsid w:val="000960AE"/>
    <w:rsid w:val="00096183"/>
    <w:rsid w:val="00096186"/>
    <w:rsid w:val="000962BC"/>
    <w:rsid w:val="00096354"/>
    <w:rsid w:val="0009635D"/>
    <w:rsid w:val="000965A4"/>
    <w:rsid w:val="000965D3"/>
    <w:rsid w:val="000966CF"/>
    <w:rsid w:val="0009678A"/>
    <w:rsid w:val="00096791"/>
    <w:rsid w:val="00096860"/>
    <w:rsid w:val="000968E4"/>
    <w:rsid w:val="00096946"/>
    <w:rsid w:val="00096A66"/>
    <w:rsid w:val="00096ACD"/>
    <w:rsid w:val="00096B69"/>
    <w:rsid w:val="00096BC5"/>
    <w:rsid w:val="00096C16"/>
    <w:rsid w:val="00096CA9"/>
    <w:rsid w:val="00096D1B"/>
    <w:rsid w:val="00096F03"/>
    <w:rsid w:val="00097037"/>
    <w:rsid w:val="0009705F"/>
    <w:rsid w:val="000970EF"/>
    <w:rsid w:val="00097143"/>
    <w:rsid w:val="000974C2"/>
    <w:rsid w:val="00097574"/>
    <w:rsid w:val="000975BE"/>
    <w:rsid w:val="000976EC"/>
    <w:rsid w:val="00097917"/>
    <w:rsid w:val="00097A42"/>
    <w:rsid w:val="00097B85"/>
    <w:rsid w:val="00097BE3"/>
    <w:rsid w:val="00097CC0"/>
    <w:rsid w:val="00097DFF"/>
    <w:rsid w:val="000A004E"/>
    <w:rsid w:val="000A0087"/>
    <w:rsid w:val="000A034E"/>
    <w:rsid w:val="000A0363"/>
    <w:rsid w:val="000A04D4"/>
    <w:rsid w:val="000A04F5"/>
    <w:rsid w:val="000A0505"/>
    <w:rsid w:val="000A05AC"/>
    <w:rsid w:val="000A07C6"/>
    <w:rsid w:val="000A0802"/>
    <w:rsid w:val="000A095F"/>
    <w:rsid w:val="000A0A45"/>
    <w:rsid w:val="000A0A90"/>
    <w:rsid w:val="000A0B58"/>
    <w:rsid w:val="000A0CE5"/>
    <w:rsid w:val="000A0EF2"/>
    <w:rsid w:val="000A0F38"/>
    <w:rsid w:val="000A1246"/>
    <w:rsid w:val="000A12C5"/>
    <w:rsid w:val="000A1306"/>
    <w:rsid w:val="000A134F"/>
    <w:rsid w:val="000A13CC"/>
    <w:rsid w:val="000A140E"/>
    <w:rsid w:val="000A14AF"/>
    <w:rsid w:val="000A1509"/>
    <w:rsid w:val="000A15AE"/>
    <w:rsid w:val="000A1610"/>
    <w:rsid w:val="000A16B7"/>
    <w:rsid w:val="000A1792"/>
    <w:rsid w:val="000A17E3"/>
    <w:rsid w:val="000A1A8E"/>
    <w:rsid w:val="000A1B1E"/>
    <w:rsid w:val="000A1BC4"/>
    <w:rsid w:val="000A1BF2"/>
    <w:rsid w:val="000A1CAF"/>
    <w:rsid w:val="000A1DC0"/>
    <w:rsid w:val="000A1EA6"/>
    <w:rsid w:val="000A2126"/>
    <w:rsid w:val="000A216C"/>
    <w:rsid w:val="000A21EF"/>
    <w:rsid w:val="000A224B"/>
    <w:rsid w:val="000A2429"/>
    <w:rsid w:val="000A242B"/>
    <w:rsid w:val="000A247A"/>
    <w:rsid w:val="000A2645"/>
    <w:rsid w:val="000A2670"/>
    <w:rsid w:val="000A2715"/>
    <w:rsid w:val="000A2A1B"/>
    <w:rsid w:val="000A2A5B"/>
    <w:rsid w:val="000A2A69"/>
    <w:rsid w:val="000A2AE6"/>
    <w:rsid w:val="000A2B51"/>
    <w:rsid w:val="000A2E0B"/>
    <w:rsid w:val="000A2E2C"/>
    <w:rsid w:val="000A2E5C"/>
    <w:rsid w:val="000A2FB1"/>
    <w:rsid w:val="000A30AA"/>
    <w:rsid w:val="000A32BB"/>
    <w:rsid w:val="000A33B1"/>
    <w:rsid w:val="000A34F8"/>
    <w:rsid w:val="000A35C4"/>
    <w:rsid w:val="000A361B"/>
    <w:rsid w:val="000A368E"/>
    <w:rsid w:val="000A3787"/>
    <w:rsid w:val="000A37D7"/>
    <w:rsid w:val="000A381D"/>
    <w:rsid w:val="000A3C64"/>
    <w:rsid w:val="000A3CF5"/>
    <w:rsid w:val="000A3D99"/>
    <w:rsid w:val="000A3E90"/>
    <w:rsid w:val="000A4128"/>
    <w:rsid w:val="000A4310"/>
    <w:rsid w:val="000A44A8"/>
    <w:rsid w:val="000A45AA"/>
    <w:rsid w:val="000A45DE"/>
    <w:rsid w:val="000A461E"/>
    <w:rsid w:val="000A46D9"/>
    <w:rsid w:val="000A4760"/>
    <w:rsid w:val="000A47F6"/>
    <w:rsid w:val="000A4805"/>
    <w:rsid w:val="000A4963"/>
    <w:rsid w:val="000A4967"/>
    <w:rsid w:val="000A49A0"/>
    <w:rsid w:val="000A4A2D"/>
    <w:rsid w:val="000A4A6A"/>
    <w:rsid w:val="000A4A8A"/>
    <w:rsid w:val="000A4AAE"/>
    <w:rsid w:val="000A4B3C"/>
    <w:rsid w:val="000A4B77"/>
    <w:rsid w:val="000A4B90"/>
    <w:rsid w:val="000A4B9D"/>
    <w:rsid w:val="000A4CE0"/>
    <w:rsid w:val="000A50E5"/>
    <w:rsid w:val="000A5291"/>
    <w:rsid w:val="000A5371"/>
    <w:rsid w:val="000A5623"/>
    <w:rsid w:val="000A5789"/>
    <w:rsid w:val="000A5E7D"/>
    <w:rsid w:val="000A60D5"/>
    <w:rsid w:val="000A614C"/>
    <w:rsid w:val="000A61E3"/>
    <w:rsid w:val="000A6200"/>
    <w:rsid w:val="000A62D6"/>
    <w:rsid w:val="000A6333"/>
    <w:rsid w:val="000A63F1"/>
    <w:rsid w:val="000A6435"/>
    <w:rsid w:val="000A643F"/>
    <w:rsid w:val="000A646E"/>
    <w:rsid w:val="000A66BD"/>
    <w:rsid w:val="000A66E3"/>
    <w:rsid w:val="000A68F5"/>
    <w:rsid w:val="000A6980"/>
    <w:rsid w:val="000A6AA6"/>
    <w:rsid w:val="000A6B10"/>
    <w:rsid w:val="000A6BC2"/>
    <w:rsid w:val="000A6C50"/>
    <w:rsid w:val="000A6CBA"/>
    <w:rsid w:val="000A6E0F"/>
    <w:rsid w:val="000A6F2C"/>
    <w:rsid w:val="000A71BB"/>
    <w:rsid w:val="000A7233"/>
    <w:rsid w:val="000A7314"/>
    <w:rsid w:val="000A7386"/>
    <w:rsid w:val="000A7395"/>
    <w:rsid w:val="000A75CE"/>
    <w:rsid w:val="000A776D"/>
    <w:rsid w:val="000A7AE5"/>
    <w:rsid w:val="000A7D7E"/>
    <w:rsid w:val="000A7EE2"/>
    <w:rsid w:val="000B0085"/>
    <w:rsid w:val="000B01EF"/>
    <w:rsid w:val="000B0278"/>
    <w:rsid w:val="000B04FD"/>
    <w:rsid w:val="000B0511"/>
    <w:rsid w:val="000B0589"/>
    <w:rsid w:val="000B05B1"/>
    <w:rsid w:val="000B06D9"/>
    <w:rsid w:val="000B075D"/>
    <w:rsid w:val="000B07AA"/>
    <w:rsid w:val="000B08AD"/>
    <w:rsid w:val="000B099F"/>
    <w:rsid w:val="000B09EF"/>
    <w:rsid w:val="000B0A03"/>
    <w:rsid w:val="000B0A83"/>
    <w:rsid w:val="000B0AD9"/>
    <w:rsid w:val="000B0AE3"/>
    <w:rsid w:val="000B0CEC"/>
    <w:rsid w:val="000B0ECA"/>
    <w:rsid w:val="000B105F"/>
    <w:rsid w:val="000B10F4"/>
    <w:rsid w:val="000B11FA"/>
    <w:rsid w:val="000B1226"/>
    <w:rsid w:val="000B1231"/>
    <w:rsid w:val="000B12C0"/>
    <w:rsid w:val="000B1637"/>
    <w:rsid w:val="000B1722"/>
    <w:rsid w:val="000B1879"/>
    <w:rsid w:val="000B1884"/>
    <w:rsid w:val="000B18DF"/>
    <w:rsid w:val="000B1C9E"/>
    <w:rsid w:val="000B1D65"/>
    <w:rsid w:val="000B1D7D"/>
    <w:rsid w:val="000B1DC5"/>
    <w:rsid w:val="000B1F5B"/>
    <w:rsid w:val="000B2166"/>
    <w:rsid w:val="000B224B"/>
    <w:rsid w:val="000B22A2"/>
    <w:rsid w:val="000B2520"/>
    <w:rsid w:val="000B2574"/>
    <w:rsid w:val="000B267A"/>
    <w:rsid w:val="000B27A6"/>
    <w:rsid w:val="000B287F"/>
    <w:rsid w:val="000B28BB"/>
    <w:rsid w:val="000B2BE2"/>
    <w:rsid w:val="000B2C4B"/>
    <w:rsid w:val="000B2C85"/>
    <w:rsid w:val="000B2E06"/>
    <w:rsid w:val="000B2FF5"/>
    <w:rsid w:val="000B303E"/>
    <w:rsid w:val="000B3137"/>
    <w:rsid w:val="000B3153"/>
    <w:rsid w:val="000B32C4"/>
    <w:rsid w:val="000B33BF"/>
    <w:rsid w:val="000B33E6"/>
    <w:rsid w:val="000B3440"/>
    <w:rsid w:val="000B34E3"/>
    <w:rsid w:val="000B3559"/>
    <w:rsid w:val="000B36A8"/>
    <w:rsid w:val="000B36EF"/>
    <w:rsid w:val="000B3AB2"/>
    <w:rsid w:val="000B3B40"/>
    <w:rsid w:val="000B3B5C"/>
    <w:rsid w:val="000B3B6A"/>
    <w:rsid w:val="000B3C57"/>
    <w:rsid w:val="000B3D64"/>
    <w:rsid w:val="000B3DB4"/>
    <w:rsid w:val="000B3F42"/>
    <w:rsid w:val="000B4259"/>
    <w:rsid w:val="000B42CD"/>
    <w:rsid w:val="000B4364"/>
    <w:rsid w:val="000B437E"/>
    <w:rsid w:val="000B43C0"/>
    <w:rsid w:val="000B44DD"/>
    <w:rsid w:val="000B45B3"/>
    <w:rsid w:val="000B4658"/>
    <w:rsid w:val="000B4691"/>
    <w:rsid w:val="000B4917"/>
    <w:rsid w:val="000B4971"/>
    <w:rsid w:val="000B49A2"/>
    <w:rsid w:val="000B4BDF"/>
    <w:rsid w:val="000B4D6E"/>
    <w:rsid w:val="000B4ECA"/>
    <w:rsid w:val="000B4EE7"/>
    <w:rsid w:val="000B4F0F"/>
    <w:rsid w:val="000B4FE8"/>
    <w:rsid w:val="000B524F"/>
    <w:rsid w:val="000B52AE"/>
    <w:rsid w:val="000B52CC"/>
    <w:rsid w:val="000B5347"/>
    <w:rsid w:val="000B535A"/>
    <w:rsid w:val="000B545E"/>
    <w:rsid w:val="000B565D"/>
    <w:rsid w:val="000B56E9"/>
    <w:rsid w:val="000B57C0"/>
    <w:rsid w:val="000B57F6"/>
    <w:rsid w:val="000B5A36"/>
    <w:rsid w:val="000B5B47"/>
    <w:rsid w:val="000B5BE0"/>
    <w:rsid w:val="000B5CA3"/>
    <w:rsid w:val="000B5DAE"/>
    <w:rsid w:val="000B5EEB"/>
    <w:rsid w:val="000B5F51"/>
    <w:rsid w:val="000B5F6E"/>
    <w:rsid w:val="000B61E5"/>
    <w:rsid w:val="000B638E"/>
    <w:rsid w:val="000B641B"/>
    <w:rsid w:val="000B641F"/>
    <w:rsid w:val="000B65B2"/>
    <w:rsid w:val="000B65BA"/>
    <w:rsid w:val="000B683B"/>
    <w:rsid w:val="000B6900"/>
    <w:rsid w:val="000B6B47"/>
    <w:rsid w:val="000B6B90"/>
    <w:rsid w:val="000B6B9E"/>
    <w:rsid w:val="000B6DF6"/>
    <w:rsid w:val="000B6E0A"/>
    <w:rsid w:val="000B6ECD"/>
    <w:rsid w:val="000B6F1A"/>
    <w:rsid w:val="000B7014"/>
    <w:rsid w:val="000B707D"/>
    <w:rsid w:val="000B7384"/>
    <w:rsid w:val="000B745E"/>
    <w:rsid w:val="000B749B"/>
    <w:rsid w:val="000B74D3"/>
    <w:rsid w:val="000B75AA"/>
    <w:rsid w:val="000B7765"/>
    <w:rsid w:val="000B7766"/>
    <w:rsid w:val="000B77FA"/>
    <w:rsid w:val="000B7972"/>
    <w:rsid w:val="000B7981"/>
    <w:rsid w:val="000B7A3A"/>
    <w:rsid w:val="000B7B61"/>
    <w:rsid w:val="000B7B75"/>
    <w:rsid w:val="000B7D42"/>
    <w:rsid w:val="000B7D5C"/>
    <w:rsid w:val="000B7EB0"/>
    <w:rsid w:val="000B7F59"/>
    <w:rsid w:val="000B7F5B"/>
    <w:rsid w:val="000B7F82"/>
    <w:rsid w:val="000B7FD8"/>
    <w:rsid w:val="000B7FE4"/>
    <w:rsid w:val="000C00C9"/>
    <w:rsid w:val="000C0126"/>
    <w:rsid w:val="000C0168"/>
    <w:rsid w:val="000C033D"/>
    <w:rsid w:val="000C0472"/>
    <w:rsid w:val="000C06A7"/>
    <w:rsid w:val="000C0957"/>
    <w:rsid w:val="000C09DD"/>
    <w:rsid w:val="000C0A72"/>
    <w:rsid w:val="000C0B0C"/>
    <w:rsid w:val="000C0B5E"/>
    <w:rsid w:val="000C0BE2"/>
    <w:rsid w:val="000C0CC0"/>
    <w:rsid w:val="000C0DC3"/>
    <w:rsid w:val="000C0E29"/>
    <w:rsid w:val="000C0F2C"/>
    <w:rsid w:val="000C104F"/>
    <w:rsid w:val="000C15EE"/>
    <w:rsid w:val="000C163B"/>
    <w:rsid w:val="000C1702"/>
    <w:rsid w:val="000C1915"/>
    <w:rsid w:val="000C1A88"/>
    <w:rsid w:val="000C1B3D"/>
    <w:rsid w:val="000C1BDE"/>
    <w:rsid w:val="000C1DCF"/>
    <w:rsid w:val="000C1F5F"/>
    <w:rsid w:val="000C2050"/>
    <w:rsid w:val="000C2071"/>
    <w:rsid w:val="000C2158"/>
    <w:rsid w:val="000C21EA"/>
    <w:rsid w:val="000C221C"/>
    <w:rsid w:val="000C223C"/>
    <w:rsid w:val="000C2288"/>
    <w:rsid w:val="000C252D"/>
    <w:rsid w:val="000C261D"/>
    <w:rsid w:val="000C29A5"/>
    <w:rsid w:val="000C2ABA"/>
    <w:rsid w:val="000C2C3F"/>
    <w:rsid w:val="000C2FBE"/>
    <w:rsid w:val="000C3038"/>
    <w:rsid w:val="000C3232"/>
    <w:rsid w:val="000C32BC"/>
    <w:rsid w:val="000C3310"/>
    <w:rsid w:val="000C33D3"/>
    <w:rsid w:val="000C35E8"/>
    <w:rsid w:val="000C3827"/>
    <w:rsid w:val="000C398D"/>
    <w:rsid w:val="000C3BDF"/>
    <w:rsid w:val="000C3D76"/>
    <w:rsid w:val="000C3D88"/>
    <w:rsid w:val="000C3EB5"/>
    <w:rsid w:val="000C3F37"/>
    <w:rsid w:val="000C3FBC"/>
    <w:rsid w:val="000C3FE7"/>
    <w:rsid w:val="000C4039"/>
    <w:rsid w:val="000C423C"/>
    <w:rsid w:val="000C42C0"/>
    <w:rsid w:val="000C431E"/>
    <w:rsid w:val="000C457D"/>
    <w:rsid w:val="000C45AA"/>
    <w:rsid w:val="000C486E"/>
    <w:rsid w:val="000C4922"/>
    <w:rsid w:val="000C4943"/>
    <w:rsid w:val="000C49D7"/>
    <w:rsid w:val="000C4C5B"/>
    <w:rsid w:val="000C4D56"/>
    <w:rsid w:val="000C4DFA"/>
    <w:rsid w:val="000C5025"/>
    <w:rsid w:val="000C5029"/>
    <w:rsid w:val="000C50F3"/>
    <w:rsid w:val="000C51B6"/>
    <w:rsid w:val="000C553A"/>
    <w:rsid w:val="000C55B1"/>
    <w:rsid w:val="000C5609"/>
    <w:rsid w:val="000C566E"/>
    <w:rsid w:val="000C566F"/>
    <w:rsid w:val="000C56B1"/>
    <w:rsid w:val="000C570E"/>
    <w:rsid w:val="000C59CF"/>
    <w:rsid w:val="000C5A0B"/>
    <w:rsid w:val="000C5BA7"/>
    <w:rsid w:val="000C5C01"/>
    <w:rsid w:val="000C5C4B"/>
    <w:rsid w:val="000C5CBC"/>
    <w:rsid w:val="000C5EFC"/>
    <w:rsid w:val="000C6053"/>
    <w:rsid w:val="000C63E9"/>
    <w:rsid w:val="000C64D4"/>
    <w:rsid w:val="000C651C"/>
    <w:rsid w:val="000C652F"/>
    <w:rsid w:val="000C660F"/>
    <w:rsid w:val="000C6741"/>
    <w:rsid w:val="000C67ED"/>
    <w:rsid w:val="000C6891"/>
    <w:rsid w:val="000C6AA8"/>
    <w:rsid w:val="000C6B62"/>
    <w:rsid w:val="000C6B6B"/>
    <w:rsid w:val="000C6C19"/>
    <w:rsid w:val="000C6F1E"/>
    <w:rsid w:val="000C6FB6"/>
    <w:rsid w:val="000C7154"/>
    <w:rsid w:val="000C7157"/>
    <w:rsid w:val="000C7392"/>
    <w:rsid w:val="000C73C8"/>
    <w:rsid w:val="000C7478"/>
    <w:rsid w:val="000C75BA"/>
    <w:rsid w:val="000C75F9"/>
    <w:rsid w:val="000C7723"/>
    <w:rsid w:val="000C7740"/>
    <w:rsid w:val="000C7791"/>
    <w:rsid w:val="000C77A3"/>
    <w:rsid w:val="000C77A9"/>
    <w:rsid w:val="000C7826"/>
    <w:rsid w:val="000C7986"/>
    <w:rsid w:val="000C7A5C"/>
    <w:rsid w:val="000C7B13"/>
    <w:rsid w:val="000C7B8D"/>
    <w:rsid w:val="000C7BA9"/>
    <w:rsid w:val="000C7D29"/>
    <w:rsid w:val="000C7E1D"/>
    <w:rsid w:val="000C7F4D"/>
    <w:rsid w:val="000D0386"/>
    <w:rsid w:val="000D0439"/>
    <w:rsid w:val="000D0450"/>
    <w:rsid w:val="000D0467"/>
    <w:rsid w:val="000D0476"/>
    <w:rsid w:val="000D048B"/>
    <w:rsid w:val="000D0511"/>
    <w:rsid w:val="000D0598"/>
    <w:rsid w:val="000D05AC"/>
    <w:rsid w:val="000D0657"/>
    <w:rsid w:val="000D06BA"/>
    <w:rsid w:val="000D06D2"/>
    <w:rsid w:val="000D06EF"/>
    <w:rsid w:val="000D0736"/>
    <w:rsid w:val="000D07FD"/>
    <w:rsid w:val="000D0B12"/>
    <w:rsid w:val="000D0D42"/>
    <w:rsid w:val="000D0D8F"/>
    <w:rsid w:val="000D10F1"/>
    <w:rsid w:val="000D111F"/>
    <w:rsid w:val="000D1182"/>
    <w:rsid w:val="000D1189"/>
    <w:rsid w:val="000D120F"/>
    <w:rsid w:val="000D12DE"/>
    <w:rsid w:val="000D1410"/>
    <w:rsid w:val="000D14A7"/>
    <w:rsid w:val="000D1636"/>
    <w:rsid w:val="000D17E9"/>
    <w:rsid w:val="000D18A7"/>
    <w:rsid w:val="000D192D"/>
    <w:rsid w:val="000D1C77"/>
    <w:rsid w:val="000D1D75"/>
    <w:rsid w:val="000D1EDF"/>
    <w:rsid w:val="000D1FB3"/>
    <w:rsid w:val="000D2071"/>
    <w:rsid w:val="000D208D"/>
    <w:rsid w:val="000D20AB"/>
    <w:rsid w:val="000D20CD"/>
    <w:rsid w:val="000D220D"/>
    <w:rsid w:val="000D230C"/>
    <w:rsid w:val="000D239E"/>
    <w:rsid w:val="000D2457"/>
    <w:rsid w:val="000D2481"/>
    <w:rsid w:val="000D2543"/>
    <w:rsid w:val="000D25B2"/>
    <w:rsid w:val="000D25EB"/>
    <w:rsid w:val="000D2716"/>
    <w:rsid w:val="000D27EB"/>
    <w:rsid w:val="000D2920"/>
    <w:rsid w:val="000D2A22"/>
    <w:rsid w:val="000D2AD4"/>
    <w:rsid w:val="000D2B0B"/>
    <w:rsid w:val="000D2B39"/>
    <w:rsid w:val="000D2CB1"/>
    <w:rsid w:val="000D2D6F"/>
    <w:rsid w:val="000D2D7A"/>
    <w:rsid w:val="000D2EBD"/>
    <w:rsid w:val="000D2F23"/>
    <w:rsid w:val="000D3006"/>
    <w:rsid w:val="000D304C"/>
    <w:rsid w:val="000D30E1"/>
    <w:rsid w:val="000D30FC"/>
    <w:rsid w:val="000D314C"/>
    <w:rsid w:val="000D31AA"/>
    <w:rsid w:val="000D31B1"/>
    <w:rsid w:val="000D323A"/>
    <w:rsid w:val="000D324E"/>
    <w:rsid w:val="000D3486"/>
    <w:rsid w:val="000D34E3"/>
    <w:rsid w:val="000D3545"/>
    <w:rsid w:val="000D356C"/>
    <w:rsid w:val="000D356D"/>
    <w:rsid w:val="000D357F"/>
    <w:rsid w:val="000D364D"/>
    <w:rsid w:val="000D3ABD"/>
    <w:rsid w:val="000D3C96"/>
    <w:rsid w:val="000D3D25"/>
    <w:rsid w:val="000D3D2F"/>
    <w:rsid w:val="000D3F98"/>
    <w:rsid w:val="000D3FAF"/>
    <w:rsid w:val="000D3FE8"/>
    <w:rsid w:val="000D4030"/>
    <w:rsid w:val="000D403A"/>
    <w:rsid w:val="000D40C9"/>
    <w:rsid w:val="000D4219"/>
    <w:rsid w:val="000D4461"/>
    <w:rsid w:val="000D4494"/>
    <w:rsid w:val="000D44B2"/>
    <w:rsid w:val="000D4647"/>
    <w:rsid w:val="000D4786"/>
    <w:rsid w:val="000D4882"/>
    <w:rsid w:val="000D493A"/>
    <w:rsid w:val="000D49AF"/>
    <w:rsid w:val="000D4ABF"/>
    <w:rsid w:val="000D4BDD"/>
    <w:rsid w:val="000D5250"/>
    <w:rsid w:val="000D5379"/>
    <w:rsid w:val="000D544C"/>
    <w:rsid w:val="000D5464"/>
    <w:rsid w:val="000D5584"/>
    <w:rsid w:val="000D55BF"/>
    <w:rsid w:val="000D5640"/>
    <w:rsid w:val="000D584E"/>
    <w:rsid w:val="000D588C"/>
    <w:rsid w:val="000D59B2"/>
    <w:rsid w:val="000D5C1B"/>
    <w:rsid w:val="000D5D16"/>
    <w:rsid w:val="000D5D2B"/>
    <w:rsid w:val="000D5D61"/>
    <w:rsid w:val="000D5DE7"/>
    <w:rsid w:val="000D5F5C"/>
    <w:rsid w:val="000D6062"/>
    <w:rsid w:val="000D60AF"/>
    <w:rsid w:val="000D60E9"/>
    <w:rsid w:val="000D614D"/>
    <w:rsid w:val="000D6201"/>
    <w:rsid w:val="000D622C"/>
    <w:rsid w:val="000D62A0"/>
    <w:rsid w:val="000D64E5"/>
    <w:rsid w:val="000D6557"/>
    <w:rsid w:val="000D66EF"/>
    <w:rsid w:val="000D66F9"/>
    <w:rsid w:val="000D678D"/>
    <w:rsid w:val="000D68E6"/>
    <w:rsid w:val="000D69ED"/>
    <w:rsid w:val="000D6EB3"/>
    <w:rsid w:val="000D724D"/>
    <w:rsid w:val="000D7262"/>
    <w:rsid w:val="000D72B3"/>
    <w:rsid w:val="000D72D5"/>
    <w:rsid w:val="000D7323"/>
    <w:rsid w:val="000D7345"/>
    <w:rsid w:val="000D738E"/>
    <w:rsid w:val="000D75C1"/>
    <w:rsid w:val="000D75F0"/>
    <w:rsid w:val="000D7785"/>
    <w:rsid w:val="000D7797"/>
    <w:rsid w:val="000D7819"/>
    <w:rsid w:val="000D79C1"/>
    <w:rsid w:val="000D7B67"/>
    <w:rsid w:val="000D7B94"/>
    <w:rsid w:val="000D7BBF"/>
    <w:rsid w:val="000D7C53"/>
    <w:rsid w:val="000D7CE7"/>
    <w:rsid w:val="000D7FE4"/>
    <w:rsid w:val="000E000A"/>
    <w:rsid w:val="000E0047"/>
    <w:rsid w:val="000E0089"/>
    <w:rsid w:val="000E0125"/>
    <w:rsid w:val="000E02EE"/>
    <w:rsid w:val="000E03FD"/>
    <w:rsid w:val="000E041C"/>
    <w:rsid w:val="000E0429"/>
    <w:rsid w:val="000E0437"/>
    <w:rsid w:val="000E04A5"/>
    <w:rsid w:val="000E059A"/>
    <w:rsid w:val="000E063A"/>
    <w:rsid w:val="000E0776"/>
    <w:rsid w:val="000E08C1"/>
    <w:rsid w:val="000E08FD"/>
    <w:rsid w:val="000E09C4"/>
    <w:rsid w:val="000E0AF3"/>
    <w:rsid w:val="000E0B92"/>
    <w:rsid w:val="000E0B9A"/>
    <w:rsid w:val="000E0C8B"/>
    <w:rsid w:val="000E0D6D"/>
    <w:rsid w:val="000E0E30"/>
    <w:rsid w:val="000E0EEB"/>
    <w:rsid w:val="000E0FA1"/>
    <w:rsid w:val="000E10A8"/>
    <w:rsid w:val="000E1119"/>
    <w:rsid w:val="000E1129"/>
    <w:rsid w:val="000E11B4"/>
    <w:rsid w:val="000E11E4"/>
    <w:rsid w:val="000E1222"/>
    <w:rsid w:val="000E1389"/>
    <w:rsid w:val="000E1445"/>
    <w:rsid w:val="000E1453"/>
    <w:rsid w:val="000E14B7"/>
    <w:rsid w:val="000E1581"/>
    <w:rsid w:val="000E1630"/>
    <w:rsid w:val="000E1714"/>
    <w:rsid w:val="000E1729"/>
    <w:rsid w:val="000E175D"/>
    <w:rsid w:val="000E1B43"/>
    <w:rsid w:val="000E1CED"/>
    <w:rsid w:val="000E1D3C"/>
    <w:rsid w:val="000E1D72"/>
    <w:rsid w:val="000E1E20"/>
    <w:rsid w:val="000E1F51"/>
    <w:rsid w:val="000E204C"/>
    <w:rsid w:val="000E216E"/>
    <w:rsid w:val="000E231E"/>
    <w:rsid w:val="000E245F"/>
    <w:rsid w:val="000E26E9"/>
    <w:rsid w:val="000E282F"/>
    <w:rsid w:val="000E287F"/>
    <w:rsid w:val="000E2A8C"/>
    <w:rsid w:val="000E2CD0"/>
    <w:rsid w:val="000E2DCB"/>
    <w:rsid w:val="000E2EA6"/>
    <w:rsid w:val="000E2F3F"/>
    <w:rsid w:val="000E31A5"/>
    <w:rsid w:val="000E32CD"/>
    <w:rsid w:val="000E32D7"/>
    <w:rsid w:val="000E33D1"/>
    <w:rsid w:val="000E35AC"/>
    <w:rsid w:val="000E3639"/>
    <w:rsid w:val="000E3657"/>
    <w:rsid w:val="000E3746"/>
    <w:rsid w:val="000E37A3"/>
    <w:rsid w:val="000E37F2"/>
    <w:rsid w:val="000E3831"/>
    <w:rsid w:val="000E38BD"/>
    <w:rsid w:val="000E3974"/>
    <w:rsid w:val="000E39CD"/>
    <w:rsid w:val="000E3A23"/>
    <w:rsid w:val="000E3B5F"/>
    <w:rsid w:val="000E3C9E"/>
    <w:rsid w:val="000E3CE1"/>
    <w:rsid w:val="000E3CF6"/>
    <w:rsid w:val="000E3E80"/>
    <w:rsid w:val="000E3F4F"/>
    <w:rsid w:val="000E41B8"/>
    <w:rsid w:val="000E41D0"/>
    <w:rsid w:val="000E41FB"/>
    <w:rsid w:val="000E4230"/>
    <w:rsid w:val="000E4324"/>
    <w:rsid w:val="000E437F"/>
    <w:rsid w:val="000E43DF"/>
    <w:rsid w:val="000E4656"/>
    <w:rsid w:val="000E47CC"/>
    <w:rsid w:val="000E4890"/>
    <w:rsid w:val="000E48B4"/>
    <w:rsid w:val="000E4985"/>
    <w:rsid w:val="000E4AFA"/>
    <w:rsid w:val="000E4AFF"/>
    <w:rsid w:val="000E4B24"/>
    <w:rsid w:val="000E4D68"/>
    <w:rsid w:val="000E4D9C"/>
    <w:rsid w:val="000E4E99"/>
    <w:rsid w:val="000E4F0C"/>
    <w:rsid w:val="000E50DF"/>
    <w:rsid w:val="000E5128"/>
    <w:rsid w:val="000E5154"/>
    <w:rsid w:val="000E51C9"/>
    <w:rsid w:val="000E538A"/>
    <w:rsid w:val="000E56A3"/>
    <w:rsid w:val="000E56E3"/>
    <w:rsid w:val="000E57CD"/>
    <w:rsid w:val="000E58E1"/>
    <w:rsid w:val="000E5904"/>
    <w:rsid w:val="000E5983"/>
    <w:rsid w:val="000E5B39"/>
    <w:rsid w:val="000E5BD5"/>
    <w:rsid w:val="000E5BF2"/>
    <w:rsid w:val="000E5CAB"/>
    <w:rsid w:val="000E5DA2"/>
    <w:rsid w:val="000E5E10"/>
    <w:rsid w:val="000E604C"/>
    <w:rsid w:val="000E61B1"/>
    <w:rsid w:val="000E6223"/>
    <w:rsid w:val="000E62AA"/>
    <w:rsid w:val="000E62D6"/>
    <w:rsid w:val="000E6336"/>
    <w:rsid w:val="000E63F2"/>
    <w:rsid w:val="000E6404"/>
    <w:rsid w:val="000E6490"/>
    <w:rsid w:val="000E666D"/>
    <w:rsid w:val="000E66B4"/>
    <w:rsid w:val="000E68D2"/>
    <w:rsid w:val="000E6C33"/>
    <w:rsid w:val="000E6C62"/>
    <w:rsid w:val="000E6CFF"/>
    <w:rsid w:val="000E7157"/>
    <w:rsid w:val="000E73E7"/>
    <w:rsid w:val="000E7482"/>
    <w:rsid w:val="000E7519"/>
    <w:rsid w:val="000E76BD"/>
    <w:rsid w:val="000E76E1"/>
    <w:rsid w:val="000E77A9"/>
    <w:rsid w:val="000E77B8"/>
    <w:rsid w:val="000E77E8"/>
    <w:rsid w:val="000E78B6"/>
    <w:rsid w:val="000E79D9"/>
    <w:rsid w:val="000E7D3C"/>
    <w:rsid w:val="000F0120"/>
    <w:rsid w:val="000F0131"/>
    <w:rsid w:val="000F0430"/>
    <w:rsid w:val="000F05DF"/>
    <w:rsid w:val="000F073D"/>
    <w:rsid w:val="000F07C1"/>
    <w:rsid w:val="000F09A0"/>
    <w:rsid w:val="000F09EB"/>
    <w:rsid w:val="000F0AAE"/>
    <w:rsid w:val="000F0AE2"/>
    <w:rsid w:val="000F0C3E"/>
    <w:rsid w:val="000F0E8E"/>
    <w:rsid w:val="000F0EB5"/>
    <w:rsid w:val="000F0F62"/>
    <w:rsid w:val="000F0FA3"/>
    <w:rsid w:val="000F0FC5"/>
    <w:rsid w:val="000F0FE1"/>
    <w:rsid w:val="000F1037"/>
    <w:rsid w:val="000F115A"/>
    <w:rsid w:val="000F1332"/>
    <w:rsid w:val="000F166F"/>
    <w:rsid w:val="000F177F"/>
    <w:rsid w:val="000F183D"/>
    <w:rsid w:val="000F193A"/>
    <w:rsid w:val="000F1942"/>
    <w:rsid w:val="000F197B"/>
    <w:rsid w:val="000F1A47"/>
    <w:rsid w:val="000F1B26"/>
    <w:rsid w:val="000F1C46"/>
    <w:rsid w:val="000F1D07"/>
    <w:rsid w:val="000F1E37"/>
    <w:rsid w:val="000F1FFE"/>
    <w:rsid w:val="000F20AB"/>
    <w:rsid w:val="000F20FA"/>
    <w:rsid w:val="000F2126"/>
    <w:rsid w:val="000F2217"/>
    <w:rsid w:val="000F2246"/>
    <w:rsid w:val="000F233F"/>
    <w:rsid w:val="000F23A5"/>
    <w:rsid w:val="000F23FA"/>
    <w:rsid w:val="000F26B2"/>
    <w:rsid w:val="000F26CF"/>
    <w:rsid w:val="000F2772"/>
    <w:rsid w:val="000F27B6"/>
    <w:rsid w:val="000F2977"/>
    <w:rsid w:val="000F2CF4"/>
    <w:rsid w:val="000F2CF7"/>
    <w:rsid w:val="000F2CFC"/>
    <w:rsid w:val="000F2F12"/>
    <w:rsid w:val="000F2F83"/>
    <w:rsid w:val="000F2FF5"/>
    <w:rsid w:val="000F3090"/>
    <w:rsid w:val="000F319C"/>
    <w:rsid w:val="000F3229"/>
    <w:rsid w:val="000F3356"/>
    <w:rsid w:val="000F34CC"/>
    <w:rsid w:val="000F3540"/>
    <w:rsid w:val="000F3568"/>
    <w:rsid w:val="000F3582"/>
    <w:rsid w:val="000F35E0"/>
    <w:rsid w:val="000F35E2"/>
    <w:rsid w:val="000F3622"/>
    <w:rsid w:val="000F36DC"/>
    <w:rsid w:val="000F36E2"/>
    <w:rsid w:val="000F3860"/>
    <w:rsid w:val="000F3985"/>
    <w:rsid w:val="000F39FC"/>
    <w:rsid w:val="000F3B38"/>
    <w:rsid w:val="000F3C85"/>
    <w:rsid w:val="000F4211"/>
    <w:rsid w:val="000F4251"/>
    <w:rsid w:val="000F42A5"/>
    <w:rsid w:val="000F4386"/>
    <w:rsid w:val="000F4545"/>
    <w:rsid w:val="000F455A"/>
    <w:rsid w:val="000F4583"/>
    <w:rsid w:val="000F45C4"/>
    <w:rsid w:val="000F468F"/>
    <w:rsid w:val="000F478C"/>
    <w:rsid w:val="000F48D0"/>
    <w:rsid w:val="000F49BB"/>
    <w:rsid w:val="000F4B2D"/>
    <w:rsid w:val="000F4C41"/>
    <w:rsid w:val="000F4C90"/>
    <w:rsid w:val="000F4C96"/>
    <w:rsid w:val="000F4E5B"/>
    <w:rsid w:val="000F4EDD"/>
    <w:rsid w:val="000F4EFC"/>
    <w:rsid w:val="000F507B"/>
    <w:rsid w:val="000F513D"/>
    <w:rsid w:val="000F51FA"/>
    <w:rsid w:val="000F52BA"/>
    <w:rsid w:val="000F5356"/>
    <w:rsid w:val="000F543C"/>
    <w:rsid w:val="000F5459"/>
    <w:rsid w:val="000F5528"/>
    <w:rsid w:val="000F5569"/>
    <w:rsid w:val="000F5705"/>
    <w:rsid w:val="000F5764"/>
    <w:rsid w:val="000F598F"/>
    <w:rsid w:val="000F5B1E"/>
    <w:rsid w:val="000F5B5B"/>
    <w:rsid w:val="000F5C66"/>
    <w:rsid w:val="000F5D01"/>
    <w:rsid w:val="000F5D1C"/>
    <w:rsid w:val="000F5D83"/>
    <w:rsid w:val="000F5DBB"/>
    <w:rsid w:val="000F61A1"/>
    <w:rsid w:val="000F64AB"/>
    <w:rsid w:val="000F64D7"/>
    <w:rsid w:val="000F6562"/>
    <w:rsid w:val="000F66AC"/>
    <w:rsid w:val="000F6766"/>
    <w:rsid w:val="000F6785"/>
    <w:rsid w:val="000F6896"/>
    <w:rsid w:val="000F68A1"/>
    <w:rsid w:val="000F69F2"/>
    <w:rsid w:val="000F6A26"/>
    <w:rsid w:val="000F6B32"/>
    <w:rsid w:val="000F6C5F"/>
    <w:rsid w:val="000F6CAA"/>
    <w:rsid w:val="000F704A"/>
    <w:rsid w:val="000F734A"/>
    <w:rsid w:val="000F73DD"/>
    <w:rsid w:val="000F74B5"/>
    <w:rsid w:val="000F7609"/>
    <w:rsid w:val="000F7617"/>
    <w:rsid w:val="000F7618"/>
    <w:rsid w:val="000F774B"/>
    <w:rsid w:val="000F7810"/>
    <w:rsid w:val="000F783B"/>
    <w:rsid w:val="000F785B"/>
    <w:rsid w:val="000F7864"/>
    <w:rsid w:val="000F7973"/>
    <w:rsid w:val="000F798F"/>
    <w:rsid w:val="000F7B95"/>
    <w:rsid w:val="000F7BD8"/>
    <w:rsid w:val="000F7E1D"/>
    <w:rsid w:val="000F7EA2"/>
    <w:rsid w:val="000F7EDD"/>
    <w:rsid w:val="000F7F19"/>
    <w:rsid w:val="0010001A"/>
    <w:rsid w:val="0010004F"/>
    <w:rsid w:val="001002CB"/>
    <w:rsid w:val="001002E5"/>
    <w:rsid w:val="0010036D"/>
    <w:rsid w:val="00100425"/>
    <w:rsid w:val="00100449"/>
    <w:rsid w:val="0010054B"/>
    <w:rsid w:val="001006C3"/>
    <w:rsid w:val="0010085D"/>
    <w:rsid w:val="00100914"/>
    <w:rsid w:val="00100965"/>
    <w:rsid w:val="0010099F"/>
    <w:rsid w:val="00100AE9"/>
    <w:rsid w:val="00100BB6"/>
    <w:rsid w:val="00100BE3"/>
    <w:rsid w:val="00100C4B"/>
    <w:rsid w:val="00100CF8"/>
    <w:rsid w:val="00100F84"/>
    <w:rsid w:val="00100FE7"/>
    <w:rsid w:val="00101023"/>
    <w:rsid w:val="0010105F"/>
    <w:rsid w:val="001011B0"/>
    <w:rsid w:val="001011E3"/>
    <w:rsid w:val="00101201"/>
    <w:rsid w:val="0010136A"/>
    <w:rsid w:val="001013A4"/>
    <w:rsid w:val="0010161E"/>
    <w:rsid w:val="00101748"/>
    <w:rsid w:val="001017EB"/>
    <w:rsid w:val="00101840"/>
    <w:rsid w:val="001018AB"/>
    <w:rsid w:val="001018F1"/>
    <w:rsid w:val="00101AA6"/>
    <w:rsid w:val="00101CFD"/>
    <w:rsid w:val="00101D68"/>
    <w:rsid w:val="00101D8A"/>
    <w:rsid w:val="00101E62"/>
    <w:rsid w:val="00101EE5"/>
    <w:rsid w:val="00101F37"/>
    <w:rsid w:val="00101F4F"/>
    <w:rsid w:val="001020C8"/>
    <w:rsid w:val="0010223F"/>
    <w:rsid w:val="00102335"/>
    <w:rsid w:val="001023C0"/>
    <w:rsid w:val="00102448"/>
    <w:rsid w:val="0010250A"/>
    <w:rsid w:val="001025E0"/>
    <w:rsid w:val="001025E3"/>
    <w:rsid w:val="001029DB"/>
    <w:rsid w:val="00102A1A"/>
    <w:rsid w:val="00102B4C"/>
    <w:rsid w:val="00102B90"/>
    <w:rsid w:val="00102C24"/>
    <w:rsid w:val="00102D31"/>
    <w:rsid w:val="00102D9D"/>
    <w:rsid w:val="00102F14"/>
    <w:rsid w:val="0010317E"/>
    <w:rsid w:val="00103234"/>
    <w:rsid w:val="001032A6"/>
    <w:rsid w:val="00103582"/>
    <w:rsid w:val="001035BA"/>
    <w:rsid w:val="001035EF"/>
    <w:rsid w:val="00103652"/>
    <w:rsid w:val="00103738"/>
    <w:rsid w:val="00103920"/>
    <w:rsid w:val="0010393B"/>
    <w:rsid w:val="001039BD"/>
    <w:rsid w:val="00103A99"/>
    <w:rsid w:val="00103B04"/>
    <w:rsid w:val="00103BDB"/>
    <w:rsid w:val="00103C49"/>
    <w:rsid w:val="00103CBD"/>
    <w:rsid w:val="00103CC4"/>
    <w:rsid w:val="00103D27"/>
    <w:rsid w:val="00103D6E"/>
    <w:rsid w:val="00104076"/>
    <w:rsid w:val="001040F2"/>
    <w:rsid w:val="001043E9"/>
    <w:rsid w:val="001043EB"/>
    <w:rsid w:val="001045D7"/>
    <w:rsid w:val="001046D1"/>
    <w:rsid w:val="00104846"/>
    <w:rsid w:val="00104BE3"/>
    <w:rsid w:val="00104E58"/>
    <w:rsid w:val="00104EA0"/>
    <w:rsid w:val="00104EAF"/>
    <w:rsid w:val="00104FD0"/>
    <w:rsid w:val="0010506A"/>
    <w:rsid w:val="0010511D"/>
    <w:rsid w:val="00105140"/>
    <w:rsid w:val="0010514E"/>
    <w:rsid w:val="00105160"/>
    <w:rsid w:val="001051BB"/>
    <w:rsid w:val="0010533E"/>
    <w:rsid w:val="00105357"/>
    <w:rsid w:val="001053BA"/>
    <w:rsid w:val="00105401"/>
    <w:rsid w:val="00105464"/>
    <w:rsid w:val="00105679"/>
    <w:rsid w:val="001056FC"/>
    <w:rsid w:val="001058DF"/>
    <w:rsid w:val="0010594F"/>
    <w:rsid w:val="0010598E"/>
    <w:rsid w:val="00105A16"/>
    <w:rsid w:val="00105AB9"/>
    <w:rsid w:val="00105B84"/>
    <w:rsid w:val="00105D68"/>
    <w:rsid w:val="00106095"/>
    <w:rsid w:val="00106106"/>
    <w:rsid w:val="001063D8"/>
    <w:rsid w:val="00106404"/>
    <w:rsid w:val="001065B9"/>
    <w:rsid w:val="0010660F"/>
    <w:rsid w:val="001066BD"/>
    <w:rsid w:val="0010684D"/>
    <w:rsid w:val="00106892"/>
    <w:rsid w:val="00106944"/>
    <w:rsid w:val="0010699C"/>
    <w:rsid w:val="00106A0B"/>
    <w:rsid w:val="00106A87"/>
    <w:rsid w:val="00106B40"/>
    <w:rsid w:val="00106B79"/>
    <w:rsid w:val="00106BDA"/>
    <w:rsid w:val="00106C43"/>
    <w:rsid w:val="00106CE6"/>
    <w:rsid w:val="00106D12"/>
    <w:rsid w:val="00106D4E"/>
    <w:rsid w:val="00106DFB"/>
    <w:rsid w:val="001070A0"/>
    <w:rsid w:val="001071A1"/>
    <w:rsid w:val="00107272"/>
    <w:rsid w:val="001072EC"/>
    <w:rsid w:val="001072F9"/>
    <w:rsid w:val="001075D2"/>
    <w:rsid w:val="001075F3"/>
    <w:rsid w:val="001075F6"/>
    <w:rsid w:val="001076DA"/>
    <w:rsid w:val="001076F4"/>
    <w:rsid w:val="0010774C"/>
    <w:rsid w:val="00107A46"/>
    <w:rsid w:val="00107AD2"/>
    <w:rsid w:val="00107B2A"/>
    <w:rsid w:val="00107B88"/>
    <w:rsid w:val="00107D23"/>
    <w:rsid w:val="00107F24"/>
    <w:rsid w:val="00110006"/>
    <w:rsid w:val="0011022A"/>
    <w:rsid w:val="0011044B"/>
    <w:rsid w:val="0011058C"/>
    <w:rsid w:val="00110608"/>
    <w:rsid w:val="001106A7"/>
    <w:rsid w:val="00110863"/>
    <w:rsid w:val="001108BC"/>
    <w:rsid w:val="0011096B"/>
    <w:rsid w:val="00110B47"/>
    <w:rsid w:val="00110B85"/>
    <w:rsid w:val="00111114"/>
    <w:rsid w:val="001111EE"/>
    <w:rsid w:val="00111265"/>
    <w:rsid w:val="00111295"/>
    <w:rsid w:val="00111377"/>
    <w:rsid w:val="001113B5"/>
    <w:rsid w:val="001113EB"/>
    <w:rsid w:val="0011148D"/>
    <w:rsid w:val="00111535"/>
    <w:rsid w:val="001115BB"/>
    <w:rsid w:val="00111643"/>
    <w:rsid w:val="0011164C"/>
    <w:rsid w:val="00111719"/>
    <w:rsid w:val="001117DE"/>
    <w:rsid w:val="0011180F"/>
    <w:rsid w:val="00111840"/>
    <w:rsid w:val="00111B7D"/>
    <w:rsid w:val="00111BE7"/>
    <w:rsid w:val="00111C86"/>
    <w:rsid w:val="00111E0F"/>
    <w:rsid w:val="00111E44"/>
    <w:rsid w:val="00111F39"/>
    <w:rsid w:val="00111F70"/>
    <w:rsid w:val="00111FED"/>
    <w:rsid w:val="0011211C"/>
    <w:rsid w:val="00112260"/>
    <w:rsid w:val="0011233F"/>
    <w:rsid w:val="00112375"/>
    <w:rsid w:val="0011260D"/>
    <w:rsid w:val="001126FA"/>
    <w:rsid w:val="00112802"/>
    <w:rsid w:val="00112810"/>
    <w:rsid w:val="0011281A"/>
    <w:rsid w:val="00112A00"/>
    <w:rsid w:val="00112A94"/>
    <w:rsid w:val="00112CAF"/>
    <w:rsid w:val="00112CB1"/>
    <w:rsid w:val="00112D89"/>
    <w:rsid w:val="00112FD1"/>
    <w:rsid w:val="001133A6"/>
    <w:rsid w:val="001134A8"/>
    <w:rsid w:val="0011363D"/>
    <w:rsid w:val="00113774"/>
    <w:rsid w:val="001138A2"/>
    <w:rsid w:val="00113AF4"/>
    <w:rsid w:val="00113BD4"/>
    <w:rsid w:val="00113DFB"/>
    <w:rsid w:val="00114021"/>
    <w:rsid w:val="0011419A"/>
    <w:rsid w:val="001142F7"/>
    <w:rsid w:val="00114345"/>
    <w:rsid w:val="001144D9"/>
    <w:rsid w:val="001145EF"/>
    <w:rsid w:val="00114619"/>
    <w:rsid w:val="001146E5"/>
    <w:rsid w:val="0011477A"/>
    <w:rsid w:val="001147DE"/>
    <w:rsid w:val="001147FA"/>
    <w:rsid w:val="0011483D"/>
    <w:rsid w:val="00114936"/>
    <w:rsid w:val="00114961"/>
    <w:rsid w:val="00114973"/>
    <w:rsid w:val="00114A7B"/>
    <w:rsid w:val="00114B84"/>
    <w:rsid w:val="00114BDA"/>
    <w:rsid w:val="00114CCE"/>
    <w:rsid w:val="00114E3D"/>
    <w:rsid w:val="00114EC6"/>
    <w:rsid w:val="0011504A"/>
    <w:rsid w:val="00115162"/>
    <w:rsid w:val="0011516A"/>
    <w:rsid w:val="00115287"/>
    <w:rsid w:val="00115337"/>
    <w:rsid w:val="00115425"/>
    <w:rsid w:val="00115508"/>
    <w:rsid w:val="00115679"/>
    <w:rsid w:val="0011577C"/>
    <w:rsid w:val="00115803"/>
    <w:rsid w:val="001158B4"/>
    <w:rsid w:val="001158C7"/>
    <w:rsid w:val="0011590C"/>
    <w:rsid w:val="001159C9"/>
    <w:rsid w:val="00115AE6"/>
    <w:rsid w:val="00115CC7"/>
    <w:rsid w:val="00115D77"/>
    <w:rsid w:val="00115D7D"/>
    <w:rsid w:val="00115ED5"/>
    <w:rsid w:val="001160D3"/>
    <w:rsid w:val="001162FC"/>
    <w:rsid w:val="0011630A"/>
    <w:rsid w:val="0011636C"/>
    <w:rsid w:val="001164C0"/>
    <w:rsid w:val="001164E9"/>
    <w:rsid w:val="001164F5"/>
    <w:rsid w:val="0011655C"/>
    <w:rsid w:val="001165E3"/>
    <w:rsid w:val="001166BB"/>
    <w:rsid w:val="00116724"/>
    <w:rsid w:val="00116741"/>
    <w:rsid w:val="0011674D"/>
    <w:rsid w:val="001167EE"/>
    <w:rsid w:val="00116826"/>
    <w:rsid w:val="00116938"/>
    <w:rsid w:val="001169BD"/>
    <w:rsid w:val="00116A20"/>
    <w:rsid w:val="00116A52"/>
    <w:rsid w:val="00116C13"/>
    <w:rsid w:val="00116DFC"/>
    <w:rsid w:val="00116E27"/>
    <w:rsid w:val="00116F9E"/>
    <w:rsid w:val="0011708A"/>
    <w:rsid w:val="001170DE"/>
    <w:rsid w:val="001170E1"/>
    <w:rsid w:val="00117177"/>
    <w:rsid w:val="001173AF"/>
    <w:rsid w:val="001173EB"/>
    <w:rsid w:val="001173FB"/>
    <w:rsid w:val="001174A4"/>
    <w:rsid w:val="00117655"/>
    <w:rsid w:val="001176A7"/>
    <w:rsid w:val="001176AC"/>
    <w:rsid w:val="001176B1"/>
    <w:rsid w:val="00117825"/>
    <w:rsid w:val="00117877"/>
    <w:rsid w:val="001178D4"/>
    <w:rsid w:val="001179B0"/>
    <w:rsid w:val="00117AC7"/>
    <w:rsid w:val="00117C26"/>
    <w:rsid w:val="00117CBA"/>
    <w:rsid w:val="00117CF7"/>
    <w:rsid w:val="00117DB4"/>
    <w:rsid w:val="00117DF3"/>
    <w:rsid w:val="00117E9C"/>
    <w:rsid w:val="00117F16"/>
    <w:rsid w:val="00117FBF"/>
    <w:rsid w:val="00117FE6"/>
    <w:rsid w:val="0012012B"/>
    <w:rsid w:val="001201C7"/>
    <w:rsid w:val="001201C9"/>
    <w:rsid w:val="00120422"/>
    <w:rsid w:val="00120496"/>
    <w:rsid w:val="001204CC"/>
    <w:rsid w:val="0012056D"/>
    <w:rsid w:val="00120598"/>
    <w:rsid w:val="001205BA"/>
    <w:rsid w:val="00120600"/>
    <w:rsid w:val="00120603"/>
    <w:rsid w:val="0012065C"/>
    <w:rsid w:val="00120663"/>
    <w:rsid w:val="0012071E"/>
    <w:rsid w:val="00120732"/>
    <w:rsid w:val="001207D7"/>
    <w:rsid w:val="00120965"/>
    <w:rsid w:val="00120A05"/>
    <w:rsid w:val="00120A5B"/>
    <w:rsid w:val="00120AB2"/>
    <w:rsid w:val="00120B2E"/>
    <w:rsid w:val="00120B8B"/>
    <w:rsid w:val="00120D17"/>
    <w:rsid w:val="00120DB0"/>
    <w:rsid w:val="00120E23"/>
    <w:rsid w:val="00120E94"/>
    <w:rsid w:val="00120E9C"/>
    <w:rsid w:val="00120FBC"/>
    <w:rsid w:val="00120FC7"/>
    <w:rsid w:val="00121304"/>
    <w:rsid w:val="0012158F"/>
    <w:rsid w:val="001216C0"/>
    <w:rsid w:val="0012178E"/>
    <w:rsid w:val="001218F0"/>
    <w:rsid w:val="00121A56"/>
    <w:rsid w:val="00121B06"/>
    <w:rsid w:val="00121C7D"/>
    <w:rsid w:val="00121D39"/>
    <w:rsid w:val="00121D94"/>
    <w:rsid w:val="00121FBF"/>
    <w:rsid w:val="00122051"/>
    <w:rsid w:val="00122084"/>
    <w:rsid w:val="0012218A"/>
    <w:rsid w:val="0012259C"/>
    <w:rsid w:val="001225D0"/>
    <w:rsid w:val="001225E5"/>
    <w:rsid w:val="001225F3"/>
    <w:rsid w:val="00122715"/>
    <w:rsid w:val="00122765"/>
    <w:rsid w:val="00122848"/>
    <w:rsid w:val="0012285B"/>
    <w:rsid w:val="001228E0"/>
    <w:rsid w:val="00122A15"/>
    <w:rsid w:val="00122A5C"/>
    <w:rsid w:val="00122A8B"/>
    <w:rsid w:val="00122AF2"/>
    <w:rsid w:val="00122B51"/>
    <w:rsid w:val="00122C9A"/>
    <w:rsid w:val="00122CE7"/>
    <w:rsid w:val="00122D0F"/>
    <w:rsid w:val="00122D3B"/>
    <w:rsid w:val="00122DBD"/>
    <w:rsid w:val="0012311C"/>
    <w:rsid w:val="001233BB"/>
    <w:rsid w:val="00123405"/>
    <w:rsid w:val="00123485"/>
    <w:rsid w:val="00123656"/>
    <w:rsid w:val="0012380A"/>
    <w:rsid w:val="0012381B"/>
    <w:rsid w:val="001238C5"/>
    <w:rsid w:val="00123976"/>
    <w:rsid w:val="00123AD2"/>
    <w:rsid w:val="00123AE9"/>
    <w:rsid w:val="00123AFD"/>
    <w:rsid w:val="00123C6D"/>
    <w:rsid w:val="00123CA1"/>
    <w:rsid w:val="00123D50"/>
    <w:rsid w:val="00123D5B"/>
    <w:rsid w:val="00123DF0"/>
    <w:rsid w:val="00123EC5"/>
    <w:rsid w:val="00123F30"/>
    <w:rsid w:val="00123FDE"/>
    <w:rsid w:val="00124121"/>
    <w:rsid w:val="0012420C"/>
    <w:rsid w:val="00124248"/>
    <w:rsid w:val="0012455C"/>
    <w:rsid w:val="001245EC"/>
    <w:rsid w:val="0012469D"/>
    <w:rsid w:val="001247D7"/>
    <w:rsid w:val="00124AF2"/>
    <w:rsid w:val="00124BA0"/>
    <w:rsid w:val="00124CDE"/>
    <w:rsid w:val="00124DD5"/>
    <w:rsid w:val="00124EF6"/>
    <w:rsid w:val="00124F9F"/>
    <w:rsid w:val="0012508C"/>
    <w:rsid w:val="0012536D"/>
    <w:rsid w:val="00125412"/>
    <w:rsid w:val="0012560F"/>
    <w:rsid w:val="0012569A"/>
    <w:rsid w:val="00125752"/>
    <w:rsid w:val="00125B9E"/>
    <w:rsid w:val="00125BEE"/>
    <w:rsid w:val="00125BF2"/>
    <w:rsid w:val="00125C4D"/>
    <w:rsid w:val="00125D57"/>
    <w:rsid w:val="00125E30"/>
    <w:rsid w:val="00125E9C"/>
    <w:rsid w:val="00125EDD"/>
    <w:rsid w:val="00125F61"/>
    <w:rsid w:val="00125F93"/>
    <w:rsid w:val="0012603B"/>
    <w:rsid w:val="00126130"/>
    <w:rsid w:val="0012613D"/>
    <w:rsid w:val="00126286"/>
    <w:rsid w:val="00126333"/>
    <w:rsid w:val="00126341"/>
    <w:rsid w:val="00126400"/>
    <w:rsid w:val="00126565"/>
    <w:rsid w:val="0012675E"/>
    <w:rsid w:val="001267CA"/>
    <w:rsid w:val="00126884"/>
    <w:rsid w:val="00126C2B"/>
    <w:rsid w:val="00126DC8"/>
    <w:rsid w:val="00126DFE"/>
    <w:rsid w:val="00126E55"/>
    <w:rsid w:val="00127041"/>
    <w:rsid w:val="001270BA"/>
    <w:rsid w:val="00127190"/>
    <w:rsid w:val="00127243"/>
    <w:rsid w:val="001272BA"/>
    <w:rsid w:val="00127325"/>
    <w:rsid w:val="001273D5"/>
    <w:rsid w:val="00127476"/>
    <w:rsid w:val="00127482"/>
    <w:rsid w:val="001274FB"/>
    <w:rsid w:val="00127615"/>
    <w:rsid w:val="00127766"/>
    <w:rsid w:val="001278F2"/>
    <w:rsid w:val="0012799D"/>
    <w:rsid w:val="00127A2E"/>
    <w:rsid w:val="00127AFD"/>
    <w:rsid w:val="00127C10"/>
    <w:rsid w:val="00127E52"/>
    <w:rsid w:val="00127FE3"/>
    <w:rsid w:val="0013012C"/>
    <w:rsid w:val="001301BB"/>
    <w:rsid w:val="001301D0"/>
    <w:rsid w:val="001301DB"/>
    <w:rsid w:val="00130264"/>
    <w:rsid w:val="001304A9"/>
    <w:rsid w:val="00130670"/>
    <w:rsid w:val="0013074F"/>
    <w:rsid w:val="00130884"/>
    <w:rsid w:val="00130AA4"/>
    <w:rsid w:val="00130AC5"/>
    <w:rsid w:val="00130B06"/>
    <w:rsid w:val="00130BF9"/>
    <w:rsid w:val="00130C0A"/>
    <w:rsid w:val="00130D03"/>
    <w:rsid w:val="00130DE6"/>
    <w:rsid w:val="00130E5D"/>
    <w:rsid w:val="001311E9"/>
    <w:rsid w:val="001312D9"/>
    <w:rsid w:val="00131312"/>
    <w:rsid w:val="00131519"/>
    <w:rsid w:val="00131709"/>
    <w:rsid w:val="00131814"/>
    <w:rsid w:val="0013196B"/>
    <w:rsid w:val="001319B5"/>
    <w:rsid w:val="00131A72"/>
    <w:rsid w:val="00131B79"/>
    <w:rsid w:val="00131B92"/>
    <w:rsid w:val="00131BAE"/>
    <w:rsid w:val="00131C63"/>
    <w:rsid w:val="00131C81"/>
    <w:rsid w:val="00131D4D"/>
    <w:rsid w:val="00131D85"/>
    <w:rsid w:val="00131F36"/>
    <w:rsid w:val="00131FC6"/>
    <w:rsid w:val="00131FF1"/>
    <w:rsid w:val="00132050"/>
    <w:rsid w:val="001322B6"/>
    <w:rsid w:val="001322DE"/>
    <w:rsid w:val="00132395"/>
    <w:rsid w:val="00132527"/>
    <w:rsid w:val="0013271E"/>
    <w:rsid w:val="0013280F"/>
    <w:rsid w:val="00132B06"/>
    <w:rsid w:val="00132E3B"/>
    <w:rsid w:val="00132E99"/>
    <w:rsid w:val="001330C4"/>
    <w:rsid w:val="001332D1"/>
    <w:rsid w:val="00133315"/>
    <w:rsid w:val="00133565"/>
    <w:rsid w:val="001335C5"/>
    <w:rsid w:val="001335CE"/>
    <w:rsid w:val="00133617"/>
    <w:rsid w:val="0013363A"/>
    <w:rsid w:val="001336F9"/>
    <w:rsid w:val="00133726"/>
    <w:rsid w:val="001338CA"/>
    <w:rsid w:val="00133ACE"/>
    <w:rsid w:val="00133AE9"/>
    <w:rsid w:val="00133B17"/>
    <w:rsid w:val="00133BC0"/>
    <w:rsid w:val="00133C3B"/>
    <w:rsid w:val="00133C48"/>
    <w:rsid w:val="00133D5B"/>
    <w:rsid w:val="00133F52"/>
    <w:rsid w:val="00133FA4"/>
    <w:rsid w:val="00133FB1"/>
    <w:rsid w:val="00134148"/>
    <w:rsid w:val="001341BC"/>
    <w:rsid w:val="00134301"/>
    <w:rsid w:val="001344A5"/>
    <w:rsid w:val="00134592"/>
    <w:rsid w:val="001346AC"/>
    <w:rsid w:val="00134861"/>
    <w:rsid w:val="001348DB"/>
    <w:rsid w:val="001349A4"/>
    <w:rsid w:val="00134A83"/>
    <w:rsid w:val="00134A86"/>
    <w:rsid w:val="00134AAA"/>
    <w:rsid w:val="00134AF3"/>
    <w:rsid w:val="00134B7A"/>
    <w:rsid w:val="00134C3F"/>
    <w:rsid w:val="00134C45"/>
    <w:rsid w:val="00134CD4"/>
    <w:rsid w:val="00134ECF"/>
    <w:rsid w:val="00134EE3"/>
    <w:rsid w:val="00134F2D"/>
    <w:rsid w:val="00135000"/>
    <w:rsid w:val="00135293"/>
    <w:rsid w:val="001352AC"/>
    <w:rsid w:val="0013531C"/>
    <w:rsid w:val="00135369"/>
    <w:rsid w:val="001353B7"/>
    <w:rsid w:val="001355A4"/>
    <w:rsid w:val="001355E1"/>
    <w:rsid w:val="001357C6"/>
    <w:rsid w:val="0013580E"/>
    <w:rsid w:val="00135841"/>
    <w:rsid w:val="00135847"/>
    <w:rsid w:val="00135873"/>
    <w:rsid w:val="00135B00"/>
    <w:rsid w:val="00135B5C"/>
    <w:rsid w:val="00135C93"/>
    <w:rsid w:val="00135FA7"/>
    <w:rsid w:val="001360F8"/>
    <w:rsid w:val="001362BE"/>
    <w:rsid w:val="00136505"/>
    <w:rsid w:val="00136761"/>
    <w:rsid w:val="00136772"/>
    <w:rsid w:val="00136785"/>
    <w:rsid w:val="00136793"/>
    <w:rsid w:val="001367A1"/>
    <w:rsid w:val="001368A7"/>
    <w:rsid w:val="00136922"/>
    <w:rsid w:val="00136A46"/>
    <w:rsid w:val="00136BDC"/>
    <w:rsid w:val="00136D2B"/>
    <w:rsid w:val="00136DC1"/>
    <w:rsid w:val="00136DE3"/>
    <w:rsid w:val="00136E45"/>
    <w:rsid w:val="00136E9B"/>
    <w:rsid w:val="00136F1E"/>
    <w:rsid w:val="00137106"/>
    <w:rsid w:val="00137156"/>
    <w:rsid w:val="001371C7"/>
    <w:rsid w:val="001373AC"/>
    <w:rsid w:val="00137418"/>
    <w:rsid w:val="001376A2"/>
    <w:rsid w:val="00137881"/>
    <w:rsid w:val="00137947"/>
    <w:rsid w:val="00137A50"/>
    <w:rsid w:val="00137F20"/>
    <w:rsid w:val="001400A4"/>
    <w:rsid w:val="001401BE"/>
    <w:rsid w:val="001402B1"/>
    <w:rsid w:val="001402C1"/>
    <w:rsid w:val="001404B6"/>
    <w:rsid w:val="0014056F"/>
    <w:rsid w:val="001405AD"/>
    <w:rsid w:val="0014067F"/>
    <w:rsid w:val="001406D1"/>
    <w:rsid w:val="001406DD"/>
    <w:rsid w:val="001406E3"/>
    <w:rsid w:val="00140704"/>
    <w:rsid w:val="00140715"/>
    <w:rsid w:val="0014076D"/>
    <w:rsid w:val="001407BF"/>
    <w:rsid w:val="001407E2"/>
    <w:rsid w:val="001407F9"/>
    <w:rsid w:val="001408BB"/>
    <w:rsid w:val="00140ADB"/>
    <w:rsid w:val="00140B84"/>
    <w:rsid w:val="00140F3F"/>
    <w:rsid w:val="00140FAC"/>
    <w:rsid w:val="001411DE"/>
    <w:rsid w:val="00141347"/>
    <w:rsid w:val="00141458"/>
    <w:rsid w:val="0014164F"/>
    <w:rsid w:val="001418E0"/>
    <w:rsid w:val="001419F1"/>
    <w:rsid w:val="00141CD7"/>
    <w:rsid w:val="00141DA4"/>
    <w:rsid w:val="00141F99"/>
    <w:rsid w:val="00142130"/>
    <w:rsid w:val="00142273"/>
    <w:rsid w:val="00142303"/>
    <w:rsid w:val="00142353"/>
    <w:rsid w:val="0014235D"/>
    <w:rsid w:val="00142373"/>
    <w:rsid w:val="00142478"/>
    <w:rsid w:val="0014247A"/>
    <w:rsid w:val="00142546"/>
    <w:rsid w:val="00142648"/>
    <w:rsid w:val="001429EB"/>
    <w:rsid w:val="00142A5E"/>
    <w:rsid w:val="00142BE0"/>
    <w:rsid w:val="00142CB0"/>
    <w:rsid w:val="00142D3F"/>
    <w:rsid w:val="00142E6D"/>
    <w:rsid w:val="001433A7"/>
    <w:rsid w:val="001433F1"/>
    <w:rsid w:val="00143484"/>
    <w:rsid w:val="00143717"/>
    <w:rsid w:val="0014378D"/>
    <w:rsid w:val="001437B1"/>
    <w:rsid w:val="001437F3"/>
    <w:rsid w:val="0014383C"/>
    <w:rsid w:val="0014396D"/>
    <w:rsid w:val="001439C0"/>
    <w:rsid w:val="001439E5"/>
    <w:rsid w:val="00143D04"/>
    <w:rsid w:val="00143F27"/>
    <w:rsid w:val="0014404B"/>
    <w:rsid w:val="00144122"/>
    <w:rsid w:val="001441A0"/>
    <w:rsid w:val="00144212"/>
    <w:rsid w:val="0014424F"/>
    <w:rsid w:val="00144399"/>
    <w:rsid w:val="0014447B"/>
    <w:rsid w:val="0014454B"/>
    <w:rsid w:val="001445A5"/>
    <w:rsid w:val="001447D4"/>
    <w:rsid w:val="001447FC"/>
    <w:rsid w:val="00144B5C"/>
    <w:rsid w:val="00144BDB"/>
    <w:rsid w:val="00144CC4"/>
    <w:rsid w:val="00144CD1"/>
    <w:rsid w:val="00144CD4"/>
    <w:rsid w:val="00144D0B"/>
    <w:rsid w:val="00144DD5"/>
    <w:rsid w:val="00144E6D"/>
    <w:rsid w:val="00145095"/>
    <w:rsid w:val="001450C4"/>
    <w:rsid w:val="001450CB"/>
    <w:rsid w:val="00145105"/>
    <w:rsid w:val="001451E5"/>
    <w:rsid w:val="001452FE"/>
    <w:rsid w:val="001453AE"/>
    <w:rsid w:val="0014554B"/>
    <w:rsid w:val="00145560"/>
    <w:rsid w:val="001456B5"/>
    <w:rsid w:val="0014574D"/>
    <w:rsid w:val="00145920"/>
    <w:rsid w:val="00145991"/>
    <w:rsid w:val="00145B88"/>
    <w:rsid w:val="00145CBC"/>
    <w:rsid w:val="00145E38"/>
    <w:rsid w:val="00145EAB"/>
    <w:rsid w:val="00145FAD"/>
    <w:rsid w:val="001463FB"/>
    <w:rsid w:val="001464D8"/>
    <w:rsid w:val="0014661D"/>
    <w:rsid w:val="0014674A"/>
    <w:rsid w:val="0014676F"/>
    <w:rsid w:val="0014694C"/>
    <w:rsid w:val="00146AC3"/>
    <w:rsid w:val="00146AE3"/>
    <w:rsid w:val="00146BFF"/>
    <w:rsid w:val="00146E18"/>
    <w:rsid w:val="00146E71"/>
    <w:rsid w:val="00146E72"/>
    <w:rsid w:val="00147343"/>
    <w:rsid w:val="00147387"/>
    <w:rsid w:val="00147465"/>
    <w:rsid w:val="00147477"/>
    <w:rsid w:val="0014747F"/>
    <w:rsid w:val="001474C1"/>
    <w:rsid w:val="00147530"/>
    <w:rsid w:val="0014775D"/>
    <w:rsid w:val="00147786"/>
    <w:rsid w:val="0014781A"/>
    <w:rsid w:val="00147A69"/>
    <w:rsid w:val="00147CEC"/>
    <w:rsid w:val="00147F92"/>
    <w:rsid w:val="00147FC0"/>
    <w:rsid w:val="00147FE2"/>
    <w:rsid w:val="00150073"/>
    <w:rsid w:val="001500C5"/>
    <w:rsid w:val="0015019A"/>
    <w:rsid w:val="001501CE"/>
    <w:rsid w:val="00150225"/>
    <w:rsid w:val="0015036F"/>
    <w:rsid w:val="0015052E"/>
    <w:rsid w:val="00150566"/>
    <w:rsid w:val="001505C9"/>
    <w:rsid w:val="001507DE"/>
    <w:rsid w:val="00150862"/>
    <w:rsid w:val="00150AD0"/>
    <w:rsid w:val="00150C1C"/>
    <w:rsid w:val="00150D98"/>
    <w:rsid w:val="001511C8"/>
    <w:rsid w:val="001511DB"/>
    <w:rsid w:val="00151265"/>
    <w:rsid w:val="001514A3"/>
    <w:rsid w:val="00151519"/>
    <w:rsid w:val="00151892"/>
    <w:rsid w:val="001518F6"/>
    <w:rsid w:val="00151947"/>
    <w:rsid w:val="001519C9"/>
    <w:rsid w:val="001519D9"/>
    <w:rsid w:val="00151A2A"/>
    <w:rsid w:val="00151B24"/>
    <w:rsid w:val="00151D34"/>
    <w:rsid w:val="00151D7C"/>
    <w:rsid w:val="00151DA1"/>
    <w:rsid w:val="00151E1E"/>
    <w:rsid w:val="00151F78"/>
    <w:rsid w:val="00152048"/>
    <w:rsid w:val="001521C7"/>
    <w:rsid w:val="00152241"/>
    <w:rsid w:val="0015276B"/>
    <w:rsid w:val="001527FA"/>
    <w:rsid w:val="00152A99"/>
    <w:rsid w:val="00152A9F"/>
    <w:rsid w:val="00152AA1"/>
    <w:rsid w:val="00152AC0"/>
    <w:rsid w:val="00152AE9"/>
    <w:rsid w:val="00152AF4"/>
    <w:rsid w:val="00152E8A"/>
    <w:rsid w:val="00152EC0"/>
    <w:rsid w:val="00152F7D"/>
    <w:rsid w:val="00153167"/>
    <w:rsid w:val="001531E4"/>
    <w:rsid w:val="001533DB"/>
    <w:rsid w:val="001535F6"/>
    <w:rsid w:val="00153744"/>
    <w:rsid w:val="00153796"/>
    <w:rsid w:val="001537E0"/>
    <w:rsid w:val="001539CC"/>
    <w:rsid w:val="001539EC"/>
    <w:rsid w:val="00153AF3"/>
    <w:rsid w:val="00153B5C"/>
    <w:rsid w:val="00153CED"/>
    <w:rsid w:val="00153D05"/>
    <w:rsid w:val="00153DC8"/>
    <w:rsid w:val="00153E4E"/>
    <w:rsid w:val="00153E72"/>
    <w:rsid w:val="00153EC5"/>
    <w:rsid w:val="00154350"/>
    <w:rsid w:val="00154358"/>
    <w:rsid w:val="00154453"/>
    <w:rsid w:val="0015475A"/>
    <w:rsid w:val="001548B3"/>
    <w:rsid w:val="0015497E"/>
    <w:rsid w:val="00154C73"/>
    <w:rsid w:val="00154D30"/>
    <w:rsid w:val="00154D60"/>
    <w:rsid w:val="00154E4A"/>
    <w:rsid w:val="00154E8A"/>
    <w:rsid w:val="00154E8B"/>
    <w:rsid w:val="0015502E"/>
    <w:rsid w:val="00155071"/>
    <w:rsid w:val="001550A2"/>
    <w:rsid w:val="001550FD"/>
    <w:rsid w:val="0015510F"/>
    <w:rsid w:val="0015511D"/>
    <w:rsid w:val="001551C9"/>
    <w:rsid w:val="00155299"/>
    <w:rsid w:val="001552F4"/>
    <w:rsid w:val="00155371"/>
    <w:rsid w:val="001555E7"/>
    <w:rsid w:val="0015568D"/>
    <w:rsid w:val="0015572F"/>
    <w:rsid w:val="001557B4"/>
    <w:rsid w:val="00155826"/>
    <w:rsid w:val="00155853"/>
    <w:rsid w:val="0015595C"/>
    <w:rsid w:val="00155990"/>
    <w:rsid w:val="00155C48"/>
    <w:rsid w:val="00155FAC"/>
    <w:rsid w:val="0015603D"/>
    <w:rsid w:val="001560CC"/>
    <w:rsid w:val="00156109"/>
    <w:rsid w:val="001562B9"/>
    <w:rsid w:val="001562EC"/>
    <w:rsid w:val="00156352"/>
    <w:rsid w:val="001563D2"/>
    <w:rsid w:val="001563F1"/>
    <w:rsid w:val="00156454"/>
    <w:rsid w:val="001565EF"/>
    <w:rsid w:val="00156681"/>
    <w:rsid w:val="001566DC"/>
    <w:rsid w:val="00156837"/>
    <w:rsid w:val="001568A2"/>
    <w:rsid w:val="00156A30"/>
    <w:rsid w:val="00156A3A"/>
    <w:rsid w:val="00156A7A"/>
    <w:rsid w:val="00156A7F"/>
    <w:rsid w:val="00156B10"/>
    <w:rsid w:val="00156C6F"/>
    <w:rsid w:val="00156E39"/>
    <w:rsid w:val="00156ECE"/>
    <w:rsid w:val="0015703B"/>
    <w:rsid w:val="00157332"/>
    <w:rsid w:val="0015737A"/>
    <w:rsid w:val="001574D3"/>
    <w:rsid w:val="00157558"/>
    <w:rsid w:val="0015759A"/>
    <w:rsid w:val="00157629"/>
    <w:rsid w:val="00157660"/>
    <w:rsid w:val="001576DF"/>
    <w:rsid w:val="00157775"/>
    <w:rsid w:val="00157A58"/>
    <w:rsid w:val="00157AD5"/>
    <w:rsid w:val="00157AED"/>
    <w:rsid w:val="00157BF8"/>
    <w:rsid w:val="00157C22"/>
    <w:rsid w:val="00157C5D"/>
    <w:rsid w:val="00157C90"/>
    <w:rsid w:val="00157D42"/>
    <w:rsid w:val="00157F81"/>
    <w:rsid w:val="00157FFE"/>
    <w:rsid w:val="00160016"/>
    <w:rsid w:val="0016015C"/>
    <w:rsid w:val="001601DF"/>
    <w:rsid w:val="001602CF"/>
    <w:rsid w:val="0016033D"/>
    <w:rsid w:val="00160355"/>
    <w:rsid w:val="001603AB"/>
    <w:rsid w:val="001603EF"/>
    <w:rsid w:val="00160429"/>
    <w:rsid w:val="00160563"/>
    <w:rsid w:val="00160582"/>
    <w:rsid w:val="00160773"/>
    <w:rsid w:val="0016094A"/>
    <w:rsid w:val="00160A0E"/>
    <w:rsid w:val="00160A67"/>
    <w:rsid w:val="00160A9B"/>
    <w:rsid w:val="00160B37"/>
    <w:rsid w:val="00160B64"/>
    <w:rsid w:val="00160CD1"/>
    <w:rsid w:val="00160D16"/>
    <w:rsid w:val="00160D2B"/>
    <w:rsid w:val="00160D87"/>
    <w:rsid w:val="00160E77"/>
    <w:rsid w:val="00160F61"/>
    <w:rsid w:val="00161133"/>
    <w:rsid w:val="001612AE"/>
    <w:rsid w:val="00161512"/>
    <w:rsid w:val="001615B3"/>
    <w:rsid w:val="001615BB"/>
    <w:rsid w:val="00161734"/>
    <w:rsid w:val="001618C4"/>
    <w:rsid w:val="001618DE"/>
    <w:rsid w:val="00161966"/>
    <w:rsid w:val="00161B8F"/>
    <w:rsid w:val="00161B90"/>
    <w:rsid w:val="00161D03"/>
    <w:rsid w:val="0016204E"/>
    <w:rsid w:val="0016222B"/>
    <w:rsid w:val="0016227A"/>
    <w:rsid w:val="00162300"/>
    <w:rsid w:val="00162365"/>
    <w:rsid w:val="00162417"/>
    <w:rsid w:val="0016246F"/>
    <w:rsid w:val="00162739"/>
    <w:rsid w:val="001627C3"/>
    <w:rsid w:val="001627D0"/>
    <w:rsid w:val="001627EF"/>
    <w:rsid w:val="001627FE"/>
    <w:rsid w:val="00162849"/>
    <w:rsid w:val="001628DB"/>
    <w:rsid w:val="00162A9D"/>
    <w:rsid w:val="00162C9B"/>
    <w:rsid w:val="00162CB0"/>
    <w:rsid w:val="00163015"/>
    <w:rsid w:val="00163029"/>
    <w:rsid w:val="00163061"/>
    <w:rsid w:val="00163172"/>
    <w:rsid w:val="0016332C"/>
    <w:rsid w:val="001634CF"/>
    <w:rsid w:val="00163677"/>
    <w:rsid w:val="00163785"/>
    <w:rsid w:val="001637AB"/>
    <w:rsid w:val="00163974"/>
    <w:rsid w:val="001639ED"/>
    <w:rsid w:val="00163A25"/>
    <w:rsid w:val="00163C16"/>
    <w:rsid w:val="00163C66"/>
    <w:rsid w:val="00163C92"/>
    <w:rsid w:val="00164096"/>
    <w:rsid w:val="001644DB"/>
    <w:rsid w:val="0016465E"/>
    <w:rsid w:val="00164B9E"/>
    <w:rsid w:val="00164C77"/>
    <w:rsid w:val="00164CE5"/>
    <w:rsid w:val="00164D20"/>
    <w:rsid w:val="00164D54"/>
    <w:rsid w:val="00164E9A"/>
    <w:rsid w:val="00164EA7"/>
    <w:rsid w:val="00164ECC"/>
    <w:rsid w:val="00164ED8"/>
    <w:rsid w:val="00165079"/>
    <w:rsid w:val="0016508C"/>
    <w:rsid w:val="00165098"/>
    <w:rsid w:val="00165121"/>
    <w:rsid w:val="001651A2"/>
    <w:rsid w:val="00165229"/>
    <w:rsid w:val="0016537C"/>
    <w:rsid w:val="00165420"/>
    <w:rsid w:val="0016549B"/>
    <w:rsid w:val="00165641"/>
    <w:rsid w:val="0016569F"/>
    <w:rsid w:val="00165798"/>
    <w:rsid w:val="001657FF"/>
    <w:rsid w:val="00165903"/>
    <w:rsid w:val="00165A42"/>
    <w:rsid w:val="00165A88"/>
    <w:rsid w:val="00165C1C"/>
    <w:rsid w:val="00165C31"/>
    <w:rsid w:val="00165C8F"/>
    <w:rsid w:val="00165D3A"/>
    <w:rsid w:val="00165EAF"/>
    <w:rsid w:val="00165FE0"/>
    <w:rsid w:val="001660D3"/>
    <w:rsid w:val="0016618C"/>
    <w:rsid w:val="001662E9"/>
    <w:rsid w:val="0016638D"/>
    <w:rsid w:val="001663FF"/>
    <w:rsid w:val="0016641B"/>
    <w:rsid w:val="00166423"/>
    <w:rsid w:val="00166496"/>
    <w:rsid w:val="001664AE"/>
    <w:rsid w:val="00166603"/>
    <w:rsid w:val="001666BD"/>
    <w:rsid w:val="001667DF"/>
    <w:rsid w:val="00166844"/>
    <w:rsid w:val="00166861"/>
    <w:rsid w:val="001668E8"/>
    <w:rsid w:val="00166AC8"/>
    <w:rsid w:val="00166ADF"/>
    <w:rsid w:val="00166B71"/>
    <w:rsid w:val="00166BE9"/>
    <w:rsid w:val="00166C69"/>
    <w:rsid w:val="00166CA7"/>
    <w:rsid w:val="00166CF4"/>
    <w:rsid w:val="00166ED3"/>
    <w:rsid w:val="00166FA7"/>
    <w:rsid w:val="001671B9"/>
    <w:rsid w:val="00167221"/>
    <w:rsid w:val="001673BD"/>
    <w:rsid w:val="0016748F"/>
    <w:rsid w:val="00167635"/>
    <w:rsid w:val="00167683"/>
    <w:rsid w:val="001676E2"/>
    <w:rsid w:val="0016770C"/>
    <w:rsid w:val="00167758"/>
    <w:rsid w:val="00167863"/>
    <w:rsid w:val="00167933"/>
    <w:rsid w:val="0016798C"/>
    <w:rsid w:val="00167BDF"/>
    <w:rsid w:val="00167C0A"/>
    <w:rsid w:val="00167C18"/>
    <w:rsid w:val="00167D29"/>
    <w:rsid w:val="00167DB9"/>
    <w:rsid w:val="00167F24"/>
    <w:rsid w:val="00167FC4"/>
    <w:rsid w:val="001700B6"/>
    <w:rsid w:val="00170133"/>
    <w:rsid w:val="00170309"/>
    <w:rsid w:val="00170504"/>
    <w:rsid w:val="00170610"/>
    <w:rsid w:val="0017071C"/>
    <w:rsid w:val="0017072D"/>
    <w:rsid w:val="001707C4"/>
    <w:rsid w:val="00170A47"/>
    <w:rsid w:val="00170A78"/>
    <w:rsid w:val="00170ABE"/>
    <w:rsid w:val="00170B14"/>
    <w:rsid w:val="00170BCE"/>
    <w:rsid w:val="00170BE3"/>
    <w:rsid w:val="00170BEF"/>
    <w:rsid w:val="00170CB2"/>
    <w:rsid w:val="00170CD1"/>
    <w:rsid w:val="00170CFD"/>
    <w:rsid w:val="00170D16"/>
    <w:rsid w:val="00170D20"/>
    <w:rsid w:val="00170D6B"/>
    <w:rsid w:val="00170DDA"/>
    <w:rsid w:val="00170E23"/>
    <w:rsid w:val="00170EAE"/>
    <w:rsid w:val="00170EBE"/>
    <w:rsid w:val="00170F1B"/>
    <w:rsid w:val="00170FB5"/>
    <w:rsid w:val="00171253"/>
    <w:rsid w:val="0017125F"/>
    <w:rsid w:val="00171265"/>
    <w:rsid w:val="001716EF"/>
    <w:rsid w:val="001717EA"/>
    <w:rsid w:val="00171810"/>
    <w:rsid w:val="00171910"/>
    <w:rsid w:val="00171A54"/>
    <w:rsid w:val="00171A5E"/>
    <w:rsid w:val="00171A86"/>
    <w:rsid w:val="00171C54"/>
    <w:rsid w:val="00171CAF"/>
    <w:rsid w:val="00171E64"/>
    <w:rsid w:val="00171FC6"/>
    <w:rsid w:val="00172370"/>
    <w:rsid w:val="001723C2"/>
    <w:rsid w:val="001723EF"/>
    <w:rsid w:val="00172411"/>
    <w:rsid w:val="001725BA"/>
    <w:rsid w:val="0017264B"/>
    <w:rsid w:val="001726FD"/>
    <w:rsid w:val="0017292F"/>
    <w:rsid w:val="00172ABB"/>
    <w:rsid w:val="00172B44"/>
    <w:rsid w:val="00172C38"/>
    <w:rsid w:val="00172C5D"/>
    <w:rsid w:val="00172C65"/>
    <w:rsid w:val="00172CEC"/>
    <w:rsid w:val="00172ECB"/>
    <w:rsid w:val="00172F50"/>
    <w:rsid w:val="00172F52"/>
    <w:rsid w:val="00172FBF"/>
    <w:rsid w:val="00172FEA"/>
    <w:rsid w:val="00173098"/>
    <w:rsid w:val="00173412"/>
    <w:rsid w:val="001734D2"/>
    <w:rsid w:val="0017380D"/>
    <w:rsid w:val="00173852"/>
    <w:rsid w:val="00173A57"/>
    <w:rsid w:val="00173B94"/>
    <w:rsid w:val="00173CCD"/>
    <w:rsid w:val="00173DBD"/>
    <w:rsid w:val="00173E2F"/>
    <w:rsid w:val="00174034"/>
    <w:rsid w:val="00174077"/>
    <w:rsid w:val="00174114"/>
    <w:rsid w:val="00174304"/>
    <w:rsid w:val="00174339"/>
    <w:rsid w:val="00174737"/>
    <w:rsid w:val="00174856"/>
    <w:rsid w:val="001749F0"/>
    <w:rsid w:val="00174B1E"/>
    <w:rsid w:val="00174B38"/>
    <w:rsid w:val="00174C99"/>
    <w:rsid w:val="00174D13"/>
    <w:rsid w:val="00174DBA"/>
    <w:rsid w:val="00174EA5"/>
    <w:rsid w:val="00175116"/>
    <w:rsid w:val="001752BA"/>
    <w:rsid w:val="001753F8"/>
    <w:rsid w:val="00175472"/>
    <w:rsid w:val="00175674"/>
    <w:rsid w:val="001756F9"/>
    <w:rsid w:val="0017578E"/>
    <w:rsid w:val="0017581F"/>
    <w:rsid w:val="00175876"/>
    <w:rsid w:val="0017589F"/>
    <w:rsid w:val="00175915"/>
    <w:rsid w:val="001759A2"/>
    <w:rsid w:val="00175A69"/>
    <w:rsid w:val="00175ACA"/>
    <w:rsid w:val="00175D41"/>
    <w:rsid w:val="00175DB1"/>
    <w:rsid w:val="00175FD0"/>
    <w:rsid w:val="00176050"/>
    <w:rsid w:val="001760A5"/>
    <w:rsid w:val="001761A7"/>
    <w:rsid w:val="001762D1"/>
    <w:rsid w:val="00176330"/>
    <w:rsid w:val="00176335"/>
    <w:rsid w:val="0017642C"/>
    <w:rsid w:val="00176457"/>
    <w:rsid w:val="00176491"/>
    <w:rsid w:val="00176588"/>
    <w:rsid w:val="0017669F"/>
    <w:rsid w:val="00176801"/>
    <w:rsid w:val="001768ED"/>
    <w:rsid w:val="001768FF"/>
    <w:rsid w:val="0017697A"/>
    <w:rsid w:val="00176B1C"/>
    <w:rsid w:val="00176B79"/>
    <w:rsid w:val="00176B9C"/>
    <w:rsid w:val="00176BEE"/>
    <w:rsid w:val="00176C75"/>
    <w:rsid w:val="00176C7A"/>
    <w:rsid w:val="00176CAB"/>
    <w:rsid w:val="00176CF5"/>
    <w:rsid w:val="00176CFF"/>
    <w:rsid w:val="00176E37"/>
    <w:rsid w:val="00176F51"/>
    <w:rsid w:val="00177102"/>
    <w:rsid w:val="00177222"/>
    <w:rsid w:val="0017736C"/>
    <w:rsid w:val="00177446"/>
    <w:rsid w:val="001776C3"/>
    <w:rsid w:val="00177706"/>
    <w:rsid w:val="00177731"/>
    <w:rsid w:val="00177A0C"/>
    <w:rsid w:val="00177C15"/>
    <w:rsid w:val="00177E83"/>
    <w:rsid w:val="00177E8A"/>
    <w:rsid w:val="00180138"/>
    <w:rsid w:val="001801BD"/>
    <w:rsid w:val="00180427"/>
    <w:rsid w:val="0018065B"/>
    <w:rsid w:val="0018076B"/>
    <w:rsid w:val="0018090F"/>
    <w:rsid w:val="00180AAF"/>
    <w:rsid w:val="00180B1E"/>
    <w:rsid w:val="00180B65"/>
    <w:rsid w:val="00180C2E"/>
    <w:rsid w:val="00180D08"/>
    <w:rsid w:val="00180FED"/>
    <w:rsid w:val="00181048"/>
    <w:rsid w:val="0018119F"/>
    <w:rsid w:val="0018126F"/>
    <w:rsid w:val="00181359"/>
    <w:rsid w:val="00181527"/>
    <w:rsid w:val="001815E0"/>
    <w:rsid w:val="001816A6"/>
    <w:rsid w:val="001816D8"/>
    <w:rsid w:val="0018174C"/>
    <w:rsid w:val="00181751"/>
    <w:rsid w:val="001818DD"/>
    <w:rsid w:val="00181914"/>
    <w:rsid w:val="00181A53"/>
    <w:rsid w:val="00181B40"/>
    <w:rsid w:val="00181B54"/>
    <w:rsid w:val="00181D84"/>
    <w:rsid w:val="00181E96"/>
    <w:rsid w:val="0018213E"/>
    <w:rsid w:val="001821DE"/>
    <w:rsid w:val="001821F8"/>
    <w:rsid w:val="00182403"/>
    <w:rsid w:val="0018247B"/>
    <w:rsid w:val="00182661"/>
    <w:rsid w:val="001827A2"/>
    <w:rsid w:val="001828A5"/>
    <w:rsid w:val="00182980"/>
    <w:rsid w:val="00182A09"/>
    <w:rsid w:val="00182ABE"/>
    <w:rsid w:val="00182BFB"/>
    <w:rsid w:val="00182C76"/>
    <w:rsid w:val="00182D40"/>
    <w:rsid w:val="00182E98"/>
    <w:rsid w:val="00182F23"/>
    <w:rsid w:val="00182FB0"/>
    <w:rsid w:val="00182FE1"/>
    <w:rsid w:val="001830BE"/>
    <w:rsid w:val="001833D0"/>
    <w:rsid w:val="00183483"/>
    <w:rsid w:val="001836E1"/>
    <w:rsid w:val="001838B1"/>
    <w:rsid w:val="00183929"/>
    <w:rsid w:val="0018395B"/>
    <w:rsid w:val="00183964"/>
    <w:rsid w:val="00183A0A"/>
    <w:rsid w:val="00183B66"/>
    <w:rsid w:val="00183BE7"/>
    <w:rsid w:val="00183CA8"/>
    <w:rsid w:val="00183D8F"/>
    <w:rsid w:val="00183E80"/>
    <w:rsid w:val="00183E9F"/>
    <w:rsid w:val="00183EFE"/>
    <w:rsid w:val="00184220"/>
    <w:rsid w:val="00184320"/>
    <w:rsid w:val="0018435A"/>
    <w:rsid w:val="001843D4"/>
    <w:rsid w:val="00184441"/>
    <w:rsid w:val="0018445D"/>
    <w:rsid w:val="00184499"/>
    <w:rsid w:val="00184516"/>
    <w:rsid w:val="00184673"/>
    <w:rsid w:val="001846AC"/>
    <w:rsid w:val="00184826"/>
    <w:rsid w:val="0018487E"/>
    <w:rsid w:val="00184939"/>
    <w:rsid w:val="00184964"/>
    <w:rsid w:val="0018497C"/>
    <w:rsid w:val="00184AEC"/>
    <w:rsid w:val="00184B10"/>
    <w:rsid w:val="00184BAF"/>
    <w:rsid w:val="00184F65"/>
    <w:rsid w:val="00184F86"/>
    <w:rsid w:val="00184FC7"/>
    <w:rsid w:val="001850E7"/>
    <w:rsid w:val="0018517B"/>
    <w:rsid w:val="001851F0"/>
    <w:rsid w:val="00185243"/>
    <w:rsid w:val="0018525A"/>
    <w:rsid w:val="00185281"/>
    <w:rsid w:val="001853D1"/>
    <w:rsid w:val="00185445"/>
    <w:rsid w:val="001854C4"/>
    <w:rsid w:val="001854CB"/>
    <w:rsid w:val="00185538"/>
    <w:rsid w:val="001856F4"/>
    <w:rsid w:val="00185840"/>
    <w:rsid w:val="00185888"/>
    <w:rsid w:val="001859F6"/>
    <w:rsid w:val="00185A27"/>
    <w:rsid w:val="00185A7C"/>
    <w:rsid w:val="00185B0C"/>
    <w:rsid w:val="00185C6D"/>
    <w:rsid w:val="00185C78"/>
    <w:rsid w:val="00185CDF"/>
    <w:rsid w:val="00185D1A"/>
    <w:rsid w:val="00185EA9"/>
    <w:rsid w:val="00185FAD"/>
    <w:rsid w:val="00186006"/>
    <w:rsid w:val="00186019"/>
    <w:rsid w:val="001864F5"/>
    <w:rsid w:val="0018669F"/>
    <w:rsid w:val="00186735"/>
    <w:rsid w:val="0018676D"/>
    <w:rsid w:val="001868DB"/>
    <w:rsid w:val="001868F1"/>
    <w:rsid w:val="00186974"/>
    <w:rsid w:val="001869CA"/>
    <w:rsid w:val="00186B7A"/>
    <w:rsid w:val="00186BE2"/>
    <w:rsid w:val="00186C16"/>
    <w:rsid w:val="00186DE9"/>
    <w:rsid w:val="00186F73"/>
    <w:rsid w:val="0018700F"/>
    <w:rsid w:val="0018713F"/>
    <w:rsid w:val="001873A3"/>
    <w:rsid w:val="001873DF"/>
    <w:rsid w:val="00187624"/>
    <w:rsid w:val="00187694"/>
    <w:rsid w:val="0018769F"/>
    <w:rsid w:val="001877CB"/>
    <w:rsid w:val="001879C5"/>
    <w:rsid w:val="001879C9"/>
    <w:rsid w:val="00187A8A"/>
    <w:rsid w:val="00187AC3"/>
    <w:rsid w:val="00187B2C"/>
    <w:rsid w:val="00187B89"/>
    <w:rsid w:val="00187DE8"/>
    <w:rsid w:val="00187F6B"/>
    <w:rsid w:val="0019001A"/>
    <w:rsid w:val="00190037"/>
    <w:rsid w:val="001901BD"/>
    <w:rsid w:val="0019025B"/>
    <w:rsid w:val="0019035A"/>
    <w:rsid w:val="0019053C"/>
    <w:rsid w:val="001905D0"/>
    <w:rsid w:val="00190705"/>
    <w:rsid w:val="00190849"/>
    <w:rsid w:val="0019095F"/>
    <w:rsid w:val="00190AB3"/>
    <w:rsid w:val="00190BD5"/>
    <w:rsid w:val="00190E6A"/>
    <w:rsid w:val="00190ECE"/>
    <w:rsid w:val="00190F87"/>
    <w:rsid w:val="00191003"/>
    <w:rsid w:val="00191058"/>
    <w:rsid w:val="00191219"/>
    <w:rsid w:val="001912D7"/>
    <w:rsid w:val="001914EA"/>
    <w:rsid w:val="00191581"/>
    <w:rsid w:val="0019158E"/>
    <w:rsid w:val="001915CC"/>
    <w:rsid w:val="001915E5"/>
    <w:rsid w:val="0019168F"/>
    <w:rsid w:val="001916F3"/>
    <w:rsid w:val="0019186B"/>
    <w:rsid w:val="00191B2C"/>
    <w:rsid w:val="00191BEF"/>
    <w:rsid w:val="00191D3C"/>
    <w:rsid w:val="00191E01"/>
    <w:rsid w:val="00192084"/>
    <w:rsid w:val="001920C1"/>
    <w:rsid w:val="001921C2"/>
    <w:rsid w:val="00192263"/>
    <w:rsid w:val="00192285"/>
    <w:rsid w:val="001922EE"/>
    <w:rsid w:val="00192333"/>
    <w:rsid w:val="001923CE"/>
    <w:rsid w:val="00192420"/>
    <w:rsid w:val="001924A3"/>
    <w:rsid w:val="0019254C"/>
    <w:rsid w:val="001925B9"/>
    <w:rsid w:val="0019276A"/>
    <w:rsid w:val="001927BE"/>
    <w:rsid w:val="00192AA9"/>
    <w:rsid w:val="00192E20"/>
    <w:rsid w:val="00192E2F"/>
    <w:rsid w:val="00192F0D"/>
    <w:rsid w:val="00192F64"/>
    <w:rsid w:val="00192F6B"/>
    <w:rsid w:val="00192FF1"/>
    <w:rsid w:val="00193105"/>
    <w:rsid w:val="001931E7"/>
    <w:rsid w:val="0019320B"/>
    <w:rsid w:val="00193377"/>
    <w:rsid w:val="001933B1"/>
    <w:rsid w:val="00193437"/>
    <w:rsid w:val="00193652"/>
    <w:rsid w:val="001936E1"/>
    <w:rsid w:val="001937E9"/>
    <w:rsid w:val="0019380B"/>
    <w:rsid w:val="0019391F"/>
    <w:rsid w:val="0019394E"/>
    <w:rsid w:val="0019395B"/>
    <w:rsid w:val="00193A7B"/>
    <w:rsid w:val="00193C01"/>
    <w:rsid w:val="00193C40"/>
    <w:rsid w:val="00193D06"/>
    <w:rsid w:val="00193D1E"/>
    <w:rsid w:val="00193E40"/>
    <w:rsid w:val="00193ED3"/>
    <w:rsid w:val="00193F5F"/>
    <w:rsid w:val="00194094"/>
    <w:rsid w:val="001941A7"/>
    <w:rsid w:val="0019434B"/>
    <w:rsid w:val="001943B4"/>
    <w:rsid w:val="001945E1"/>
    <w:rsid w:val="001946B1"/>
    <w:rsid w:val="00194908"/>
    <w:rsid w:val="00194A50"/>
    <w:rsid w:val="00194BFF"/>
    <w:rsid w:val="00194CE3"/>
    <w:rsid w:val="00194D26"/>
    <w:rsid w:val="00194F02"/>
    <w:rsid w:val="00194F05"/>
    <w:rsid w:val="00194F4B"/>
    <w:rsid w:val="00194FCB"/>
    <w:rsid w:val="00195224"/>
    <w:rsid w:val="001952E9"/>
    <w:rsid w:val="0019532B"/>
    <w:rsid w:val="001953A1"/>
    <w:rsid w:val="00195538"/>
    <w:rsid w:val="00195569"/>
    <w:rsid w:val="0019568E"/>
    <w:rsid w:val="001956B5"/>
    <w:rsid w:val="00195879"/>
    <w:rsid w:val="001958A8"/>
    <w:rsid w:val="00195984"/>
    <w:rsid w:val="00195993"/>
    <w:rsid w:val="00195CCB"/>
    <w:rsid w:val="00195D0D"/>
    <w:rsid w:val="00195D5E"/>
    <w:rsid w:val="00195D86"/>
    <w:rsid w:val="00195DE5"/>
    <w:rsid w:val="00196242"/>
    <w:rsid w:val="001963C2"/>
    <w:rsid w:val="00196440"/>
    <w:rsid w:val="00196447"/>
    <w:rsid w:val="0019655C"/>
    <w:rsid w:val="0019662E"/>
    <w:rsid w:val="00196643"/>
    <w:rsid w:val="0019665D"/>
    <w:rsid w:val="0019679F"/>
    <w:rsid w:val="0019688F"/>
    <w:rsid w:val="00196949"/>
    <w:rsid w:val="001969D1"/>
    <w:rsid w:val="001969EE"/>
    <w:rsid w:val="00196AD0"/>
    <w:rsid w:val="00196B08"/>
    <w:rsid w:val="00196B61"/>
    <w:rsid w:val="00196CB7"/>
    <w:rsid w:val="001970F2"/>
    <w:rsid w:val="001971B1"/>
    <w:rsid w:val="001971E3"/>
    <w:rsid w:val="00197225"/>
    <w:rsid w:val="00197296"/>
    <w:rsid w:val="001972C1"/>
    <w:rsid w:val="00197415"/>
    <w:rsid w:val="00197532"/>
    <w:rsid w:val="001976A3"/>
    <w:rsid w:val="001977E7"/>
    <w:rsid w:val="00197A42"/>
    <w:rsid w:val="00197A79"/>
    <w:rsid w:val="00197ABC"/>
    <w:rsid w:val="00197BB4"/>
    <w:rsid w:val="00197CD0"/>
    <w:rsid w:val="00197CEA"/>
    <w:rsid w:val="00197CF9"/>
    <w:rsid w:val="00197D94"/>
    <w:rsid w:val="00197DA6"/>
    <w:rsid w:val="00197DE3"/>
    <w:rsid w:val="00197EEF"/>
    <w:rsid w:val="001A02E2"/>
    <w:rsid w:val="001A032B"/>
    <w:rsid w:val="001A0865"/>
    <w:rsid w:val="001A0931"/>
    <w:rsid w:val="001A0993"/>
    <w:rsid w:val="001A09A4"/>
    <w:rsid w:val="001A09D6"/>
    <w:rsid w:val="001A0D4A"/>
    <w:rsid w:val="001A0EA1"/>
    <w:rsid w:val="001A0F35"/>
    <w:rsid w:val="001A101F"/>
    <w:rsid w:val="001A1037"/>
    <w:rsid w:val="001A1049"/>
    <w:rsid w:val="001A1136"/>
    <w:rsid w:val="001A11E0"/>
    <w:rsid w:val="001A159E"/>
    <w:rsid w:val="001A169A"/>
    <w:rsid w:val="001A16C7"/>
    <w:rsid w:val="001A1753"/>
    <w:rsid w:val="001A199F"/>
    <w:rsid w:val="001A1A7D"/>
    <w:rsid w:val="001A1B49"/>
    <w:rsid w:val="001A1B5C"/>
    <w:rsid w:val="001A1CA7"/>
    <w:rsid w:val="001A1CB0"/>
    <w:rsid w:val="001A1CE2"/>
    <w:rsid w:val="001A1D06"/>
    <w:rsid w:val="001A1D13"/>
    <w:rsid w:val="001A1D31"/>
    <w:rsid w:val="001A1EE4"/>
    <w:rsid w:val="001A1F78"/>
    <w:rsid w:val="001A1F8A"/>
    <w:rsid w:val="001A20C5"/>
    <w:rsid w:val="001A2601"/>
    <w:rsid w:val="001A26C1"/>
    <w:rsid w:val="001A2772"/>
    <w:rsid w:val="001A297D"/>
    <w:rsid w:val="001A29F6"/>
    <w:rsid w:val="001A2B3E"/>
    <w:rsid w:val="001A2BD3"/>
    <w:rsid w:val="001A2C28"/>
    <w:rsid w:val="001A2D44"/>
    <w:rsid w:val="001A2DD8"/>
    <w:rsid w:val="001A2F19"/>
    <w:rsid w:val="001A3024"/>
    <w:rsid w:val="001A306E"/>
    <w:rsid w:val="001A30EA"/>
    <w:rsid w:val="001A33C8"/>
    <w:rsid w:val="001A3423"/>
    <w:rsid w:val="001A3566"/>
    <w:rsid w:val="001A35FD"/>
    <w:rsid w:val="001A3653"/>
    <w:rsid w:val="001A378C"/>
    <w:rsid w:val="001A3A38"/>
    <w:rsid w:val="001A3B58"/>
    <w:rsid w:val="001A3B97"/>
    <w:rsid w:val="001A3CC4"/>
    <w:rsid w:val="001A3DE7"/>
    <w:rsid w:val="001A3E8F"/>
    <w:rsid w:val="001A407B"/>
    <w:rsid w:val="001A40A3"/>
    <w:rsid w:val="001A4203"/>
    <w:rsid w:val="001A43BA"/>
    <w:rsid w:val="001A43CA"/>
    <w:rsid w:val="001A4402"/>
    <w:rsid w:val="001A446F"/>
    <w:rsid w:val="001A45BF"/>
    <w:rsid w:val="001A45F3"/>
    <w:rsid w:val="001A4613"/>
    <w:rsid w:val="001A4699"/>
    <w:rsid w:val="001A4785"/>
    <w:rsid w:val="001A492F"/>
    <w:rsid w:val="001A4974"/>
    <w:rsid w:val="001A4BA2"/>
    <w:rsid w:val="001A4BEA"/>
    <w:rsid w:val="001A4CB4"/>
    <w:rsid w:val="001A4E16"/>
    <w:rsid w:val="001A505E"/>
    <w:rsid w:val="001A50A6"/>
    <w:rsid w:val="001A50F1"/>
    <w:rsid w:val="001A50FA"/>
    <w:rsid w:val="001A51CB"/>
    <w:rsid w:val="001A53E4"/>
    <w:rsid w:val="001A5422"/>
    <w:rsid w:val="001A54FB"/>
    <w:rsid w:val="001A552D"/>
    <w:rsid w:val="001A554B"/>
    <w:rsid w:val="001A57B0"/>
    <w:rsid w:val="001A581C"/>
    <w:rsid w:val="001A5834"/>
    <w:rsid w:val="001A58C9"/>
    <w:rsid w:val="001A5984"/>
    <w:rsid w:val="001A5B6C"/>
    <w:rsid w:val="001A5C00"/>
    <w:rsid w:val="001A5C0D"/>
    <w:rsid w:val="001A5CB7"/>
    <w:rsid w:val="001A5CB8"/>
    <w:rsid w:val="001A5E2E"/>
    <w:rsid w:val="001A5FD5"/>
    <w:rsid w:val="001A5FE6"/>
    <w:rsid w:val="001A6072"/>
    <w:rsid w:val="001A60B9"/>
    <w:rsid w:val="001A6147"/>
    <w:rsid w:val="001A618B"/>
    <w:rsid w:val="001A626C"/>
    <w:rsid w:val="001A6478"/>
    <w:rsid w:val="001A648D"/>
    <w:rsid w:val="001A650F"/>
    <w:rsid w:val="001A6517"/>
    <w:rsid w:val="001A662B"/>
    <w:rsid w:val="001A67B2"/>
    <w:rsid w:val="001A67D6"/>
    <w:rsid w:val="001A6921"/>
    <w:rsid w:val="001A694A"/>
    <w:rsid w:val="001A6985"/>
    <w:rsid w:val="001A6A6F"/>
    <w:rsid w:val="001A6A9B"/>
    <w:rsid w:val="001A6BC0"/>
    <w:rsid w:val="001A6C85"/>
    <w:rsid w:val="001A6F2B"/>
    <w:rsid w:val="001A6F6E"/>
    <w:rsid w:val="001A7162"/>
    <w:rsid w:val="001A7165"/>
    <w:rsid w:val="001A71BA"/>
    <w:rsid w:val="001A75B7"/>
    <w:rsid w:val="001A75EE"/>
    <w:rsid w:val="001A75F2"/>
    <w:rsid w:val="001A76D8"/>
    <w:rsid w:val="001A76E9"/>
    <w:rsid w:val="001A78B7"/>
    <w:rsid w:val="001A793C"/>
    <w:rsid w:val="001A794B"/>
    <w:rsid w:val="001A7961"/>
    <w:rsid w:val="001A79F6"/>
    <w:rsid w:val="001A7A8B"/>
    <w:rsid w:val="001A7CA6"/>
    <w:rsid w:val="001A7DA2"/>
    <w:rsid w:val="001A7F27"/>
    <w:rsid w:val="001B00C4"/>
    <w:rsid w:val="001B00D1"/>
    <w:rsid w:val="001B0167"/>
    <w:rsid w:val="001B0173"/>
    <w:rsid w:val="001B0226"/>
    <w:rsid w:val="001B030A"/>
    <w:rsid w:val="001B031D"/>
    <w:rsid w:val="001B0603"/>
    <w:rsid w:val="001B0678"/>
    <w:rsid w:val="001B06E2"/>
    <w:rsid w:val="001B0752"/>
    <w:rsid w:val="001B0BDD"/>
    <w:rsid w:val="001B0C53"/>
    <w:rsid w:val="001B0C82"/>
    <w:rsid w:val="001B0CFD"/>
    <w:rsid w:val="001B0E12"/>
    <w:rsid w:val="001B10FA"/>
    <w:rsid w:val="001B126B"/>
    <w:rsid w:val="001B1387"/>
    <w:rsid w:val="001B156D"/>
    <w:rsid w:val="001B179C"/>
    <w:rsid w:val="001B1913"/>
    <w:rsid w:val="001B1A6C"/>
    <w:rsid w:val="001B1AA4"/>
    <w:rsid w:val="001B1B16"/>
    <w:rsid w:val="001B1CDB"/>
    <w:rsid w:val="001B1D8A"/>
    <w:rsid w:val="001B1DB5"/>
    <w:rsid w:val="001B1DD8"/>
    <w:rsid w:val="001B1DED"/>
    <w:rsid w:val="001B20B0"/>
    <w:rsid w:val="001B247D"/>
    <w:rsid w:val="001B255C"/>
    <w:rsid w:val="001B2983"/>
    <w:rsid w:val="001B2AAE"/>
    <w:rsid w:val="001B2B0B"/>
    <w:rsid w:val="001B2B79"/>
    <w:rsid w:val="001B2C0B"/>
    <w:rsid w:val="001B2C46"/>
    <w:rsid w:val="001B2D83"/>
    <w:rsid w:val="001B2E45"/>
    <w:rsid w:val="001B2EFC"/>
    <w:rsid w:val="001B2FD6"/>
    <w:rsid w:val="001B302D"/>
    <w:rsid w:val="001B30D8"/>
    <w:rsid w:val="001B3101"/>
    <w:rsid w:val="001B3141"/>
    <w:rsid w:val="001B3261"/>
    <w:rsid w:val="001B32E6"/>
    <w:rsid w:val="001B337B"/>
    <w:rsid w:val="001B33DA"/>
    <w:rsid w:val="001B33F3"/>
    <w:rsid w:val="001B3480"/>
    <w:rsid w:val="001B3579"/>
    <w:rsid w:val="001B36A8"/>
    <w:rsid w:val="001B36FA"/>
    <w:rsid w:val="001B3A58"/>
    <w:rsid w:val="001B3A96"/>
    <w:rsid w:val="001B3BAA"/>
    <w:rsid w:val="001B3BCE"/>
    <w:rsid w:val="001B3DC3"/>
    <w:rsid w:val="001B3ED7"/>
    <w:rsid w:val="001B3F87"/>
    <w:rsid w:val="001B401F"/>
    <w:rsid w:val="001B40B3"/>
    <w:rsid w:val="001B42FF"/>
    <w:rsid w:val="001B43EB"/>
    <w:rsid w:val="001B43F9"/>
    <w:rsid w:val="001B4594"/>
    <w:rsid w:val="001B4595"/>
    <w:rsid w:val="001B45E3"/>
    <w:rsid w:val="001B45EF"/>
    <w:rsid w:val="001B481E"/>
    <w:rsid w:val="001B4824"/>
    <w:rsid w:val="001B497F"/>
    <w:rsid w:val="001B4ACB"/>
    <w:rsid w:val="001B4B16"/>
    <w:rsid w:val="001B4B6A"/>
    <w:rsid w:val="001B4C6A"/>
    <w:rsid w:val="001B4C75"/>
    <w:rsid w:val="001B4FAE"/>
    <w:rsid w:val="001B4FE5"/>
    <w:rsid w:val="001B5083"/>
    <w:rsid w:val="001B515E"/>
    <w:rsid w:val="001B51B2"/>
    <w:rsid w:val="001B5229"/>
    <w:rsid w:val="001B5399"/>
    <w:rsid w:val="001B548A"/>
    <w:rsid w:val="001B5670"/>
    <w:rsid w:val="001B5688"/>
    <w:rsid w:val="001B5830"/>
    <w:rsid w:val="001B5901"/>
    <w:rsid w:val="001B5C05"/>
    <w:rsid w:val="001B5C9F"/>
    <w:rsid w:val="001B5D7D"/>
    <w:rsid w:val="001B5D98"/>
    <w:rsid w:val="001B5F64"/>
    <w:rsid w:val="001B5FA4"/>
    <w:rsid w:val="001B6032"/>
    <w:rsid w:val="001B6033"/>
    <w:rsid w:val="001B61A6"/>
    <w:rsid w:val="001B620C"/>
    <w:rsid w:val="001B6212"/>
    <w:rsid w:val="001B6271"/>
    <w:rsid w:val="001B6396"/>
    <w:rsid w:val="001B646E"/>
    <w:rsid w:val="001B65BC"/>
    <w:rsid w:val="001B6656"/>
    <w:rsid w:val="001B672A"/>
    <w:rsid w:val="001B6A29"/>
    <w:rsid w:val="001B6A70"/>
    <w:rsid w:val="001B6E91"/>
    <w:rsid w:val="001B6F38"/>
    <w:rsid w:val="001B703D"/>
    <w:rsid w:val="001B73FC"/>
    <w:rsid w:val="001B7492"/>
    <w:rsid w:val="001B75A0"/>
    <w:rsid w:val="001B75EA"/>
    <w:rsid w:val="001B765B"/>
    <w:rsid w:val="001B765E"/>
    <w:rsid w:val="001B7670"/>
    <w:rsid w:val="001B7746"/>
    <w:rsid w:val="001B7787"/>
    <w:rsid w:val="001B77E4"/>
    <w:rsid w:val="001B7A30"/>
    <w:rsid w:val="001B7ABF"/>
    <w:rsid w:val="001B7AE2"/>
    <w:rsid w:val="001B7B51"/>
    <w:rsid w:val="001B7B92"/>
    <w:rsid w:val="001B7BC5"/>
    <w:rsid w:val="001B7D07"/>
    <w:rsid w:val="001B7D7D"/>
    <w:rsid w:val="001B7F2A"/>
    <w:rsid w:val="001B7F4B"/>
    <w:rsid w:val="001C0489"/>
    <w:rsid w:val="001C04D3"/>
    <w:rsid w:val="001C055E"/>
    <w:rsid w:val="001C0757"/>
    <w:rsid w:val="001C07A7"/>
    <w:rsid w:val="001C08AC"/>
    <w:rsid w:val="001C0B24"/>
    <w:rsid w:val="001C0B62"/>
    <w:rsid w:val="001C0D06"/>
    <w:rsid w:val="001C0EF5"/>
    <w:rsid w:val="001C0F2F"/>
    <w:rsid w:val="001C1073"/>
    <w:rsid w:val="001C117D"/>
    <w:rsid w:val="001C132D"/>
    <w:rsid w:val="001C1615"/>
    <w:rsid w:val="001C18AB"/>
    <w:rsid w:val="001C19F4"/>
    <w:rsid w:val="001C1A09"/>
    <w:rsid w:val="001C1B6A"/>
    <w:rsid w:val="001C1DD0"/>
    <w:rsid w:val="001C1FAA"/>
    <w:rsid w:val="001C2273"/>
    <w:rsid w:val="001C22A5"/>
    <w:rsid w:val="001C23DE"/>
    <w:rsid w:val="001C2480"/>
    <w:rsid w:val="001C2491"/>
    <w:rsid w:val="001C24AD"/>
    <w:rsid w:val="001C24C2"/>
    <w:rsid w:val="001C264B"/>
    <w:rsid w:val="001C2665"/>
    <w:rsid w:val="001C28C9"/>
    <w:rsid w:val="001C28D3"/>
    <w:rsid w:val="001C2B6E"/>
    <w:rsid w:val="001C2B79"/>
    <w:rsid w:val="001C2D59"/>
    <w:rsid w:val="001C2DB2"/>
    <w:rsid w:val="001C2EA7"/>
    <w:rsid w:val="001C30F5"/>
    <w:rsid w:val="001C30FC"/>
    <w:rsid w:val="001C32D2"/>
    <w:rsid w:val="001C33F1"/>
    <w:rsid w:val="001C354F"/>
    <w:rsid w:val="001C3752"/>
    <w:rsid w:val="001C388D"/>
    <w:rsid w:val="001C38B7"/>
    <w:rsid w:val="001C3ABD"/>
    <w:rsid w:val="001C3B8E"/>
    <w:rsid w:val="001C3D12"/>
    <w:rsid w:val="001C3FF0"/>
    <w:rsid w:val="001C422E"/>
    <w:rsid w:val="001C4380"/>
    <w:rsid w:val="001C4410"/>
    <w:rsid w:val="001C4565"/>
    <w:rsid w:val="001C4606"/>
    <w:rsid w:val="001C4A65"/>
    <w:rsid w:val="001C4BF6"/>
    <w:rsid w:val="001C4CAC"/>
    <w:rsid w:val="001C4D78"/>
    <w:rsid w:val="001C4E2B"/>
    <w:rsid w:val="001C4EE4"/>
    <w:rsid w:val="001C4EE6"/>
    <w:rsid w:val="001C4F1D"/>
    <w:rsid w:val="001C5032"/>
    <w:rsid w:val="001C519D"/>
    <w:rsid w:val="001C51A4"/>
    <w:rsid w:val="001C527C"/>
    <w:rsid w:val="001C52B3"/>
    <w:rsid w:val="001C52D5"/>
    <w:rsid w:val="001C540D"/>
    <w:rsid w:val="001C5481"/>
    <w:rsid w:val="001C581A"/>
    <w:rsid w:val="001C5868"/>
    <w:rsid w:val="001C5892"/>
    <w:rsid w:val="001C592F"/>
    <w:rsid w:val="001C5943"/>
    <w:rsid w:val="001C59DF"/>
    <w:rsid w:val="001C5A00"/>
    <w:rsid w:val="001C5C41"/>
    <w:rsid w:val="001C5CCB"/>
    <w:rsid w:val="001C5D40"/>
    <w:rsid w:val="001C5D7F"/>
    <w:rsid w:val="001C6004"/>
    <w:rsid w:val="001C60B9"/>
    <w:rsid w:val="001C6183"/>
    <w:rsid w:val="001C619F"/>
    <w:rsid w:val="001C61DF"/>
    <w:rsid w:val="001C62A4"/>
    <w:rsid w:val="001C64A4"/>
    <w:rsid w:val="001C65F3"/>
    <w:rsid w:val="001C6621"/>
    <w:rsid w:val="001C6744"/>
    <w:rsid w:val="001C6772"/>
    <w:rsid w:val="001C6871"/>
    <w:rsid w:val="001C68B6"/>
    <w:rsid w:val="001C68D9"/>
    <w:rsid w:val="001C693F"/>
    <w:rsid w:val="001C6940"/>
    <w:rsid w:val="001C69B8"/>
    <w:rsid w:val="001C69DC"/>
    <w:rsid w:val="001C6A45"/>
    <w:rsid w:val="001C6A76"/>
    <w:rsid w:val="001C6B90"/>
    <w:rsid w:val="001C6BC5"/>
    <w:rsid w:val="001C6E28"/>
    <w:rsid w:val="001C6EC4"/>
    <w:rsid w:val="001C7088"/>
    <w:rsid w:val="001C73C2"/>
    <w:rsid w:val="001C73F4"/>
    <w:rsid w:val="001C7409"/>
    <w:rsid w:val="001C74B8"/>
    <w:rsid w:val="001C75B1"/>
    <w:rsid w:val="001C773C"/>
    <w:rsid w:val="001C7743"/>
    <w:rsid w:val="001C77BA"/>
    <w:rsid w:val="001C7946"/>
    <w:rsid w:val="001C7A0D"/>
    <w:rsid w:val="001C7B7B"/>
    <w:rsid w:val="001C7D98"/>
    <w:rsid w:val="001C7DE5"/>
    <w:rsid w:val="001C7E80"/>
    <w:rsid w:val="001C7EBD"/>
    <w:rsid w:val="001C7EFD"/>
    <w:rsid w:val="001C7F96"/>
    <w:rsid w:val="001D0063"/>
    <w:rsid w:val="001D01A5"/>
    <w:rsid w:val="001D01F2"/>
    <w:rsid w:val="001D0206"/>
    <w:rsid w:val="001D020C"/>
    <w:rsid w:val="001D03B3"/>
    <w:rsid w:val="001D0443"/>
    <w:rsid w:val="001D050E"/>
    <w:rsid w:val="001D05CF"/>
    <w:rsid w:val="001D0654"/>
    <w:rsid w:val="001D07AD"/>
    <w:rsid w:val="001D08AA"/>
    <w:rsid w:val="001D0977"/>
    <w:rsid w:val="001D0A8B"/>
    <w:rsid w:val="001D0ACB"/>
    <w:rsid w:val="001D0C9C"/>
    <w:rsid w:val="001D0CFD"/>
    <w:rsid w:val="001D0D92"/>
    <w:rsid w:val="001D0D9B"/>
    <w:rsid w:val="001D0E20"/>
    <w:rsid w:val="001D103E"/>
    <w:rsid w:val="001D1135"/>
    <w:rsid w:val="001D116E"/>
    <w:rsid w:val="001D124B"/>
    <w:rsid w:val="001D126B"/>
    <w:rsid w:val="001D1279"/>
    <w:rsid w:val="001D12A0"/>
    <w:rsid w:val="001D1371"/>
    <w:rsid w:val="001D1409"/>
    <w:rsid w:val="001D1481"/>
    <w:rsid w:val="001D14C3"/>
    <w:rsid w:val="001D1567"/>
    <w:rsid w:val="001D16DA"/>
    <w:rsid w:val="001D1797"/>
    <w:rsid w:val="001D182F"/>
    <w:rsid w:val="001D190C"/>
    <w:rsid w:val="001D19BF"/>
    <w:rsid w:val="001D19F5"/>
    <w:rsid w:val="001D1EC3"/>
    <w:rsid w:val="001D203E"/>
    <w:rsid w:val="001D204F"/>
    <w:rsid w:val="001D20E2"/>
    <w:rsid w:val="001D22E8"/>
    <w:rsid w:val="001D24BB"/>
    <w:rsid w:val="001D259A"/>
    <w:rsid w:val="001D2641"/>
    <w:rsid w:val="001D2696"/>
    <w:rsid w:val="001D2753"/>
    <w:rsid w:val="001D2812"/>
    <w:rsid w:val="001D288C"/>
    <w:rsid w:val="001D28C3"/>
    <w:rsid w:val="001D2BCD"/>
    <w:rsid w:val="001D2C09"/>
    <w:rsid w:val="001D2C3D"/>
    <w:rsid w:val="001D2F4A"/>
    <w:rsid w:val="001D2FC7"/>
    <w:rsid w:val="001D2FD6"/>
    <w:rsid w:val="001D306F"/>
    <w:rsid w:val="001D3078"/>
    <w:rsid w:val="001D3286"/>
    <w:rsid w:val="001D35A9"/>
    <w:rsid w:val="001D368C"/>
    <w:rsid w:val="001D390E"/>
    <w:rsid w:val="001D398E"/>
    <w:rsid w:val="001D3C56"/>
    <w:rsid w:val="001D3D2E"/>
    <w:rsid w:val="001D3E1E"/>
    <w:rsid w:val="001D41CE"/>
    <w:rsid w:val="001D42F5"/>
    <w:rsid w:val="001D44ED"/>
    <w:rsid w:val="001D4511"/>
    <w:rsid w:val="001D4635"/>
    <w:rsid w:val="001D46CE"/>
    <w:rsid w:val="001D46DE"/>
    <w:rsid w:val="001D478B"/>
    <w:rsid w:val="001D480A"/>
    <w:rsid w:val="001D482B"/>
    <w:rsid w:val="001D483D"/>
    <w:rsid w:val="001D48B8"/>
    <w:rsid w:val="001D48D8"/>
    <w:rsid w:val="001D48E2"/>
    <w:rsid w:val="001D497A"/>
    <w:rsid w:val="001D49D6"/>
    <w:rsid w:val="001D49E4"/>
    <w:rsid w:val="001D4A3F"/>
    <w:rsid w:val="001D4B6E"/>
    <w:rsid w:val="001D4CC5"/>
    <w:rsid w:val="001D4DD6"/>
    <w:rsid w:val="001D4DF1"/>
    <w:rsid w:val="001D5011"/>
    <w:rsid w:val="001D5212"/>
    <w:rsid w:val="001D5247"/>
    <w:rsid w:val="001D52D8"/>
    <w:rsid w:val="001D52F0"/>
    <w:rsid w:val="001D5371"/>
    <w:rsid w:val="001D53B5"/>
    <w:rsid w:val="001D54EE"/>
    <w:rsid w:val="001D55A5"/>
    <w:rsid w:val="001D55E7"/>
    <w:rsid w:val="001D575C"/>
    <w:rsid w:val="001D5A6F"/>
    <w:rsid w:val="001D5AB4"/>
    <w:rsid w:val="001D5ADC"/>
    <w:rsid w:val="001D5BB4"/>
    <w:rsid w:val="001D5CCE"/>
    <w:rsid w:val="001D5CFC"/>
    <w:rsid w:val="001D5E00"/>
    <w:rsid w:val="001D5F8B"/>
    <w:rsid w:val="001D61F8"/>
    <w:rsid w:val="001D6223"/>
    <w:rsid w:val="001D6371"/>
    <w:rsid w:val="001D6381"/>
    <w:rsid w:val="001D64B0"/>
    <w:rsid w:val="001D64D6"/>
    <w:rsid w:val="001D6698"/>
    <w:rsid w:val="001D685A"/>
    <w:rsid w:val="001D69E5"/>
    <w:rsid w:val="001D6A4E"/>
    <w:rsid w:val="001D6B10"/>
    <w:rsid w:val="001D6B78"/>
    <w:rsid w:val="001D6D81"/>
    <w:rsid w:val="001D6E39"/>
    <w:rsid w:val="001D6E75"/>
    <w:rsid w:val="001D6F91"/>
    <w:rsid w:val="001D703C"/>
    <w:rsid w:val="001D7141"/>
    <w:rsid w:val="001D7319"/>
    <w:rsid w:val="001D7373"/>
    <w:rsid w:val="001D73C6"/>
    <w:rsid w:val="001D7568"/>
    <w:rsid w:val="001D75EF"/>
    <w:rsid w:val="001D7616"/>
    <w:rsid w:val="001D7659"/>
    <w:rsid w:val="001D7891"/>
    <w:rsid w:val="001D795C"/>
    <w:rsid w:val="001D79BD"/>
    <w:rsid w:val="001D7A33"/>
    <w:rsid w:val="001D7B59"/>
    <w:rsid w:val="001D7C5B"/>
    <w:rsid w:val="001D7D74"/>
    <w:rsid w:val="001D7F7C"/>
    <w:rsid w:val="001E0140"/>
    <w:rsid w:val="001E018C"/>
    <w:rsid w:val="001E01B7"/>
    <w:rsid w:val="001E023B"/>
    <w:rsid w:val="001E040A"/>
    <w:rsid w:val="001E045E"/>
    <w:rsid w:val="001E0510"/>
    <w:rsid w:val="001E0557"/>
    <w:rsid w:val="001E05EF"/>
    <w:rsid w:val="001E0696"/>
    <w:rsid w:val="001E073F"/>
    <w:rsid w:val="001E07B2"/>
    <w:rsid w:val="001E0971"/>
    <w:rsid w:val="001E09AC"/>
    <w:rsid w:val="001E09BB"/>
    <w:rsid w:val="001E0AF0"/>
    <w:rsid w:val="001E0B61"/>
    <w:rsid w:val="001E0C6B"/>
    <w:rsid w:val="001E0E33"/>
    <w:rsid w:val="001E0E3C"/>
    <w:rsid w:val="001E0F31"/>
    <w:rsid w:val="001E10B5"/>
    <w:rsid w:val="001E111F"/>
    <w:rsid w:val="001E125D"/>
    <w:rsid w:val="001E12A7"/>
    <w:rsid w:val="001E12B0"/>
    <w:rsid w:val="001E1321"/>
    <w:rsid w:val="001E132F"/>
    <w:rsid w:val="001E1382"/>
    <w:rsid w:val="001E1408"/>
    <w:rsid w:val="001E14E1"/>
    <w:rsid w:val="001E1594"/>
    <w:rsid w:val="001E169C"/>
    <w:rsid w:val="001E16EA"/>
    <w:rsid w:val="001E1808"/>
    <w:rsid w:val="001E19B7"/>
    <w:rsid w:val="001E1A0F"/>
    <w:rsid w:val="001E1A3C"/>
    <w:rsid w:val="001E1A4D"/>
    <w:rsid w:val="001E1AA6"/>
    <w:rsid w:val="001E1C06"/>
    <w:rsid w:val="001E1C38"/>
    <w:rsid w:val="001E1C4F"/>
    <w:rsid w:val="001E1D3A"/>
    <w:rsid w:val="001E1D7C"/>
    <w:rsid w:val="001E2009"/>
    <w:rsid w:val="001E2167"/>
    <w:rsid w:val="001E2364"/>
    <w:rsid w:val="001E2455"/>
    <w:rsid w:val="001E25F6"/>
    <w:rsid w:val="001E26C8"/>
    <w:rsid w:val="001E2838"/>
    <w:rsid w:val="001E2857"/>
    <w:rsid w:val="001E2B04"/>
    <w:rsid w:val="001E2B96"/>
    <w:rsid w:val="001E2D15"/>
    <w:rsid w:val="001E2D65"/>
    <w:rsid w:val="001E2DB8"/>
    <w:rsid w:val="001E2DE6"/>
    <w:rsid w:val="001E2F9A"/>
    <w:rsid w:val="001E3071"/>
    <w:rsid w:val="001E341E"/>
    <w:rsid w:val="001E34E2"/>
    <w:rsid w:val="001E3521"/>
    <w:rsid w:val="001E35A8"/>
    <w:rsid w:val="001E35E7"/>
    <w:rsid w:val="001E3710"/>
    <w:rsid w:val="001E375C"/>
    <w:rsid w:val="001E37AD"/>
    <w:rsid w:val="001E392F"/>
    <w:rsid w:val="001E39CD"/>
    <w:rsid w:val="001E3A26"/>
    <w:rsid w:val="001E3B22"/>
    <w:rsid w:val="001E3CA4"/>
    <w:rsid w:val="001E3E39"/>
    <w:rsid w:val="001E3E77"/>
    <w:rsid w:val="001E3F0C"/>
    <w:rsid w:val="001E3F74"/>
    <w:rsid w:val="001E3FCF"/>
    <w:rsid w:val="001E41C4"/>
    <w:rsid w:val="001E448D"/>
    <w:rsid w:val="001E4626"/>
    <w:rsid w:val="001E48DE"/>
    <w:rsid w:val="001E4907"/>
    <w:rsid w:val="001E4980"/>
    <w:rsid w:val="001E49F2"/>
    <w:rsid w:val="001E4A63"/>
    <w:rsid w:val="001E4AF2"/>
    <w:rsid w:val="001E4C35"/>
    <w:rsid w:val="001E4C51"/>
    <w:rsid w:val="001E4CB1"/>
    <w:rsid w:val="001E4D74"/>
    <w:rsid w:val="001E4DE3"/>
    <w:rsid w:val="001E4E63"/>
    <w:rsid w:val="001E4FB2"/>
    <w:rsid w:val="001E5134"/>
    <w:rsid w:val="001E5174"/>
    <w:rsid w:val="001E55D1"/>
    <w:rsid w:val="001E589A"/>
    <w:rsid w:val="001E58DA"/>
    <w:rsid w:val="001E593E"/>
    <w:rsid w:val="001E5990"/>
    <w:rsid w:val="001E5B1F"/>
    <w:rsid w:val="001E5B9A"/>
    <w:rsid w:val="001E5C0B"/>
    <w:rsid w:val="001E5CD8"/>
    <w:rsid w:val="001E5DD9"/>
    <w:rsid w:val="001E6035"/>
    <w:rsid w:val="001E6060"/>
    <w:rsid w:val="001E6087"/>
    <w:rsid w:val="001E6094"/>
    <w:rsid w:val="001E616F"/>
    <w:rsid w:val="001E631C"/>
    <w:rsid w:val="001E63E4"/>
    <w:rsid w:val="001E63E5"/>
    <w:rsid w:val="001E64B5"/>
    <w:rsid w:val="001E64F9"/>
    <w:rsid w:val="001E67BE"/>
    <w:rsid w:val="001E67D8"/>
    <w:rsid w:val="001E6D1B"/>
    <w:rsid w:val="001E6D4C"/>
    <w:rsid w:val="001E6D9C"/>
    <w:rsid w:val="001E6DC8"/>
    <w:rsid w:val="001E6DD1"/>
    <w:rsid w:val="001E6F61"/>
    <w:rsid w:val="001E7133"/>
    <w:rsid w:val="001E71EE"/>
    <w:rsid w:val="001E72E9"/>
    <w:rsid w:val="001E745E"/>
    <w:rsid w:val="001E778B"/>
    <w:rsid w:val="001E7883"/>
    <w:rsid w:val="001E7893"/>
    <w:rsid w:val="001E78DB"/>
    <w:rsid w:val="001E792B"/>
    <w:rsid w:val="001E7970"/>
    <w:rsid w:val="001E7A1E"/>
    <w:rsid w:val="001E7A7A"/>
    <w:rsid w:val="001E7A84"/>
    <w:rsid w:val="001E7C2F"/>
    <w:rsid w:val="001E7D11"/>
    <w:rsid w:val="001E7E34"/>
    <w:rsid w:val="001E7ECB"/>
    <w:rsid w:val="001E7F39"/>
    <w:rsid w:val="001F0136"/>
    <w:rsid w:val="001F01B1"/>
    <w:rsid w:val="001F01E3"/>
    <w:rsid w:val="001F0327"/>
    <w:rsid w:val="001F03D5"/>
    <w:rsid w:val="001F08CC"/>
    <w:rsid w:val="001F08F5"/>
    <w:rsid w:val="001F08FD"/>
    <w:rsid w:val="001F0A06"/>
    <w:rsid w:val="001F0B7A"/>
    <w:rsid w:val="001F0C45"/>
    <w:rsid w:val="001F0CCF"/>
    <w:rsid w:val="001F0F41"/>
    <w:rsid w:val="001F112F"/>
    <w:rsid w:val="001F1174"/>
    <w:rsid w:val="001F11F2"/>
    <w:rsid w:val="001F12DD"/>
    <w:rsid w:val="001F1345"/>
    <w:rsid w:val="001F13F8"/>
    <w:rsid w:val="001F140F"/>
    <w:rsid w:val="001F14D9"/>
    <w:rsid w:val="001F14DA"/>
    <w:rsid w:val="001F14EF"/>
    <w:rsid w:val="001F15B9"/>
    <w:rsid w:val="001F180C"/>
    <w:rsid w:val="001F181B"/>
    <w:rsid w:val="001F18A6"/>
    <w:rsid w:val="001F1907"/>
    <w:rsid w:val="001F1987"/>
    <w:rsid w:val="001F19E6"/>
    <w:rsid w:val="001F1A33"/>
    <w:rsid w:val="001F1D2B"/>
    <w:rsid w:val="001F1D73"/>
    <w:rsid w:val="001F1DEA"/>
    <w:rsid w:val="001F1F46"/>
    <w:rsid w:val="001F20BA"/>
    <w:rsid w:val="001F20D2"/>
    <w:rsid w:val="001F2195"/>
    <w:rsid w:val="001F21E1"/>
    <w:rsid w:val="001F225F"/>
    <w:rsid w:val="001F235F"/>
    <w:rsid w:val="001F236E"/>
    <w:rsid w:val="001F250D"/>
    <w:rsid w:val="001F27DD"/>
    <w:rsid w:val="001F29A5"/>
    <w:rsid w:val="001F2A7A"/>
    <w:rsid w:val="001F2B42"/>
    <w:rsid w:val="001F2B4C"/>
    <w:rsid w:val="001F2B80"/>
    <w:rsid w:val="001F2C09"/>
    <w:rsid w:val="001F2D1A"/>
    <w:rsid w:val="001F2E94"/>
    <w:rsid w:val="001F2E9A"/>
    <w:rsid w:val="001F2EFF"/>
    <w:rsid w:val="001F2F41"/>
    <w:rsid w:val="001F3096"/>
    <w:rsid w:val="001F3151"/>
    <w:rsid w:val="001F3219"/>
    <w:rsid w:val="001F325F"/>
    <w:rsid w:val="001F32D8"/>
    <w:rsid w:val="001F3397"/>
    <w:rsid w:val="001F347C"/>
    <w:rsid w:val="001F3548"/>
    <w:rsid w:val="001F3574"/>
    <w:rsid w:val="001F360F"/>
    <w:rsid w:val="001F388E"/>
    <w:rsid w:val="001F3971"/>
    <w:rsid w:val="001F3A17"/>
    <w:rsid w:val="001F3DEA"/>
    <w:rsid w:val="001F3F02"/>
    <w:rsid w:val="001F3F4A"/>
    <w:rsid w:val="001F3F4F"/>
    <w:rsid w:val="001F40AB"/>
    <w:rsid w:val="001F40AE"/>
    <w:rsid w:val="001F419A"/>
    <w:rsid w:val="001F419D"/>
    <w:rsid w:val="001F42B3"/>
    <w:rsid w:val="001F42EC"/>
    <w:rsid w:val="001F43A1"/>
    <w:rsid w:val="001F44F3"/>
    <w:rsid w:val="001F455B"/>
    <w:rsid w:val="001F4565"/>
    <w:rsid w:val="001F4567"/>
    <w:rsid w:val="001F4689"/>
    <w:rsid w:val="001F4732"/>
    <w:rsid w:val="001F4906"/>
    <w:rsid w:val="001F4C54"/>
    <w:rsid w:val="001F4D26"/>
    <w:rsid w:val="001F4E5E"/>
    <w:rsid w:val="001F4EAB"/>
    <w:rsid w:val="001F508B"/>
    <w:rsid w:val="001F50A0"/>
    <w:rsid w:val="001F518B"/>
    <w:rsid w:val="001F53D7"/>
    <w:rsid w:val="001F5441"/>
    <w:rsid w:val="001F551A"/>
    <w:rsid w:val="001F5532"/>
    <w:rsid w:val="001F55AC"/>
    <w:rsid w:val="001F55DD"/>
    <w:rsid w:val="001F5629"/>
    <w:rsid w:val="001F5855"/>
    <w:rsid w:val="001F5AA6"/>
    <w:rsid w:val="001F5BA9"/>
    <w:rsid w:val="001F5BCC"/>
    <w:rsid w:val="001F5C82"/>
    <w:rsid w:val="001F5CB8"/>
    <w:rsid w:val="001F5E45"/>
    <w:rsid w:val="001F5E5B"/>
    <w:rsid w:val="001F5EEC"/>
    <w:rsid w:val="001F5F26"/>
    <w:rsid w:val="001F5FA6"/>
    <w:rsid w:val="001F5FB4"/>
    <w:rsid w:val="001F61B8"/>
    <w:rsid w:val="001F639F"/>
    <w:rsid w:val="001F63BF"/>
    <w:rsid w:val="001F6445"/>
    <w:rsid w:val="001F64B1"/>
    <w:rsid w:val="001F6607"/>
    <w:rsid w:val="001F69D1"/>
    <w:rsid w:val="001F6A07"/>
    <w:rsid w:val="001F6BCD"/>
    <w:rsid w:val="001F6FCF"/>
    <w:rsid w:val="001F720F"/>
    <w:rsid w:val="001F7330"/>
    <w:rsid w:val="001F73C0"/>
    <w:rsid w:val="001F7613"/>
    <w:rsid w:val="001F769E"/>
    <w:rsid w:val="001F7A8C"/>
    <w:rsid w:val="001F7AD6"/>
    <w:rsid w:val="001F7AEA"/>
    <w:rsid w:val="001F7D06"/>
    <w:rsid w:val="001F7DA3"/>
    <w:rsid w:val="001F7FF3"/>
    <w:rsid w:val="00200051"/>
    <w:rsid w:val="0020012F"/>
    <w:rsid w:val="002001C0"/>
    <w:rsid w:val="002001DC"/>
    <w:rsid w:val="002002CD"/>
    <w:rsid w:val="002003B1"/>
    <w:rsid w:val="0020040C"/>
    <w:rsid w:val="002005BB"/>
    <w:rsid w:val="002005D2"/>
    <w:rsid w:val="00200646"/>
    <w:rsid w:val="00200682"/>
    <w:rsid w:val="002006C4"/>
    <w:rsid w:val="00200777"/>
    <w:rsid w:val="00200CC8"/>
    <w:rsid w:val="00200EBE"/>
    <w:rsid w:val="00200F3C"/>
    <w:rsid w:val="00200F55"/>
    <w:rsid w:val="00200F84"/>
    <w:rsid w:val="00200FC3"/>
    <w:rsid w:val="0020102F"/>
    <w:rsid w:val="002010A9"/>
    <w:rsid w:val="0020128F"/>
    <w:rsid w:val="002013D0"/>
    <w:rsid w:val="00201557"/>
    <w:rsid w:val="0020155D"/>
    <w:rsid w:val="00201876"/>
    <w:rsid w:val="00201944"/>
    <w:rsid w:val="002019B1"/>
    <w:rsid w:val="00201FD3"/>
    <w:rsid w:val="00202235"/>
    <w:rsid w:val="00202327"/>
    <w:rsid w:val="0020238C"/>
    <w:rsid w:val="002023B0"/>
    <w:rsid w:val="002023E6"/>
    <w:rsid w:val="00202458"/>
    <w:rsid w:val="00202529"/>
    <w:rsid w:val="0020254C"/>
    <w:rsid w:val="00202621"/>
    <w:rsid w:val="0020285F"/>
    <w:rsid w:val="002028B9"/>
    <w:rsid w:val="002029D0"/>
    <w:rsid w:val="00202A71"/>
    <w:rsid w:val="00202A90"/>
    <w:rsid w:val="00202AB8"/>
    <w:rsid w:val="00202AF5"/>
    <w:rsid w:val="00202BB3"/>
    <w:rsid w:val="00202C69"/>
    <w:rsid w:val="00202C78"/>
    <w:rsid w:val="00202CF3"/>
    <w:rsid w:val="00202D4A"/>
    <w:rsid w:val="00202D85"/>
    <w:rsid w:val="00202DA0"/>
    <w:rsid w:val="00202ECE"/>
    <w:rsid w:val="00202F0C"/>
    <w:rsid w:val="00203211"/>
    <w:rsid w:val="00203355"/>
    <w:rsid w:val="002033A7"/>
    <w:rsid w:val="00203410"/>
    <w:rsid w:val="0020357C"/>
    <w:rsid w:val="00203589"/>
    <w:rsid w:val="00203615"/>
    <w:rsid w:val="0020371C"/>
    <w:rsid w:val="00203800"/>
    <w:rsid w:val="00203802"/>
    <w:rsid w:val="00203912"/>
    <w:rsid w:val="00203AF2"/>
    <w:rsid w:val="00203BF5"/>
    <w:rsid w:val="00203D40"/>
    <w:rsid w:val="00203DDC"/>
    <w:rsid w:val="00203E01"/>
    <w:rsid w:val="00203E3C"/>
    <w:rsid w:val="00203EC1"/>
    <w:rsid w:val="00203F6E"/>
    <w:rsid w:val="00204136"/>
    <w:rsid w:val="0020462C"/>
    <w:rsid w:val="00204651"/>
    <w:rsid w:val="002046E6"/>
    <w:rsid w:val="0020473E"/>
    <w:rsid w:val="002047DE"/>
    <w:rsid w:val="00204854"/>
    <w:rsid w:val="0020496D"/>
    <w:rsid w:val="00204B15"/>
    <w:rsid w:val="00204B33"/>
    <w:rsid w:val="00204B93"/>
    <w:rsid w:val="00204BE0"/>
    <w:rsid w:val="00204C3E"/>
    <w:rsid w:val="00204FC8"/>
    <w:rsid w:val="002051E1"/>
    <w:rsid w:val="0020520C"/>
    <w:rsid w:val="0020525B"/>
    <w:rsid w:val="00205289"/>
    <w:rsid w:val="00205531"/>
    <w:rsid w:val="00205547"/>
    <w:rsid w:val="0020561E"/>
    <w:rsid w:val="00205674"/>
    <w:rsid w:val="00205696"/>
    <w:rsid w:val="002056BE"/>
    <w:rsid w:val="00205862"/>
    <w:rsid w:val="002058EB"/>
    <w:rsid w:val="002058ED"/>
    <w:rsid w:val="002059A5"/>
    <w:rsid w:val="00205A61"/>
    <w:rsid w:val="00205B5B"/>
    <w:rsid w:val="00205B60"/>
    <w:rsid w:val="00205B9E"/>
    <w:rsid w:val="00205C01"/>
    <w:rsid w:val="00205C05"/>
    <w:rsid w:val="00205CFA"/>
    <w:rsid w:val="00205CFE"/>
    <w:rsid w:val="00205D5E"/>
    <w:rsid w:val="00205D7B"/>
    <w:rsid w:val="00205E3E"/>
    <w:rsid w:val="0020603E"/>
    <w:rsid w:val="002060F0"/>
    <w:rsid w:val="0020622B"/>
    <w:rsid w:val="00206475"/>
    <w:rsid w:val="00206516"/>
    <w:rsid w:val="00206782"/>
    <w:rsid w:val="002067D4"/>
    <w:rsid w:val="00206821"/>
    <w:rsid w:val="002068E5"/>
    <w:rsid w:val="00206B34"/>
    <w:rsid w:val="00206B83"/>
    <w:rsid w:val="00206C71"/>
    <w:rsid w:val="00206CAC"/>
    <w:rsid w:val="00206CF6"/>
    <w:rsid w:val="00206D18"/>
    <w:rsid w:val="00206E02"/>
    <w:rsid w:val="00206E1D"/>
    <w:rsid w:val="00206E24"/>
    <w:rsid w:val="00206E8F"/>
    <w:rsid w:val="00206F43"/>
    <w:rsid w:val="0020703C"/>
    <w:rsid w:val="002070AB"/>
    <w:rsid w:val="002073D8"/>
    <w:rsid w:val="00207401"/>
    <w:rsid w:val="0020748E"/>
    <w:rsid w:val="00207531"/>
    <w:rsid w:val="00207715"/>
    <w:rsid w:val="00207CD6"/>
    <w:rsid w:val="00207EC1"/>
    <w:rsid w:val="00207EC2"/>
    <w:rsid w:val="00207FDB"/>
    <w:rsid w:val="002100AE"/>
    <w:rsid w:val="00210275"/>
    <w:rsid w:val="00210534"/>
    <w:rsid w:val="00210598"/>
    <w:rsid w:val="0021065E"/>
    <w:rsid w:val="0021083F"/>
    <w:rsid w:val="00210859"/>
    <w:rsid w:val="002109A3"/>
    <w:rsid w:val="002109B6"/>
    <w:rsid w:val="002109B9"/>
    <w:rsid w:val="00210A19"/>
    <w:rsid w:val="00210B2B"/>
    <w:rsid w:val="00210DA4"/>
    <w:rsid w:val="00210E30"/>
    <w:rsid w:val="00210E7F"/>
    <w:rsid w:val="00210EA8"/>
    <w:rsid w:val="00210F02"/>
    <w:rsid w:val="00211001"/>
    <w:rsid w:val="00211133"/>
    <w:rsid w:val="00211272"/>
    <w:rsid w:val="00211580"/>
    <w:rsid w:val="0021171A"/>
    <w:rsid w:val="00211810"/>
    <w:rsid w:val="0021187F"/>
    <w:rsid w:val="002118B2"/>
    <w:rsid w:val="0021192D"/>
    <w:rsid w:val="00211A95"/>
    <w:rsid w:val="00211ACE"/>
    <w:rsid w:val="00211C28"/>
    <w:rsid w:val="00211C2F"/>
    <w:rsid w:val="00211C3F"/>
    <w:rsid w:val="00211F0B"/>
    <w:rsid w:val="00211FBA"/>
    <w:rsid w:val="00212051"/>
    <w:rsid w:val="0021222F"/>
    <w:rsid w:val="00212325"/>
    <w:rsid w:val="0021244C"/>
    <w:rsid w:val="00212474"/>
    <w:rsid w:val="002125A4"/>
    <w:rsid w:val="00212623"/>
    <w:rsid w:val="00212646"/>
    <w:rsid w:val="0021268C"/>
    <w:rsid w:val="0021277D"/>
    <w:rsid w:val="002128E5"/>
    <w:rsid w:val="002128F7"/>
    <w:rsid w:val="00212A4A"/>
    <w:rsid w:val="00212A6E"/>
    <w:rsid w:val="00212B22"/>
    <w:rsid w:val="00212C79"/>
    <w:rsid w:val="00212CE6"/>
    <w:rsid w:val="00212E25"/>
    <w:rsid w:val="00212F0E"/>
    <w:rsid w:val="00212F70"/>
    <w:rsid w:val="00212F7F"/>
    <w:rsid w:val="00212F93"/>
    <w:rsid w:val="002130F4"/>
    <w:rsid w:val="002132E2"/>
    <w:rsid w:val="0021341E"/>
    <w:rsid w:val="00213501"/>
    <w:rsid w:val="00213583"/>
    <w:rsid w:val="002135F3"/>
    <w:rsid w:val="0021371D"/>
    <w:rsid w:val="002137DD"/>
    <w:rsid w:val="002139DC"/>
    <w:rsid w:val="00213B78"/>
    <w:rsid w:val="00213BD9"/>
    <w:rsid w:val="00213BEF"/>
    <w:rsid w:val="00213C70"/>
    <w:rsid w:val="00213D11"/>
    <w:rsid w:val="00213D9A"/>
    <w:rsid w:val="00213E3A"/>
    <w:rsid w:val="00213FFE"/>
    <w:rsid w:val="00214018"/>
    <w:rsid w:val="00214023"/>
    <w:rsid w:val="002140F5"/>
    <w:rsid w:val="0021424A"/>
    <w:rsid w:val="0021431D"/>
    <w:rsid w:val="00214362"/>
    <w:rsid w:val="00214393"/>
    <w:rsid w:val="002143A7"/>
    <w:rsid w:val="002145B0"/>
    <w:rsid w:val="002147DB"/>
    <w:rsid w:val="002147F4"/>
    <w:rsid w:val="0021485B"/>
    <w:rsid w:val="002148AC"/>
    <w:rsid w:val="0021498A"/>
    <w:rsid w:val="00214BAF"/>
    <w:rsid w:val="00214D1B"/>
    <w:rsid w:val="00214D22"/>
    <w:rsid w:val="00214DBE"/>
    <w:rsid w:val="00214E11"/>
    <w:rsid w:val="00215245"/>
    <w:rsid w:val="00215398"/>
    <w:rsid w:val="0021547B"/>
    <w:rsid w:val="00215544"/>
    <w:rsid w:val="00215593"/>
    <w:rsid w:val="002155B6"/>
    <w:rsid w:val="0021574D"/>
    <w:rsid w:val="0021574F"/>
    <w:rsid w:val="00215788"/>
    <w:rsid w:val="0021580D"/>
    <w:rsid w:val="002159CE"/>
    <w:rsid w:val="00215A13"/>
    <w:rsid w:val="00215A26"/>
    <w:rsid w:val="00215A8D"/>
    <w:rsid w:val="00215A99"/>
    <w:rsid w:val="00215C45"/>
    <w:rsid w:val="00215CBA"/>
    <w:rsid w:val="0021615A"/>
    <w:rsid w:val="00216214"/>
    <w:rsid w:val="00216264"/>
    <w:rsid w:val="00216349"/>
    <w:rsid w:val="00216448"/>
    <w:rsid w:val="002166BD"/>
    <w:rsid w:val="002166DB"/>
    <w:rsid w:val="00216727"/>
    <w:rsid w:val="0021677E"/>
    <w:rsid w:val="002167EA"/>
    <w:rsid w:val="00216866"/>
    <w:rsid w:val="00216A3D"/>
    <w:rsid w:val="00216A73"/>
    <w:rsid w:val="00216B32"/>
    <w:rsid w:val="00216B9C"/>
    <w:rsid w:val="00216BCE"/>
    <w:rsid w:val="00216BFE"/>
    <w:rsid w:val="00216C36"/>
    <w:rsid w:val="00216C95"/>
    <w:rsid w:val="00216CA2"/>
    <w:rsid w:val="00216D91"/>
    <w:rsid w:val="00216D9C"/>
    <w:rsid w:val="00216DAD"/>
    <w:rsid w:val="00216E09"/>
    <w:rsid w:val="00216F6D"/>
    <w:rsid w:val="002170EA"/>
    <w:rsid w:val="00217113"/>
    <w:rsid w:val="002171EA"/>
    <w:rsid w:val="002171EB"/>
    <w:rsid w:val="002172AD"/>
    <w:rsid w:val="00217394"/>
    <w:rsid w:val="00217495"/>
    <w:rsid w:val="00217501"/>
    <w:rsid w:val="002177E8"/>
    <w:rsid w:val="00217B50"/>
    <w:rsid w:val="00217B82"/>
    <w:rsid w:val="00217BB0"/>
    <w:rsid w:val="00217BDF"/>
    <w:rsid w:val="00217C94"/>
    <w:rsid w:val="00217E32"/>
    <w:rsid w:val="00217E69"/>
    <w:rsid w:val="00217F6A"/>
    <w:rsid w:val="00217F7E"/>
    <w:rsid w:val="00217FE8"/>
    <w:rsid w:val="00220001"/>
    <w:rsid w:val="00220187"/>
    <w:rsid w:val="00220249"/>
    <w:rsid w:val="002202C3"/>
    <w:rsid w:val="0022034C"/>
    <w:rsid w:val="00220398"/>
    <w:rsid w:val="002203C0"/>
    <w:rsid w:val="00220542"/>
    <w:rsid w:val="002206E8"/>
    <w:rsid w:val="002206F0"/>
    <w:rsid w:val="00220744"/>
    <w:rsid w:val="00220893"/>
    <w:rsid w:val="00220961"/>
    <w:rsid w:val="002209F4"/>
    <w:rsid w:val="00220A46"/>
    <w:rsid w:val="00220C3A"/>
    <w:rsid w:val="00220C5B"/>
    <w:rsid w:val="00220D3C"/>
    <w:rsid w:val="00220DD1"/>
    <w:rsid w:val="00220E72"/>
    <w:rsid w:val="002210BF"/>
    <w:rsid w:val="00221206"/>
    <w:rsid w:val="00221220"/>
    <w:rsid w:val="002212BC"/>
    <w:rsid w:val="00221397"/>
    <w:rsid w:val="002215F7"/>
    <w:rsid w:val="00221619"/>
    <w:rsid w:val="002217DA"/>
    <w:rsid w:val="00221937"/>
    <w:rsid w:val="00221A91"/>
    <w:rsid w:val="00221CDD"/>
    <w:rsid w:val="00221E7C"/>
    <w:rsid w:val="00222103"/>
    <w:rsid w:val="002221DF"/>
    <w:rsid w:val="00222589"/>
    <w:rsid w:val="002225CA"/>
    <w:rsid w:val="00222681"/>
    <w:rsid w:val="002227A0"/>
    <w:rsid w:val="0022287C"/>
    <w:rsid w:val="00222920"/>
    <w:rsid w:val="00222955"/>
    <w:rsid w:val="00222A45"/>
    <w:rsid w:val="00222A87"/>
    <w:rsid w:val="00222B19"/>
    <w:rsid w:val="00222C43"/>
    <w:rsid w:val="00222C4B"/>
    <w:rsid w:val="00222D8A"/>
    <w:rsid w:val="00222DBF"/>
    <w:rsid w:val="00222E0E"/>
    <w:rsid w:val="00222FE8"/>
    <w:rsid w:val="002231A8"/>
    <w:rsid w:val="00223272"/>
    <w:rsid w:val="002232E8"/>
    <w:rsid w:val="00223369"/>
    <w:rsid w:val="0022348E"/>
    <w:rsid w:val="0022382B"/>
    <w:rsid w:val="002238E0"/>
    <w:rsid w:val="0022391D"/>
    <w:rsid w:val="002239B9"/>
    <w:rsid w:val="00223BDE"/>
    <w:rsid w:val="00223C33"/>
    <w:rsid w:val="00223CEC"/>
    <w:rsid w:val="00223D2C"/>
    <w:rsid w:val="00223FB7"/>
    <w:rsid w:val="00223FC8"/>
    <w:rsid w:val="002241B4"/>
    <w:rsid w:val="00224228"/>
    <w:rsid w:val="0022425F"/>
    <w:rsid w:val="002242E1"/>
    <w:rsid w:val="0022436A"/>
    <w:rsid w:val="0022447D"/>
    <w:rsid w:val="0022449A"/>
    <w:rsid w:val="002244F2"/>
    <w:rsid w:val="002245AA"/>
    <w:rsid w:val="002246F6"/>
    <w:rsid w:val="00224709"/>
    <w:rsid w:val="00224785"/>
    <w:rsid w:val="00224820"/>
    <w:rsid w:val="0022493A"/>
    <w:rsid w:val="00224A43"/>
    <w:rsid w:val="00224A47"/>
    <w:rsid w:val="00224AF1"/>
    <w:rsid w:val="00224BB7"/>
    <w:rsid w:val="00224CE4"/>
    <w:rsid w:val="00224CE6"/>
    <w:rsid w:val="00224CFE"/>
    <w:rsid w:val="00224D66"/>
    <w:rsid w:val="00224E7E"/>
    <w:rsid w:val="00224EC6"/>
    <w:rsid w:val="00224EE1"/>
    <w:rsid w:val="00224FA8"/>
    <w:rsid w:val="00224FBA"/>
    <w:rsid w:val="0022501F"/>
    <w:rsid w:val="00225104"/>
    <w:rsid w:val="002252CB"/>
    <w:rsid w:val="002253E0"/>
    <w:rsid w:val="00225457"/>
    <w:rsid w:val="002254D0"/>
    <w:rsid w:val="002255E3"/>
    <w:rsid w:val="00225710"/>
    <w:rsid w:val="00225822"/>
    <w:rsid w:val="00225823"/>
    <w:rsid w:val="002259B6"/>
    <w:rsid w:val="00225A2A"/>
    <w:rsid w:val="00225A2E"/>
    <w:rsid w:val="00225C0E"/>
    <w:rsid w:val="00225C15"/>
    <w:rsid w:val="00225CCD"/>
    <w:rsid w:val="00225CD9"/>
    <w:rsid w:val="0022603D"/>
    <w:rsid w:val="002260D8"/>
    <w:rsid w:val="002261E9"/>
    <w:rsid w:val="002261EE"/>
    <w:rsid w:val="002262BB"/>
    <w:rsid w:val="002262CB"/>
    <w:rsid w:val="00226444"/>
    <w:rsid w:val="00226462"/>
    <w:rsid w:val="002264D5"/>
    <w:rsid w:val="002266D7"/>
    <w:rsid w:val="00226712"/>
    <w:rsid w:val="0022674F"/>
    <w:rsid w:val="00226791"/>
    <w:rsid w:val="002268E3"/>
    <w:rsid w:val="00226922"/>
    <w:rsid w:val="00226923"/>
    <w:rsid w:val="002269BC"/>
    <w:rsid w:val="002269CB"/>
    <w:rsid w:val="00226A0E"/>
    <w:rsid w:val="00226CF4"/>
    <w:rsid w:val="00226E7A"/>
    <w:rsid w:val="00226F3B"/>
    <w:rsid w:val="00227044"/>
    <w:rsid w:val="00227274"/>
    <w:rsid w:val="0022728E"/>
    <w:rsid w:val="00227330"/>
    <w:rsid w:val="00227381"/>
    <w:rsid w:val="00227393"/>
    <w:rsid w:val="0022742E"/>
    <w:rsid w:val="002274F5"/>
    <w:rsid w:val="00227653"/>
    <w:rsid w:val="00227820"/>
    <w:rsid w:val="002278B9"/>
    <w:rsid w:val="00227BDB"/>
    <w:rsid w:val="00227D77"/>
    <w:rsid w:val="00230105"/>
    <w:rsid w:val="00230106"/>
    <w:rsid w:val="0023011C"/>
    <w:rsid w:val="0023013F"/>
    <w:rsid w:val="00230346"/>
    <w:rsid w:val="00230355"/>
    <w:rsid w:val="0023046D"/>
    <w:rsid w:val="002304F9"/>
    <w:rsid w:val="00230518"/>
    <w:rsid w:val="0023070F"/>
    <w:rsid w:val="002307B2"/>
    <w:rsid w:val="0023081D"/>
    <w:rsid w:val="00230838"/>
    <w:rsid w:val="002308D6"/>
    <w:rsid w:val="0023096C"/>
    <w:rsid w:val="0023097E"/>
    <w:rsid w:val="00230A62"/>
    <w:rsid w:val="00230B06"/>
    <w:rsid w:val="00230B52"/>
    <w:rsid w:val="00230C2D"/>
    <w:rsid w:val="00230C75"/>
    <w:rsid w:val="00230D2D"/>
    <w:rsid w:val="00230D79"/>
    <w:rsid w:val="00230D9C"/>
    <w:rsid w:val="0023118B"/>
    <w:rsid w:val="00231193"/>
    <w:rsid w:val="002311D8"/>
    <w:rsid w:val="002312AC"/>
    <w:rsid w:val="00231355"/>
    <w:rsid w:val="0023136F"/>
    <w:rsid w:val="00231446"/>
    <w:rsid w:val="002314FC"/>
    <w:rsid w:val="002315CA"/>
    <w:rsid w:val="002317D6"/>
    <w:rsid w:val="002318EB"/>
    <w:rsid w:val="00231B66"/>
    <w:rsid w:val="00231B79"/>
    <w:rsid w:val="00231C94"/>
    <w:rsid w:val="00231F4E"/>
    <w:rsid w:val="00232028"/>
    <w:rsid w:val="0023210E"/>
    <w:rsid w:val="00232290"/>
    <w:rsid w:val="00232413"/>
    <w:rsid w:val="00232661"/>
    <w:rsid w:val="0023266E"/>
    <w:rsid w:val="00232767"/>
    <w:rsid w:val="00232B1F"/>
    <w:rsid w:val="00232C2C"/>
    <w:rsid w:val="00232F1D"/>
    <w:rsid w:val="00232F9E"/>
    <w:rsid w:val="00232FF6"/>
    <w:rsid w:val="00233019"/>
    <w:rsid w:val="00233037"/>
    <w:rsid w:val="0023304E"/>
    <w:rsid w:val="002330D6"/>
    <w:rsid w:val="00233152"/>
    <w:rsid w:val="002331F1"/>
    <w:rsid w:val="00233470"/>
    <w:rsid w:val="00233547"/>
    <w:rsid w:val="0023358B"/>
    <w:rsid w:val="002336B9"/>
    <w:rsid w:val="00233935"/>
    <w:rsid w:val="00233B78"/>
    <w:rsid w:val="00233C38"/>
    <w:rsid w:val="00233D72"/>
    <w:rsid w:val="00233E07"/>
    <w:rsid w:val="00233EC9"/>
    <w:rsid w:val="00233EFA"/>
    <w:rsid w:val="00233FDA"/>
    <w:rsid w:val="00233FDB"/>
    <w:rsid w:val="00234031"/>
    <w:rsid w:val="0023416C"/>
    <w:rsid w:val="00234545"/>
    <w:rsid w:val="002348F1"/>
    <w:rsid w:val="002348F3"/>
    <w:rsid w:val="00234BA2"/>
    <w:rsid w:val="00234C6F"/>
    <w:rsid w:val="00234E32"/>
    <w:rsid w:val="00234E3F"/>
    <w:rsid w:val="00234F61"/>
    <w:rsid w:val="00234F9C"/>
    <w:rsid w:val="00234FC9"/>
    <w:rsid w:val="002353EF"/>
    <w:rsid w:val="00235405"/>
    <w:rsid w:val="00235478"/>
    <w:rsid w:val="00235572"/>
    <w:rsid w:val="00235642"/>
    <w:rsid w:val="002357B4"/>
    <w:rsid w:val="002357DF"/>
    <w:rsid w:val="002357E2"/>
    <w:rsid w:val="00235817"/>
    <w:rsid w:val="002359A2"/>
    <w:rsid w:val="00235BC4"/>
    <w:rsid w:val="00235C4D"/>
    <w:rsid w:val="00235E2D"/>
    <w:rsid w:val="00235EA3"/>
    <w:rsid w:val="00235F09"/>
    <w:rsid w:val="00236016"/>
    <w:rsid w:val="00236068"/>
    <w:rsid w:val="00236180"/>
    <w:rsid w:val="0023641B"/>
    <w:rsid w:val="00236570"/>
    <w:rsid w:val="002366CB"/>
    <w:rsid w:val="002366FF"/>
    <w:rsid w:val="002367D6"/>
    <w:rsid w:val="00236862"/>
    <w:rsid w:val="00236B68"/>
    <w:rsid w:val="00236D1F"/>
    <w:rsid w:val="00236F39"/>
    <w:rsid w:val="002370AE"/>
    <w:rsid w:val="0023716D"/>
    <w:rsid w:val="00237258"/>
    <w:rsid w:val="002372E4"/>
    <w:rsid w:val="00237551"/>
    <w:rsid w:val="00237839"/>
    <w:rsid w:val="0023789F"/>
    <w:rsid w:val="00237925"/>
    <w:rsid w:val="002379B9"/>
    <w:rsid w:val="00237A83"/>
    <w:rsid w:val="00237B9A"/>
    <w:rsid w:val="00237C41"/>
    <w:rsid w:val="00237D11"/>
    <w:rsid w:val="00237D15"/>
    <w:rsid w:val="00237D7C"/>
    <w:rsid w:val="00237E18"/>
    <w:rsid w:val="00237F33"/>
    <w:rsid w:val="00237F56"/>
    <w:rsid w:val="00237FEB"/>
    <w:rsid w:val="0024015D"/>
    <w:rsid w:val="002401DA"/>
    <w:rsid w:val="0024023F"/>
    <w:rsid w:val="002402BC"/>
    <w:rsid w:val="00240310"/>
    <w:rsid w:val="0024033E"/>
    <w:rsid w:val="00240389"/>
    <w:rsid w:val="00240473"/>
    <w:rsid w:val="0024047A"/>
    <w:rsid w:val="002405B9"/>
    <w:rsid w:val="002405C9"/>
    <w:rsid w:val="002405D4"/>
    <w:rsid w:val="00240753"/>
    <w:rsid w:val="0024077C"/>
    <w:rsid w:val="002407B5"/>
    <w:rsid w:val="002407CA"/>
    <w:rsid w:val="002407D0"/>
    <w:rsid w:val="002408CE"/>
    <w:rsid w:val="00240941"/>
    <w:rsid w:val="00240979"/>
    <w:rsid w:val="002409F7"/>
    <w:rsid w:val="00240BE3"/>
    <w:rsid w:val="00240E5E"/>
    <w:rsid w:val="00241156"/>
    <w:rsid w:val="00241183"/>
    <w:rsid w:val="0024126E"/>
    <w:rsid w:val="00241304"/>
    <w:rsid w:val="00241500"/>
    <w:rsid w:val="00241772"/>
    <w:rsid w:val="0024186F"/>
    <w:rsid w:val="0024189A"/>
    <w:rsid w:val="002418A4"/>
    <w:rsid w:val="00241969"/>
    <w:rsid w:val="00241A35"/>
    <w:rsid w:val="00241AD8"/>
    <w:rsid w:val="00241AF5"/>
    <w:rsid w:val="00241C37"/>
    <w:rsid w:val="00241D4A"/>
    <w:rsid w:val="00242199"/>
    <w:rsid w:val="00242353"/>
    <w:rsid w:val="0024246A"/>
    <w:rsid w:val="00242677"/>
    <w:rsid w:val="0024278A"/>
    <w:rsid w:val="002428A0"/>
    <w:rsid w:val="00242A0D"/>
    <w:rsid w:val="00242B21"/>
    <w:rsid w:val="00242B29"/>
    <w:rsid w:val="00242B70"/>
    <w:rsid w:val="00242BBF"/>
    <w:rsid w:val="00242F5A"/>
    <w:rsid w:val="00243239"/>
    <w:rsid w:val="00243327"/>
    <w:rsid w:val="0024341A"/>
    <w:rsid w:val="00243488"/>
    <w:rsid w:val="002434D3"/>
    <w:rsid w:val="0024350A"/>
    <w:rsid w:val="00243516"/>
    <w:rsid w:val="00243589"/>
    <w:rsid w:val="00243720"/>
    <w:rsid w:val="00243753"/>
    <w:rsid w:val="002437DD"/>
    <w:rsid w:val="002438BB"/>
    <w:rsid w:val="00243986"/>
    <w:rsid w:val="00243A2D"/>
    <w:rsid w:val="00243BEC"/>
    <w:rsid w:val="00243E71"/>
    <w:rsid w:val="00243EB2"/>
    <w:rsid w:val="00243EF1"/>
    <w:rsid w:val="00243F1D"/>
    <w:rsid w:val="002440E8"/>
    <w:rsid w:val="002441D0"/>
    <w:rsid w:val="00244310"/>
    <w:rsid w:val="00244564"/>
    <w:rsid w:val="0024464D"/>
    <w:rsid w:val="00244675"/>
    <w:rsid w:val="0024485C"/>
    <w:rsid w:val="00244864"/>
    <w:rsid w:val="002448A0"/>
    <w:rsid w:val="00244970"/>
    <w:rsid w:val="002449BD"/>
    <w:rsid w:val="00244A67"/>
    <w:rsid w:val="00244AC9"/>
    <w:rsid w:val="00244B33"/>
    <w:rsid w:val="00244D5E"/>
    <w:rsid w:val="00244DDC"/>
    <w:rsid w:val="00244E33"/>
    <w:rsid w:val="002451DA"/>
    <w:rsid w:val="00245256"/>
    <w:rsid w:val="00245371"/>
    <w:rsid w:val="002453B5"/>
    <w:rsid w:val="002454BA"/>
    <w:rsid w:val="00245663"/>
    <w:rsid w:val="0024576B"/>
    <w:rsid w:val="00245793"/>
    <w:rsid w:val="002457DC"/>
    <w:rsid w:val="002459EC"/>
    <w:rsid w:val="00245A77"/>
    <w:rsid w:val="00245BB0"/>
    <w:rsid w:val="00245BF0"/>
    <w:rsid w:val="00245C73"/>
    <w:rsid w:val="00245D16"/>
    <w:rsid w:val="00245E13"/>
    <w:rsid w:val="00245E5C"/>
    <w:rsid w:val="00245E8C"/>
    <w:rsid w:val="00245E91"/>
    <w:rsid w:val="00245EA2"/>
    <w:rsid w:val="00245EB4"/>
    <w:rsid w:val="002460F1"/>
    <w:rsid w:val="0024611B"/>
    <w:rsid w:val="00246198"/>
    <w:rsid w:val="0024622C"/>
    <w:rsid w:val="00246334"/>
    <w:rsid w:val="00246526"/>
    <w:rsid w:val="0024665B"/>
    <w:rsid w:val="002466D3"/>
    <w:rsid w:val="00246712"/>
    <w:rsid w:val="002468FB"/>
    <w:rsid w:val="00246A66"/>
    <w:rsid w:val="00246A6D"/>
    <w:rsid w:val="00246B0F"/>
    <w:rsid w:val="00246B31"/>
    <w:rsid w:val="00246B6F"/>
    <w:rsid w:val="00246C69"/>
    <w:rsid w:val="00246CE3"/>
    <w:rsid w:val="00246D66"/>
    <w:rsid w:val="00246E9F"/>
    <w:rsid w:val="00246F0F"/>
    <w:rsid w:val="00247016"/>
    <w:rsid w:val="00247268"/>
    <w:rsid w:val="0024748F"/>
    <w:rsid w:val="002474DE"/>
    <w:rsid w:val="00247639"/>
    <w:rsid w:val="002478B3"/>
    <w:rsid w:val="00247B2F"/>
    <w:rsid w:val="00247B66"/>
    <w:rsid w:val="00247BD0"/>
    <w:rsid w:val="00247D55"/>
    <w:rsid w:val="00247F48"/>
    <w:rsid w:val="00247F90"/>
    <w:rsid w:val="00250049"/>
    <w:rsid w:val="002500FB"/>
    <w:rsid w:val="00250202"/>
    <w:rsid w:val="00250484"/>
    <w:rsid w:val="00250632"/>
    <w:rsid w:val="002508E0"/>
    <w:rsid w:val="002508E2"/>
    <w:rsid w:val="00250992"/>
    <w:rsid w:val="00250A7C"/>
    <w:rsid w:val="00250B18"/>
    <w:rsid w:val="00250BB4"/>
    <w:rsid w:val="00250F0A"/>
    <w:rsid w:val="002512A4"/>
    <w:rsid w:val="00251322"/>
    <w:rsid w:val="00251360"/>
    <w:rsid w:val="0025136E"/>
    <w:rsid w:val="002514C2"/>
    <w:rsid w:val="002515DD"/>
    <w:rsid w:val="002517A8"/>
    <w:rsid w:val="0025187A"/>
    <w:rsid w:val="00251964"/>
    <w:rsid w:val="00251980"/>
    <w:rsid w:val="00251A33"/>
    <w:rsid w:val="00251B45"/>
    <w:rsid w:val="00251CB7"/>
    <w:rsid w:val="00251D92"/>
    <w:rsid w:val="00251E49"/>
    <w:rsid w:val="00251EE8"/>
    <w:rsid w:val="00251F95"/>
    <w:rsid w:val="00251FD5"/>
    <w:rsid w:val="00252255"/>
    <w:rsid w:val="00252433"/>
    <w:rsid w:val="002524B4"/>
    <w:rsid w:val="002525AB"/>
    <w:rsid w:val="002527BC"/>
    <w:rsid w:val="002528E1"/>
    <w:rsid w:val="002528F3"/>
    <w:rsid w:val="00252952"/>
    <w:rsid w:val="00252993"/>
    <w:rsid w:val="002529AE"/>
    <w:rsid w:val="00252AA1"/>
    <w:rsid w:val="00252AB2"/>
    <w:rsid w:val="00252BAE"/>
    <w:rsid w:val="00252D1C"/>
    <w:rsid w:val="00252E77"/>
    <w:rsid w:val="00252F72"/>
    <w:rsid w:val="0025305D"/>
    <w:rsid w:val="0025305F"/>
    <w:rsid w:val="002532B6"/>
    <w:rsid w:val="002533F3"/>
    <w:rsid w:val="00253525"/>
    <w:rsid w:val="002535A2"/>
    <w:rsid w:val="002536F4"/>
    <w:rsid w:val="0025394B"/>
    <w:rsid w:val="002539A0"/>
    <w:rsid w:val="00253A1E"/>
    <w:rsid w:val="00253A20"/>
    <w:rsid w:val="00253A8D"/>
    <w:rsid w:val="00253B74"/>
    <w:rsid w:val="00253B9A"/>
    <w:rsid w:val="00253D84"/>
    <w:rsid w:val="00253DEC"/>
    <w:rsid w:val="00253E35"/>
    <w:rsid w:val="00253F68"/>
    <w:rsid w:val="00253FC9"/>
    <w:rsid w:val="00254003"/>
    <w:rsid w:val="002541E2"/>
    <w:rsid w:val="002542A9"/>
    <w:rsid w:val="00254335"/>
    <w:rsid w:val="00254614"/>
    <w:rsid w:val="0025464C"/>
    <w:rsid w:val="002546D1"/>
    <w:rsid w:val="002546F1"/>
    <w:rsid w:val="00254829"/>
    <w:rsid w:val="002548B3"/>
    <w:rsid w:val="0025499A"/>
    <w:rsid w:val="002549A9"/>
    <w:rsid w:val="002549D6"/>
    <w:rsid w:val="00254A4F"/>
    <w:rsid w:val="00254AA4"/>
    <w:rsid w:val="00254B00"/>
    <w:rsid w:val="00254BC8"/>
    <w:rsid w:val="00254F7D"/>
    <w:rsid w:val="00255022"/>
    <w:rsid w:val="00255083"/>
    <w:rsid w:val="00255216"/>
    <w:rsid w:val="00255246"/>
    <w:rsid w:val="002552C1"/>
    <w:rsid w:val="0025533C"/>
    <w:rsid w:val="0025534C"/>
    <w:rsid w:val="00255510"/>
    <w:rsid w:val="00255555"/>
    <w:rsid w:val="00255588"/>
    <w:rsid w:val="0025577E"/>
    <w:rsid w:val="0025579A"/>
    <w:rsid w:val="002557C8"/>
    <w:rsid w:val="0025588D"/>
    <w:rsid w:val="002558AD"/>
    <w:rsid w:val="00255BB3"/>
    <w:rsid w:val="00255BFD"/>
    <w:rsid w:val="00255C46"/>
    <w:rsid w:val="00255CA2"/>
    <w:rsid w:val="00255E6F"/>
    <w:rsid w:val="00255F40"/>
    <w:rsid w:val="00256018"/>
    <w:rsid w:val="00256063"/>
    <w:rsid w:val="00256456"/>
    <w:rsid w:val="002564CB"/>
    <w:rsid w:val="002565CE"/>
    <w:rsid w:val="00256667"/>
    <w:rsid w:val="002567EC"/>
    <w:rsid w:val="002567F0"/>
    <w:rsid w:val="0025691A"/>
    <w:rsid w:val="00256A81"/>
    <w:rsid w:val="00256AF8"/>
    <w:rsid w:val="00256B08"/>
    <w:rsid w:val="00256B1B"/>
    <w:rsid w:val="00256C5D"/>
    <w:rsid w:val="00256D85"/>
    <w:rsid w:val="00256EA7"/>
    <w:rsid w:val="00256F24"/>
    <w:rsid w:val="00256F67"/>
    <w:rsid w:val="0025700D"/>
    <w:rsid w:val="00257095"/>
    <w:rsid w:val="00257161"/>
    <w:rsid w:val="00257294"/>
    <w:rsid w:val="002573C7"/>
    <w:rsid w:val="002573C9"/>
    <w:rsid w:val="002577A7"/>
    <w:rsid w:val="002579F8"/>
    <w:rsid w:val="00257A35"/>
    <w:rsid w:val="00257B39"/>
    <w:rsid w:val="00257CE8"/>
    <w:rsid w:val="00257E1F"/>
    <w:rsid w:val="00257E28"/>
    <w:rsid w:val="0026000D"/>
    <w:rsid w:val="002600D7"/>
    <w:rsid w:val="002600EB"/>
    <w:rsid w:val="00260117"/>
    <w:rsid w:val="00260128"/>
    <w:rsid w:val="002601CC"/>
    <w:rsid w:val="002602D2"/>
    <w:rsid w:val="00260314"/>
    <w:rsid w:val="0026035D"/>
    <w:rsid w:val="0026065B"/>
    <w:rsid w:val="002606EE"/>
    <w:rsid w:val="00260789"/>
    <w:rsid w:val="00260930"/>
    <w:rsid w:val="00260B0E"/>
    <w:rsid w:val="00260B97"/>
    <w:rsid w:val="00260B9E"/>
    <w:rsid w:val="00260BD1"/>
    <w:rsid w:val="00260DAF"/>
    <w:rsid w:val="00260F1C"/>
    <w:rsid w:val="002610B6"/>
    <w:rsid w:val="00261107"/>
    <w:rsid w:val="002611CF"/>
    <w:rsid w:val="0026133B"/>
    <w:rsid w:val="00261447"/>
    <w:rsid w:val="0026153B"/>
    <w:rsid w:val="0026153D"/>
    <w:rsid w:val="0026157A"/>
    <w:rsid w:val="00261686"/>
    <w:rsid w:val="0026177C"/>
    <w:rsid w:val="002617DE"/>
    <w:rsid w:val="00261875"/>
    <w:rsid w:val="0026192E"/>
    <w:rsid w:val="00261973"/>
    <w:rsid w:val="00261984"/>
    <w:rsid w:val="00261A73"/>
    <w:rsid w:val="00261AD6"/>
    <w:rsid w:val="00261ADC"/>
    <w:rsid w:val="00261F5F"/>
    <w:rsid w:val="00262074"/>
    <w:rsid w:val="0026212A"/>
    <w:rsid w:val="00262510"/>
    <w:rsid w:val="00262525"/>
    <w:rsid w:val="00262558"/>
    <w:rsid w:val="0026255A"/>
    <w:rsid w:val="00262778"/>
    <w:rsid w:val="002627C4"/>
    <w:rsid w:val="002627FC"/>
    <w:rsid w:val="002628CD"/>
    <w:rsid w:val="00262A19"/>
    <w:rsid w:val="00262AC2"/>
    <w:rsid w:val="00262D4F"/>
    <w:rsid w:val="00262EBA"/>
    <w:rsid w:val="00262ED4"/>
    <w:rsid w:val="00262F0C"/>
    <w:rsid w:val="00262F1F"/>
    <w:rsid w:val="00262F92"/>
    <w:rsid w:val="00262F95"/>
    <w:rsid w:val="0026316F"/>
    <w:rsid w:val="002635D9"/>
    <w:rsid w:val="002636A9"/>
    <w:rsid w:val="002636B4"/>
    <w:rsid w:val="00263862"/>
    <w:rsid w:val="002638D2"/>
    <w:rsid w:val="002639FC"/>
    <w:rsid w:val="00263AC6"/>
    <w:rsid w:val="00263B13"/>
    <w:rsid w:val="00263BCD"/>
    <w:rsid w:val="00263C1C"/>
    <w:rsid w:val="00263C5F"/>
    <w:rsid w:val="00263C9F"/>
    <w:rsid w:val="00263DC5"/>
    <w:rsid w:val="00263E06"/>
    <w:rsid w:val="00263F0E"/>
    <w:rsid w:val="00263F95"/>
    <w:rsid w:val="00263FA7"/>
    <w:rsid w:val="00264096"/>
    <w:rsid w:val="002642EC"/>
    <w:rsid w:val="00264404"/>
    <w:rsid w:val="002644D4"/>
    <w:rsid w:val="002644F3"/>
    <w:rsid w:val="002645D0"/>
    <w:rsid w:val="0026464B"/>
    <w:rsid w:val="002646EB"/>
    <w:rsid w:val="002646EE"/>
    <w:rsid w:val="002649AC"/>
    <w:rsid w:val="00264A21"/>
    <w:rsid w:val="00264AEF"/>
    <w:rsid w:val="00264E0A"/>
    <w:rsid w:val="00264F83"/>
    <w:rsid w:val="002651D5"/>
    <w:rsid w:val="00265353"/>
    <w:rsid w:val="002653C6"/>
    <w:rsid w:val="002653ED"/>
    <w:rsid w:val="002654B9"/>
    <w:rsid w:val="002654FF"/>
    <w:rsid w:val="00265545"/>
    <w:rsid w:val="002656A6"/>
    <w:rsid w:val="00265732"/>
    <w:rsid w:val="002658C5"/>
    <w:rsid w:val="00265A26"/>
    <w:rsid w:val="00265A7B"/>
    <w:rsid w:val="00265AE2"/>
    <w:rsid w:val="00265B0A"/>
    <w:rsid w:val="00265B40"/>
    <w:rsid w:val="00265BBA"/>
    <w:rsid w:val="00265BDA"/>
    <w:rsid w:val="00265C10"/>
    <w:rsid w:val="00265DA6"/>
    <w:rsid w:val="0026601C"/>
    <w:rsid w:val="00266146"/>
    <w:rsid w:val="002661BC"/>
    <w:rsid w:val="00266291"/>
    <w:rsid w:val="00266295"/>
    <w:rsid w:val="0026656B"/>
    <w:rsid w:val="002666CE"/>
    <w:rsid w:val="0026670C"/>
    <w:rsid w:val="00266776"/>
    <w:rsid w:val="0026677D"/>
    <w:rsid w:val="00266841"/>
    <w:rsid w:val="0026687B"/>
    <w:rsid w:val="00266950"/>
    <w:rsid w:val="00266988"/>
    <w:rsid w:val="00266A02"/>
    <w:rsid w:val="00266B0C"/>
    <w:rsid w:val="00266BBD"/>
    <w:rsid w:val="00266C44"/>
    <w:rsid w:val="00266CB8"/>
    <w:rsid w:val="00266CD5"/>
    <w:rsid w:val="00266D95"/>
    <w:rsid w:val="00266DE5"/>
    <w:rsid w:val="00266FE0"/>
    <w:rsid w:val="00267088"/>
    <w:rsid w:val="00267458"/>
    <w:rsid w:val="002675EA"/>
    <w:rsid w:val="002676C9"/>
    <w:rsid w:val="0026787F"/>
    <w:rsid w:val="0026792B"/>
    <w:rsid w:val="00267B08"/>
    <w:rsid w:val="00267BE6"/>
    <w:rsid w:val="00267D1F"/>
    <w:rsid w:val="002700B3"/>
    <w:rsid w:val="002700DE"/>
    <w:rsid w:val="002701D5"/>
    <w:rsid w:val="00270541"/>
    <w:rsid w:val="00270577"/>
    <w:rsid w:val="002707A3"/>
    <w:rsid w:val="00270800"/>
    <w:rsid w:val="00270832"/>
    <w:rsid w:val="00270884"/>
    <w:rsid w:val="00270A35"/>
    <w:rsid w:val="00270A38"/>
    <w:rsid w:val="00270A86"/>
    <w:rsid w:val="00270A8B"/>
    <w:rsid w:val="00270AC5"/>
    <w:rsid w:val="00270B10"/>
    <w:rsid w:val="00270C18"/>
    <w:rsid w:val="00270CDE"/>
    <w:rsid w:val="00270D08"/>
    <w:rsid w:val="00270EBE"/>
    <w:rsid w:val="00271095"/>
    <w:rsid w:val="002711DD"/>
    <w:rsid w:val="002711F4"/>
    <w:rsid w:val="00271241"/>
    <w:rsid w:val="00271275"/>
    <w:rsid w:val="002712B6"/>
    <w:rsid w:val="00271394"/>
    <w:rsid w:val="00271401"/>
    <w:rsid w:val="00271423"/>
    <w:rsid w:val="00271494"/>
    <w:rsid w:val="0027161D"/>
    <w:rsid w:val="00271633"/>
    <w:rsid w:val="00271787"/>
    <w:rsid w:val="002717BC"/>
    <w:rsid w:val="00271844"/>
    <w:rsid w:val="00271939"/>
    <w:rsid w:val="002719FF"/>
    <w:rsid w:val="00271A7F"/>
    <w:rsid w:val="00271A8D"/>
    <w:rsid w:val="00271C61"/>
    <w:rsid w:val="00271D74"/>
    <w:rsid w:val="00271E1C"/>
    <w:rsid w:val="00271E96"/>
    <w:rsid w:val="00271EC8"/>
    <w:rsid w:val="00271ED2"/>
    <w:rsid w:val="00271F4B"/>
    <w:rsid w:val="00271F88"/>
    <w:rsid w:val="00272078"/>
    <w:rsid w:val="00272083"/>
    <w:rsid w:val="002720F4"/>
    <w:rsid w:val="002721FF"/>
    <w:rsid w:val="0027232A"/>
    <w:rsid w:val="00272448"/>
    <w:rsid w:val="00272489"/>
    <w:rsid w:val="00272525"/>
    <w:rsid w:val="00272534"/>
    <w:rsid w:val="002725E5"/>
    <w:rsid w:val="0027265C"/>
    <w:rsid w:val="00272788"/>
    <w:rsid w:val="002727C1"/>
    <w:rsid w:val="0027297B"/>
    <w:rsid w:val="00272A08"/>
    <w:rsid w:val="00272BDC"/>
    <w:rsid w:val="00272D0D"/>
    <w:rsid w:val="00272DC6"/>
    <w:rsid w:val="00272EDF"/>
    <w:rsid w:val="00272F3B"/>
    <w:rsid w:val="002731A2"/>
    <w:rsid w:val="002731C0"/>
    <w:rsid w:val="002732E0"/>
    <w:rsid w:val="00273337"/>
    <w:rsid w:val="00273359"/>
    <w:rsid w:val="002733D2"/>
    <w:rsid w:val="00273427"/>
    <w:rsid w:val="0027351A"/>
    <w:rsid w:val="0027366B"/>
    <w:rsid w:val="0027387F"/>
    <w:rsid w:val="00273C1C"/>
    <w:rsid w:val="00273EF2"/>
    <w:rsid w:val="00273F11"/>
    <w:rsid w:val="00273F2A"/>
    <w:rsid w:val="00273FE8"/>
    <w:rsid w:val="00274017"/>
    <w:rsid w:val="00274059"/>
    <w:rsid w:val="0027423C"/>
    <w:rsid w:val="002743E8"/>
    <w:rsid w:val="00274494"/>
    <w:rsid w:val="00274669"/>
    <w:rsid w:val="00274832"/>
    <w:rsid w:val="0027485F"/>
    <w:rsid w:val="002748E0"/>
    <w:rsid w:val="00274E46"/>
    <w:rsid w:val="00274E76"/>
    <w:rsid w:val="00274F7F"/>
    <w:rsid w:val="00275027"/>
    <w:rsid w:val="0027503F"/>
    <w:rsid w:val="00275323"/>
    <w:rsid w:val="00275379"/>
    <w:rsid w:val="00275415"/>
    <w:rsid w:val="00275432"/>
    <w:rsid w:val="002755E9"/>
    <w:rsid w:val="002755ED"/>
    <w:rsid w:val="0027564E"/>
    <w:rsid w:val="002757EF"/>
    <w:rsid w:val="00275872"/>
    <w:rsid w:val="00275942"/>
    <w:rsid w:val="0027599B"/>
    <w:rsid w:val="00275BA5"/>
    <w:rsid w:val="00275C80"/>
    <w:rsid w:val="00275C84"/>
    <w:rsid w:val="00275CEE"/>
    <w:rsid w:val="00275D3A"/>
    <w:rsid w:val="00275E18"/>
    <w:rsid w:val="00276073"/>
    <w:rsid w:val="002760FE"/>
    <w:rsid w:val="00276182"/>
    <w:rsid w:val="002761FF"/>
    <w:rsid w:val="0027633D"/>
    <w:rsid w:val="002763A0"/>
    <w:rsid w:val="002763E9"/>
    <w:rsid w:val="0027644B"/>
    <w:rsid w:val="00276475"/>
    <w:rsid w:val="002764E8"/>
    <w:rsid w:val="0027659F"/>
    <w:rsid w:val="002765F8"/>
    <w:rsid w:val="00276846"/>
    <w:rsid w:val="00276847"/>
    <w:rsid w:val="0027687D"/>
    <w:rsid w:val="002768DF"/>
    <w:rsid w:val="00276BCB"/>
    <w:rsid w:val="00276CAA"/>
    <w:rsid w:val="00276E06"/>
    <w:rsid w:val="0027701A"/>
    <w:rsid w:val="00277120"/>
    <w:rsid w:val="0027716D"/>
    <w:rsid w:val="0027718A"/>
    <w:rsid w:val="00277262"/>
    <w:rsid w:val="002772D3"/>
    <w:rsid w:val="002774E6"/>
    <w:rsid w:val="002775D8"/>
    <w:rsid w:val="0027761A"/>
    <w:rsid w:val="0027774C"/>
    <w:rsid w:val="002777B0"/>
    <w:rsid w:val="00277952"/>
    <w:rsid w:val="00277A47"/>
    <w:rsid w:val="00277B33"/>
    <w:rsid w:val="00277C5A"/>
    <w:rsid w:val="00280032"/>
    <w:rsid w:val="00280143"/>
    <w:rsid w:val="0028018D"/>
    <w:rsid w:val="002802D4"/>
    <w:rsid w:val="00280615"/>
    <w:rsid w:val="0028091B"/>
    <w:rsid w:val="00280970"/>
    <w:rsid w:val="00280A07"/>
    <w:rsid w:val="00280AD4"/>
    <w:rsid w:val="00280B4D"/>
    <w:rsid w:val="00280C8A"/>
    <w:rsid w:val="00280D36"/>
    <w:rsid w:val="00280E25"/>
    <w:rsid w:val="00280E67"/>
    <w:rsid w:val="00280EA9"/>
    <w:rsid w:val="0028117D"/>
    <w:rsid w:val="0028120D"/>
    <w:rsid w:val="002812DD"/>
    <w:rsid w:val="00281596"/>
    <w:rsid w:val="0028163E"/>
    <w:rsid w:val="0028178F"/>
    <w:rsid w:val="00281813"/>
    <w:rsid w:val="00281865"/>
    <w:rsid w:val="002818B8"/>
    <w:rsid w:val="00281C31"/>
    <w:rsid w:val="00281C7F"/>
    <w:rsid w:val="00281C86"/>
    <w:rsid w:val="00281E65"/>
    <w:rsid w:val="00281F2F"/>
    <w:rsid w:val="00281FB6"/>
    <w:rsid w:val="002820B3"/>
    <w:rsid w:val="00282123"/>
    <w:rsid w:val="0028217A"/>
    <w:rsid w:val="002821E1"/>
    <w:rsid w:val="00282357"/>
    <w:rsid w:val="002825C3"/>
    <w:rsid w:val="00282638"/>
    <w:rsid w:val="0028263E"/>
    <w:rsid w:val="00282670"/>
    <w:rsid w:val="002826A6"/>
    <w:rsid w:val="002828B0"/>
    <w:rsid w:val="002828B4"/>
    <w:rsid w:val="002828FD"/>
    <w:rsid w:val="00282B4D"/>
    <w:rsid w:val="00282B8F"/>
    <w:rsid w:val="00282C7C"/>
    <w:rsid w:val="00282DBD"/>
    <w:rsid w:val="00282F5E"/>
    <w:rsid w:val="00282FDC"/>
    <w:rsid w:val="0028304E"/>
    <w:rsid w:val="002830B5"/>
    <w:rsid w:val="002831E0"/>
    <w:rsid w:val="00283300"/>
    <w:rsid w:val="00283315"/>
    <w:rsid w:val="00283320"/>
    <w:rsid w:val="00283399"/>
    <w:rsid w:val="002833E7"/>
    <w:rsid w:val="00283407"/>
    <w:rsid w:val="00283561"/>
    <w:rsid w:val="00283606"/>
    <w:rsid w:val="00283649"/>
    <w:rsid w:val="002837DB"/>
    <w:rsid w:val="00283886"/>
    <w:rsid w:val="0028398F"/>
    <w:rsid w:val="002839F0"/>
    <w:rsid w:val="00283A54"/>
    <w:rsid w:val="00283AFB"/>
    <w:rsid w:val="00283D5E"/>
    <w:rsid w:val="00283D86"/>
    <w:rsid w:val="00283E5F"/>
    <w:rsid w:val="00283EC9"/>
    <w:rsid w:val="00283F17"/>
    <w:rsid w:val="00283F4A"/>
    <w:rsid w:val="00283F7B"/>
    <w:rsid w:val="00284069"/>
    <w:rsid w:val="002840EC"/>
    <w:rsid w:val="002841B2"/>
    <w:rsid w:val="0028421B"/>
    <w:rsid w:val="002843F8"/>
    <w:rsid w:val="0028446C"/>
    <w:rsid w:val="00284512"/>
    <w:rsid w:val="0028452A"/>
    <w:rsid w:val="00284588"/>
    <w:rsid w:val="002845BD"/>
    <w:rsid w:val="0028464E"/>
    <w:rsid w:val="0028465A"/>
    <w:rsid w:val="002846C7"/>
    <w:rsid w:val="00284915"/>
    <w:rsid w:val="00284A14"/>
    <w:rsid w:val="00284A50"/>
    <w:rsid w:val="00284B18"/>
    <w:rsid w:val="00284E4F"/>
    <w:rsid w:val="00284F31"/>
    <w:rsid w:val="00285031"/>
    <w:rsid w:val="00285077"/>
    <w:rsid w:val="002851FC"/>
    <w:rsid w:val="00285254"/>
    <w:rsid w:val="00285418"/>
    <w:rsid w:val="0028546B"/>
    <w:rsid w:val="00285641"/>
    <w:rsid w:val="00285738"/>
    <w:rsid w:val="00285882"/>
    <w:rsid w:val="002858A1"/>
    <w:rsid w:val="002858A2"/>
    <w:rsid w:val="00285AED"/>
    <w:rsid w:val="00285AF8"/>
    <w:rsid w:val="00285B2E"/>
    <w:rsid w:val="00285BDB"/>
    <w:rsid w:val="00285E7B"/>
    <w:rsid w:val="00285E89"/>
    <w:rsid w:val="00285E97"/>
    <w:rsid w:val="00285F0D"/>
    <w:rsid w:val="00285F28"/>
    <w:rsid w:val="00286001"/>
    <w:rsid w:val="002861AF"/>
    <w:rsid w:val="00286217"/>
    <w:rsid w:val="00286756"/>
    <w:rsid w:val="0028675F"/>
    <w:rsid w:val="0028683E"/>
    <w:rsid w:val="00286A43"/>
    <w:rsid w:val="00286B58"/>
    <w:rsid w:val="00286C01"/>
    <w:rsid w:val="00286D32"/>
    <w:rsid w:val="00286D71"/>
    <w:rsid w:val="00287022"/>
    <w:rsid w:val="0028702F"/>
    <w:rsid w:val="002870BF"/>
    <w:rsid w:val="00287151"/>
    <w:rsid w:val="002871BF"/>
    <w:rsid w:val="002871CA"/>
    <w:rsid w:val="0028750C"/>
    <w:rsid w:val="00287589"/>
    <w:rsid w:val="00287621"/>
    <w:rsid w:val="0028768D"/>
    <w:rsid w:val="0028770F"/>
    <w:rsid w:val="002877C1"/>
    <w:rsid w:val="00287DA3"/>
    <w:rsid w:val="00287EBA"/>
    <w:rsid w:val="00287F5E"/>
    <w:rsid w:val="00287F97"/>
    <w:rsid w:val="00287FC2"/>
    <w:rsid w:val="0029007F"/>
    <w:rsid w:val="002900AA"/>
    <w:rsid w:val="002902B5"/>
    <w:rsid w:val="00290391"/>
    <w:rsid w:val="00290485"/>
    <w:rsid w:val="002904B7"/>
    <w:rsid w:val="0029061E"/>
    <w:rsid w:val="0029067F"/>
    <w:rsid w:val="0029079E"/>
    <w:rsid w:val="002907BE"/>
    <w:rsid w:val="002907CA"/>
    <w:rsid w:val="0029080C"/>
    <w:rsid w:val="002908E0"/>
    <w:rsid w:val="002908E2"/>
    <w:rsid w:val="00290A9D"/>
    <w:rsid w:val="00290AE0"/>
    <w:rsid w:val="00290AE3"/>
    <w:rsid w:val="00290B49"/>
    <w:rsid w:val="00290B50"/>
    <w:rsid w:val="00290BDE"/>
    <w:rsid w:val="00290C97"/>
    <w:rsid w:val="00290D6F"/>
    <w:rsid w:val="00290D73"/>
    <w:rsid w:val="00291023"/>
    <w:rsid w:val="0029102A"/>
    <w:rsid w:val="0029104E"/>
    <w:rsid w:val="00291078"/>
    <w:rsid w:val="002911B5"/>
    <w:rsid w:val="002911F6"/>
    <w:rsid w:val="0029124F"/>
    <w:rsid w:val="002912A0"/>
    <w:rsid w:val="002912DE"/>
    <w:rsid w:val="00291392"/>
    <w:rsid w:val="0029151B"/>
    <w:rsid w:val="002916EE"/>
    <w:rsid w:val="00291755"/>
    <w:rsid w:val="0029189A"/>
    <w:rsid w:val="00291912"/>
    <w:rsid w:val="00291BB1"/>
    <w:rsid w:val="00291C70"/>
    <w:rsid w:val="00291DB4"/>
    <w:rsid w:val="00291E6F"/>
    <w:rsid w:val="00291EC3"/>
    <w:rsid w:val="00292070"/>
    <w:rsid w:val="0029210E"/>
    <w:rsid w:val="00292131"/>
    <w:rsid w:val="00292133"/>
    <w:rsid w:val="00292144"/>
    <w:rsid w:val="002922C6"/>
    <w:rsid w:val="0029233E"/>
    <w:rsid w:val="00292429"/>
    <w:rsid w:val="00292467"/>
    <w:rsid w:val="00292486"/>
    <w:rsid w:val="002924C7"/>
    <w:rsid w:val="0029256E"/>
    <w:rsid w:val="002925AD"/>
    <w:rsid w:val="002925E2"/>
    <w:rsid w:val="0029291A"/>
    <w:rsid w:val="00292B14"/>
    <w:rsid w:val="00292D92"/>
    <w:rsid w:val="00292E7E"/>
    <w:rsid w:val="00292EF5"/>
    <w:rsid w:val="002931DD"/>
    <w:rsid w:val="0029321F"/>
    <w:rsid w:val="0029327E"/>
    <w:rsid w:val="002933C5"/>
    <w:rsid w:val="002934C5"/>
    <w:rsid w:val="00293520"/>
    <w:rsid w:val="002936BC"/>
    <w:rsid w:val="002937AA"/>
    <w:rsid w:val="00293836"/>
    <w:rsid w:val="002939FB"/>
    <w:rsid w:val="00293AF1"/>
    <w:rsid w:val="00293CA5"/>
    <w:rsid w:val="00293CF4"/>
    <w:rsid w:val="00293D27"/>
    <w:rsid w:val="00293EB2"/>
    <w:rsid w:val="00293F41"/>
    <w:rsid w:val="002940C0"/>
    <w:rsid w:val="002940E0"/>
    <w:rsid w:val="002942E6"/>
    <w:rsid w:val="002944E3"/>
    <w:rsid w:val="00294516"/>
    <w:rsid w:val="00294573"/>
    <w:rsid w:val="002945A4"/>
    <w:rsid w:val="002945E0"/>
    <w:rsid w:val="002946F2"/>
    <w:rsid w:val="0029484E"/>
    <w:rsid w:val="0029489B"/>
    <w:rsid w:val="00294A66"/>
    <w:rsid w:val="00294B3C"/>
    <w:rsid w:val="00294B4C"/>
    <w:rsid w:val="00294BDF"/>
    <w:rsid w:val="00294C1A"/>
    <w:rsid w:val="00294FA7"/>
    <w:rsid w:val="00294FFE"/>
    <w:rsid w:val="00295082"/>
    <w:rsid w:val="00295107"/>
    <w:rsid w:val="0029513E"/>
    <w:rsid w:val="00295158"/>
    <w:rsid w:val="002951A8"/>
    <w:rsid w:val="00295517"/>
    <w:rsid w:val="00295613"/>
    <w:rsid w:val="0029563D"/>
    <w:rsid w:val="0029568F"/>
    <w:rsid w:val="002956A1"/>
    <w:rsid w:val="0029579B"/>
    <w:rsid w:val="002957E8"/>
    <w:rsid w:val="002957FE"/>
    <w:rsid w:val="00295916"/>
    <w:rsid w:val="00295B5D"/>
    <w:rsid w:val="00295D0D"/>
    <w:rsid w:val="00295E1F"/>
    <w:rsid w:val="00295EAE"/>
    <w:rsid w:val="002960F7"/>
    <w:rsid w:val="0029612F"/>
    <w:rsid w:val="00296344"/>
    <w:rsid w:val="002963E6"/>
    <w:rsid w:val="0029666C"/>
    <w:rsid w:val="0029666D"/>
    <w:rsid w:val="002966C5"/>
    <w:rsid w:val="00296734"/>
    <w:rsid w:val="00296821"/>
    <w:rsid w:val="00296A48"/>
    <w:rsid w:val="00296A50"/>
    <w:rsid w:val="00296AED"/>
    <w:rsid w:val="00296BC6"/>
    <w:rsid w:val="00296C0D"/>
    <w:rsid w:val="00296E57"/>
    <w:rsid w:val="00296EA7"/>
    <w:rsid w:val="00297047"/>
    <w:rsid w:val="0029709F"/>
    <w:rsid w:val="0029711E"/>
    <w:rsid w:val="00297656"/>
    <w:rsid w:val="002976AA"/>
    <w:rsid w:val="00297761"/>
    <w:rsid w:val="002977A5"/>
    <w:rsid w:val="002977D7"/>
    <w:rsid w:val="002977F4"/>
    <w:rsid w:val="002979D8"/>
    <w:rsid w:val="002979FE"/>
    <w:rsid w:val="00297B20"/>
    <w:rsid w:val="00297BF9"/>
    <w:rsid w:val="00297BFD"/>
    <w:rsid w:val="00297C28"/>
    <w:rsid w:val="00297C41"/>
    <w:rsid w:val="00297CD9"/>
    <w:rsid w:val="00297D82"/>
    <w:rsid w:val="00297E01"/>
    <w:rsid w:val="00297F51"/>
    <w:rsid w:val="002A005B"/>
    <w:rsid w:val="002A00F7"/>
    <w:rsid w:val="002A01C0"/>
    <w:rsid w:val="002A03B2"/>
    <w:rsid w:val="002A03FE"/>
    <w:rsid w:val="002A042F"/>
    <w:rsid w:val="002A04BA"/>
    <w:rsid w:val="002A0506"/>
    <w:rsid w:val="002A0636"/>
    <w:rsid w:val="002A0AE9"/>
    <w:rsid w:val="002A0B8C"/>
    <w:rsid w:val="002A0D40"/>
    <w:rsid w:val="002A100C"/>
    <w:rsid w:val="002A102F"/>
    <w:rsid w:val="002A10BC"/>
    <w:rsid w:val="002A113E"/>
    <w:rsid w:val="002A1159"/>
    <w:rsid w:val="002A11D6"/>
    <w:rsid w:val="002A124D"/>
    <w:rsid w:val="002A129F"/>
    <w:rsid w:val="002A12D5"/>
    <w:rsid w:val="002A130E"/>
    <w:rsid w:val="002A1355"/>
    <w:rsid w:val="002A14FA"/>
    <w:rsid w:val="002A1564"/>
    <w:rsid w:val="002A15A1"/>
    <w:rsid w:val="002A15A6"/>
    <w:rsid w:val="002A15BD"/>
    <w:rsid w:val="002A1687"/>
    <w:rsid w:val="002A1696"/>
    <w:rsid w:val="002A16E1"/>
    <w:rsid w:val="002A1854"/>
    <w:rsid w:val="002A18B8"/>
    <w:rsid w:val="002A1A1F"/>
    <w:rsid w:val="002A1B03"/>
    <w:rsid w:val="002A1B16"/>
    <w:rsid w:val="002A1B31"/>
    <w:rsid w:val="002A1CB6"/>
    <w:rsid w:val="002A1E2E"/>
    <w:rsid w:val="002A1E6B"/>
    <w:rsid w:val="002A1ECF"/>
    <w:rsid w:val="002A1EF8"/>
    <w:rsid w:val="002A1FF4"/>
    <w:rsid w:val="002A207A"/>
    <w:rsid w:val="002A218C"/>
    <w:rsid w:val="002A21BB"/>
    <w:rsid w:val="002A225C"/>
    <w:rsid w:val="002A22B5"/>
    <w:rsid w:val="002A23CB"/>
    <w:rsid w:val="002A25E5"/>
    <w:rsid w:val="002A2647"/>
    <w:rsid w:val="002A2666"/>
    <w:rsid w:val="002A26DA"/>
    <w:rsid w:val="002A27C0"/>
    <w:rsid w:val="002A281A"/>
    <w:rsid w:val="002A289E"/>
    <w:rsid w:val="002A292D"/>
    <w:rsid w:val="002A2931"/>
    <w:rsid w:val="002A29C2"/>
    <w:rsid w:val="002A2A19"/>
    <w:rsid w:val="002A2A8D"/>
    <w:rsid w:val="002A2C50"/>
    <w:rsid w:val="002A2F89"/>
    <w:rsid w:val="002A3390"/>
    <w:rsid w:val="002A33A3"/>
    <w:rsid w:val="002A33A4"/>
    <w:rsid w:val="002A33EA"/>
    <w:rsid w:val="002A3494"/>
    <w:rsid w:val="002A360F"/>
    <w:rsid w:val="002A3653"/>
    <w:rsid w:val="002A36F2"/>
    <w:rsid w:val="002A387D"/>
    <w:rsid w:val="002A3A01"/>
    <w:rsid w:val="002A3BF6"/>
    <w:rsid w:val="002A3CAC"/>
    <w:rsid w:val="002A3DBF"/>
    <w:rsid w:val="002A3F5A"/>
    <w:rsid w:val="002A40A1"/>
    <w:rsid w:val="002A40BD"/>
    <w:rsid w:val="002A4131"/>
    <w:rsid w:val="002A4241"/>
    <w:rsid w:val="002A4274"/>
    <w:rsid w:val="002A4278"/>
    <w:rsid w:val="002A4332"/>
    <w:rsid w:val="002A43B1"/>
    <w:rsid w:val="002A4578"/>
    <w:rsid w:val="002A459A"/>
    <w:rsid w:val="002A45F9"/>
    <w:rsid w:val="002A45FB"/>
    <w:rsid w:val="002A4626"/>
    <w:rsid w:val="002A47B7"/>
    <w:rsid w:val="002A48E4"/>
    <w:rsid w:val="002A4A48"/>
    <w:rsid w:val="002A4A80"/>
    <w:rsid w:val="002A4CA7"/>
    <w:rsid w:val="002A4D88"/>
    <w:rsid w:val="002A4DF5"/>
    <w:rsid w:val="002A5032"/>
    <w:rsid w:val="002A507A"/>
    <w:rsid w:val="002A50C1"/>
    <w:rsid w:val="002A50F7"/>
    <w:rsid w:val="002A514D"/>
    <w:rsid w:val="002A51D4"/>
    <w:rsid w:val="002A51DB"/>
    <w:rsid w:val="002A5265"/>
    <w:rsid w:val="002A53C5"/>
    <w:rsid w:val="002A55B4"/>
    <w:rsid w:val="002A5663"/>
    <w:rsid w:val="002A57E4"/>
    <w:rsid w:val="002A581E"/>
    <w:rsid w:val="002A5A5E"/>
    <w:rsid w:val="002A5B97"/>
    <w:rsid w:val="002A5C19"/>
    <w:rsid w:val="002A5C44"/>
    <w:rsid w:val="002A5C75"/>
    <w:rsid w:val="002A5CB6"/>
    <w:rsid w:val="002A5CD2"/>
    <w:rsid w:val="002A5DCA"/>
    <w:rsid w:val="002A5DD3"/>
    <w:rsid w:val="002A5DDE"/>
    <w:rsid w:val="002A5E9B"/>
    <w:rsid w:val="002A5ECE"/>
    <w:rsid w:val="002A5F0D"/>
    <w:rsid w:val="002A6013"/>
    <w:rsid w:val="002A60B9"/>
    <w:rsid w:val="002A610D"/>
    <w:rsid w:val="002A6250"/>
    <w:rsid w:val="002A6363"/>
    <w:rsid w:val="002A65F7"/>
    <w:rsid w:val="002A6623"/>
    <w:rsid w:val="002A668F"/>
    <w:rsid w:val="002A669A"/>
    <w:rsid w:val="002A66E0"/>
    <w:rsid w:val="002A66F5"/>
    <w:rsid w:val="002A67A5"/>
    <w:rsid w:val="002A67C1"/>
    <w:rsid w:val="002A67FD"/>
    <w:rsid w:val="002A68F8"/>
    <w:rsid w:val="002A6AC3"/>
    <w:rsid w:val="002A6B64"/>
    <w:rsid w:val="002A6B8E"/>
    <w:rsid w:val="002A6CF9"/>
    <w:rsid w:val="002A6E71"/>
    <w:rsid w:val="002A7077"/>
    <w:rsid w:val="002A70AD"/>
    <w:rsid w:val="002A7116"/>
    <w:rsid w:val="002A7139"/>
    <w:rsid w:val="002A72AA"/>
    <w:rsid w:val="002A72CC"/>
    <w:rsid w:val="002A7349"/>
    <w:rsid w:val="002A7482"/>
    <w:rsid w:val="002A74E8"/>
    <w:rsid w:val="002A764A"/>
    <w:rsid w:val="002A77E7"/>
    <w:rsid w:val="002A7888"/>
    <w:rsid w:val="002A7909"/>
    <w:rsid w:val="002A7A1C"/>
    <w:rsid w:val="002A7EDE"/>
    <w:rsid w:val="002A7F5B"/>
    <w:rsid w:val="002A7FC6"/>
    <w:rsid w:val="002A7FD5"/>
    <w:rsid w:val="002B014B"/>
    <w:rsid w:val="002B0335"/>
    <w:rsid w:val="002B0492"/>
    <w:rsid w:val="002B05F2"/>
    <w:rsid w:val="002B05F6"/>
    <w:rsid w:val="002B0641"/>
    <w:rsid w:val="002B06C7"/>
    <w:rsid w:val="002B06F9"/>
    <w:rsid w:val="002B0776"/>
    <w:rsid w:val="002B08CE"/>
    <w:rsid w:val="002B0A3E"/>
    <w:rsid w:val="002B0A76"/>
    <w:rsid w:val="002B0BFC"/>
    <w:rsid w:val="002B0CA6"/>
    <w:rsid w:val="002B0D81"/>
    <w:rsid w:val="002B0E96"/>
    <w:rsid w:val="002B0ECB"/>
    <w:rsid w:val="002B0EDA"/>
    <w:rsid w:val="002B0FAD"/>
    <w:rsid w:val="002B1046"/>
    <w:rsid w:val="002B1158"/>
    <w:rsid w:val="002B1280"/>
    <w:rsid w:val="002B1375"/>
    <w:rsid w:val="002B14AE"/>
    <w:rsid w:val="002B15D9"/>
    <w:rsid w:val="002B1641"/>
    <w:rsid w:val="002B168E"/>
    <w:rsid w:val="002B173A"/>
    <w:rsid w:val="002B1873"/>
    <w:rsid w:val="002B1883"/>
    <w:rsid w:val="002B1AAC"/>
    <w:rsid w:val="002B1B0C"/>
    <w:rsid w:val="002B1B50"/>
    <w:rsid w:val="002B1BC3"/>
    <w:rsid w:val="002B1C53"/>
    <w:rsid w:val="002B1C5E"/>
    <w:rsid w:val="002B204E"/>
    <w:rsid w:val="002B205A"/>
    <w:rsid w:val="002B20CB"/>
    <w:rsid w:val="002B210E"/>
    <w:rsid w:val="002B2115"/>
    <w:rsid w:val="002B23B7"/>
    <w:rsid w:val="002B23BE"/>
    <w:rsid w:val="002B23F5"/>
    <w:rsid w:val="002B2572"/>
    <w:rsid w:val="002B2714"/>
    <w:rsid w:val="002B27A6"/>
    <w:rsid w:val="002B2911"/>
    <w:rsid w:val="002B2919"/>
    <w:rsid w:val="002B293C"/>
    <w:rsid w:val="002B2B1D"/>
    <w:rsid w:val="002B2C6C"/>
    <w:rsid w:val="002B2CFA"/>
    <w:rsid w:val="002B2EC3"/>
    <w:rsid w:val="002B3236"/>
    <w:rsid w:val="002B3403"/>
    <w:rsid w:val="002B3496"/>
    <w:rsid w:val="002B3B23"/>
    <w:rsid w:val="002B3C95"/>
    <w:rsid w:val="002B3DD9"/>
    <w:rsid w:val="002B3DDE"/>
    <w:rsid w:val="002B3E65"/>
    <w:rsid w:val="002B407B"/>
    <w:rsid w:val="002B4149"/>
    <w:rsid w:val="002B419D"/>
    <w:rsid w:val="002B42EA"/>
    <w:rsid w:val="002B4338"/>
    <w:rsid w:val="002B43FC"/>
    <w:rsid w:val="002B4470"/>
    <w:rsid w:val="002B46C1"/>
    <w:rsid w:val="002B46CD"/>
    <w:rsid w:val="002B482E"/>
    <w:rsid w:val="002B4831"/>
    <w:rsid w:val="002B4ACC"/>
    <w:rsid w:val="002B4B2A"/>
    <w:rsid w:val="002B4CEA"/>
    <w:rsid w:val="002B4E33"/>
    <w:rsid w:val="002B4E8C"/>
    <w:rsid w:val="002B4F44"/>
    <w:rsid w:val="002B4F70"/>
    <w:rsid w:val="002B524C"/>
    <w:rsid w:val="002B52A6"/>
    <w:rsid w:val="002B5356"/>
    <w:rsid w:val="002B5489"/>
    <w:rsid w:val="002B55E0"/>
    <w:rsid w:val="002B565A"/>
    <w:rsid w:val="002B5711"/>
    <w:rsid w:val="002B57B1"/>
    <w:rsid w:val="002B5858"/>
    <w:rsid w:val="002B59F7"/>
    <w:rsid w:val="002B5B83"/>
    <w:rsid w:val="002B5BED"/>
    <w:rsid w:val="002B5C4B"/>
    <w:rsid w:val="002B5E19"/>
    <w:rsid w:val="002B5E40"/>
    <w:rsid w:val="002B5E5B"/>
    <w:rsid w:val="002B5FBB"/>
    <w:rsid w:val="002B61FF"/>
    <w:rsid w:val="002B625F"/>
    <w:rsid w:val="002B64AD"/>
    <w:rsid w:val="002B64C4"/>
    <w:rsid w:val="002B64C7"/>
    <w:rsid w:val="002B6580"/>
    <w:rsid w:val="002B65AC"/>
    <w:rsid w:val="002B678B"/>
    <w:rsid w:val="002B6A0A"/>
    <w:rsid w:val="002B6A34"/>
    <w:rsid w:val="002B6B28"/>
    <w:rsid w:val="002B6DD5"/>
    <w:rsid w:val="002B6EEE"/>
    <w:rsid w:val="002B7208"/>
    <w:rsid w:val="002B7442"/>
    <w:rsid w:val="002B768C"/>
    <w:rsid w:val="002B76A6"/>
    <w:rsid w:val="002B77C7"/>
    <w:rsid w:val="002B7888"/>
    <w:rsid w:val="002B78D7"/>
    <w:rsid w:val="002B7919"/>
    <w:rsid w:val="002B7E78"/>
    <w:rsid w:val="002B7EC3"/>
    <w:rsid w:val="002B7EF8"/>
    <w:rsid w:val="002B7FB6"/>
    <w:rsid w:val="002C0090"/>
    <w:rsid w:val="002C0168"/>
    <w:rsid w:val="002C02C1"/>
    <w:rsid w:val="002C0409"/>
    <w:rsid w:val="002C0416"/>
    <w:rsid w:val="002C0441"/>
    <w:rsid w:val="002C04B3"/>
    <w:rsid w:val="002C055F"/>
    <w:rsid w:val="002C0763"/>
    <w:rsid w:val="002C07FB"/>
    <w:rsid w:val="002C08FC"/>
    <w:rsid w:val="002C0B82"/>
    <w:rsid w:val="002C0CD1"/>
    <w:rsid w:val="002C0D31"/>
    <w:rsid w:val="002C0DDA"/>
    <w:rsid w:val="002C0F60"/>
    <w:rsid w:val="002C11D3"/>
    <w:rsid w:val="002C12B0"/>
    <w:rsid w:val="002C1409"/>
    <w:rsid w:val="002C1463"/>
    <w:rsid w:val="002C1520"/>
    <w:rsid w:val="002C176E"/>
    <w:rsid w:val="002C181C"/>
    <w:rsid w:val="002C1945"/>
    <w:rsid w:val="002C19D3"/>
    <w:rsid w:val="002C1ABE"/>
    <w:rsid w:val="002C1C16"/>
    <w:rsid w:val="002C1D73"/>
    <w:rsid w:val="002C1DEA"/>
    <w:rsid w:val="002C1E6F"/>
    <w:rsid w:val="002C1F10"/>
    <w:rsid w:val="002C1F2A"/>
    <w:rsid w:val="002C1F61"/>
    <w:rsid w:val="002C2116"/>
    <w:rsid w:val="002C220E"/>
    <w:rsid w:val="002C2293"/>
    <w:rsid w:val="002C231C"/>
    <w:rsid w:val="002C244E"/>
    <w:rsid w:val="002C2615"/>
    <w:rsid w:val="002C26CF"/>
    <w:rsid w:val="002C28B0"/>
    <w:rsid w:val="002C2BD6"/>
    <w:rsid w:val="002C2C58"/>
    <w:rsid w:val="002C2DF0"/>
    <w:rsid w:val="002C2E83"/>
    <w:rsid w:val="002C3116"/>
    <w:rsid w:val="002C3135"/>
    <w:rsid w:val="002C3639"/>
    <w:rsid w:val="002C38BB"/>
    <w:rsid w:val="002C3A76"/>
    <w:rsid w:val="002C3A9B"/>
    <w:rsid w:val="002C3AB7"/>
    <w:rsid w:val="002C3CA0"/>
    <w:rsid w:val="002C3D40"/>
    <w:rsid w:val="002C3D51"/>
    <w:rsid w:val="002C4004"/>
    <w:rsid w:val="002C40AF"/>
    <w:rsid w:val="002C413A"/>
    <w:rsid w:val="002C4149"/>
    <w:rsid w:val="002C4188"/>
    <w:rsid w:val="002C41B0"/>
    <w:rsid w:val="002C427D"/>
    <w:rsid w:val="002C4281"/>
    <w:rsid w:val="002C4560"/>
    <w:rsid w:val="002C46A6"/>
    <w:rsid w:val="002C47F1"/>
    <w:rsid w:val="002C47FD"/>
    <w:rsid w:val="002C481D"/>
    <w:rsid w:val="002C4892"/>
    <w:rsid w:val="002C4921"/>
    <w:rsid w:val="002C495C"/>
    <w:rsid w:val="002C4AF7"/>
    <w:rsid w:val="002C4C25"/>
    <w:rsid w:val="002C4CA2"/>
    <w:rsid w:val="002C4D2E"/>
    <w:rsid w:val="002C4D88"/>
    <w:rsid w:val="002C4DA7"/>
    <w:rsid w:val="002C4EB3"/>
    <w:rsid w:val="002C4F0A"/>
    <w:rsid w:val="002C4F13"/>
    <w:rsid w:val="002C4F65"/>
    <w:rsid w:val="002C54FC"/>
    <w:rsid w:val="002C5693"/>
    <w:rsid w:val="002C56B7"/>
    <w:rsid w:val="002C5892"/>
    <w:rsid w:val="002C5A4F"/>
    <w:rsid w:val="002C5A6D"/>
    <w:rsid w:val="002C5AC5"/>
    <w:rsid w:val="002C5B8B"/>
    <w:rsid w:val="002C5E89"/>
    <w:rsid w:val="002C5EB5"/>
    <w:rsid w:val="002C60CA"/>
    <w:rsid w:val="002C6298"/>
    <w:rsid w:val="002C6368"/>
    <w:rsid w:val="002C63F4"/>
    <w:rsid w:val="002C6443"/>
    <w:rsid w:val="002C67BF"/>
    <w:rsid w:val="002C6920"/>
    <w:rsid w:val="002C69D2"/>
    <w:rsid w:val="002C6C4C"/>
    <w:rsid w:val="002C6D70"/>
    <w:rsid w:val="002C6E81"/>
    <w:rsid w:val="002C6F26"/>
    <w:rsid w:val="002C70C1"/>
    <w:rsid w:val="002C722C"/>
    <w:rsid w:val="002C7243"/>
    <w:rsid w:val="002C7324"/>
    <w:rsid w:val="002C73C9"/>
    <w:rsid w:val="002C756F"/>
    <w:rsid w:val="002C75F9"/>
    <w:rsid w:val="002C7751"/>
    <w:rsid w:val="002C776D"/>
    <w:rsid w:val="002C77CE"/>
    <w:rsid w:val="002C77DD"/>
    <w:rsid w:val="002C787D"/>
    <w:rsid w:val="002C7996"/>
    <w:rsid w:val="002C7999"/>
    <w:rsid w:val="002C7B74"/>
    <w:rsid w:val="002C7B94"/>
    <w:rsid w:val="002C7CCA"/>
    <w:rsid w:val="002C7D59"/>
    <w:rsid w:val="002C7D67"/>
    <w:rsid w:val="002C7FF9"/>
    <w:rsid w:val="002D00AF"/>
    <w:rsid w:val="002D01C5"/>
    <w:rsid w:val="002D02BA"/>
    <w:rsid w:val="002D0475"/>
    <w:rsid w:val="002D0581"/>
    <w:rsid w:val="002D0652"/>
    <w:rsid w:val="002D0767"/>
    <w:rsid w:val="002D07D2"/>
    <w:rsid w:val="002D08B0"/>
    <w:rsid w:val="002D0A08"/>
    <w:rsid w:val="002D0A4C"/>
    <w:rsid w:val="002D0B0B"/>
    <w:rsid w:val="002D0C3E"/>
    <w:rsid w:val="002D0F1B"/>
    <w:rsid w:val="002D0FBB"/>
    <w:rsid w:val="002D0FE3"/>
    <w:rsid w:val="002D115F"/>
    <w:rsid w:val="002D119B"/>
    <w:rsid w:val="002D11B2"/>
    <w:rsid w:val="002D11B9"/>
    <w:rsid w:val="002D139D"/>
    <w:rsid w:val="002D13AE"/>
    <w:rsid w:val="002D14EA"/>
    <w:rsid w:val="002D154F"/>
    <w:rsid w:val="002D1600"/>
    <w:rsid w:val="002D17A1"/>
    <w:rsid w:val="002D1838"/>
    <w:rsid w:val="002D1856"/>
    <w:rsid w:val="002D1A69"/>
    <w:rsid w:val="002D1AEC"/>
    <w:rsid w:val="002D1BD4"/>
    <w:rsid w:val="002D1C92"/>
    <w:rsid w:val="002D1DE4"/>
    <w:rsid w:val="002D1EB7"/>
    <w:rsid w:val="002D1F97"/>
    <w:rsid w:val="002D1FE2"/>
    <w:rsid w:val="002D2002"/>
    <w:rsid w:val="002D20B2"/>
    <w:rsid w:val="002D2153"/>
    <w:rsid w:val="002D235B"/>
    <w:rsid w:val="002D2652"/>
    <w:rsid w:val="002D26E2"/>
    <w:rsid w:val="002D2781"/>
    <w:rsid w:val="002D27B0"/>
    <w:rsid w:val="002D2881"/>
    <w:rsid w:val="002D28EB"/>
    <w:rsid w:val="002D2926"/>
    <w:rsid w:val="002D29C8"/>
    <w:rsid w:val="002D29D5"/>
    <w:rsid w:val="002D2A31"/>
    <w:rsid w:val="002D2A73"/>
    <w:rsid w:val="002D2ADB"/>
    <w:rsid w:val="002D2C74"/>
    <w:rsid w:val="002D2CC9"/>
    <w:rsid w:val="002D2CFC"/>
    <w:rsid w:val="002D2EEB"/>
    <w:rsid w:val="002D30BF"/>
    <w:rsid w:val="002D319C"/>
    <w:rsid w:val="002D31AC"/>
    <w:rsid w:val="002D332B"/>
    <w:rsid w:val="002D3398"/>
    <w:rsid w:val="002D33C1"/>
    <w:rsid w:val="002D345F"/>
    <w:rsid w:val="002D346D"/>
    <w:rsid w:val="002D34B3"/>
    <w:rsid w:val="002D34E9"/>
    <w:rsid w:val="002D3657"/>
    <w:rsid w:val="002D371D"/>
    <w:rsid w:val="002D388F"/>
    <w:rsid w:val="002D39C0"/>
    <w:rsid w:val="002D39EB"/>
    <w:rsid w:val="002D3A24"/>
    <w:rsid w:val="002D3ACC"/>
    <w:rsid w:val="002D3B54"/>
    <w:rsid w:val="002D3B76"/>
    <w:rsid w:val="002D3C55"/>
    <w:rsid w:val="002D3CDB"/>
    <w:rsid w:val="002D3D56"/>
    <w:rsid w:val="002D3DBD"/>
    <w:rsid w:val="002D3E66"/>
    <w:rsid w:val="002D3FCA"/>
    <w:rsid w:val="002D4259"/>
    <w:rsid w:val="002D435B"/>
    <w:rsid w:val="002D43C3"/>
    <w:rsid w:val="002D4612"/>
    <w:rsid w:val="002D467A"/>
    <w:rsid w:val="002D4696"/>
    <w:rsid w:val="002D4711"/>
    <w:rsid w:val="002D479F"/>
    <w:rsid w:val="002D4886"/>
    <w:rsid w:val="002D4986"/>
    <w:rsid w:val="002D4BCB"/>
    <w:rsid w:val="002D4C97"/>
    <w:rsid w:val="002D4DEF"/>
    <w:rsid w:val="002D4E2E"/>
    <w:rsid w:val="002D4E4E"/>
    <w:rsid w:val="002D4ED8"/>
    <w:rsid w:val="002D4F78"/>
    <w:rsid w:val="002D5048"/>
    <w:rsid w:val="002D5212"/>
    <w:rsid w:val="002D53B4"/>
    <w:rsid w:val="002D545C"/>
    <w:rsid w:val="002D5596"/>
    <w:rsid w:val="002D5686"/>
    <w:rsid w:val="002D571B"/>
    <w:rsid w:val="002D5731"/>
    <w:rsid w:val="002D5872"/>
    <w:rsid w:val="002D58D4"/>
    <w:rsid w:val="002D5953"/>
    <w:rsid w:val="002D5ADF"/>
    <w:rsid w:val="002D5B0E"/>
    <w:rsid w:val="002D5B91"/>
    <w:rsid w:val="002D5BC6"/>
    <w:rsid w:val="002D5BCA"/>
    <w:rsid w:val="002D5C4E"/>
    <w:rsid w:val="002D5CF1"/>
    <w:rsid w:val="002D5D90"/>
    <w:rsid w:val="002D5EE3"/>
    <w:rsid w:val="002D5F56"/>
    <w:rsid w:val="002D5FA2"/>
    <w:rsid w:val="002D603F"/>
    <w:rsid w:val="002D607B"/>
    <w:rsid w:val="002D626D"/>
    <w:rsid w:val="002D62CB"/>
    <w:rsid w:val="002D636C"/>
    <w:rsid w:val="002D6699"/>
    <w:rsid w:val="002D66C8"/>
    <w:rsid w:val="002D68BB"/>
    <w:rsid w:val="002D6932"/>
    <w:rsid w:val="002D6B87"/>
    <w:rsid w:val="002D6DB5"/>
    <w:rsid w:val="002D6DF5"/>
    <w:rsid w:val="002D6DFE"/>
    <w:rsid w:val="002D707A"/>
    <w:rsid w:val="002D7107"/>
    <w:rsid w:val="002D717C"/>
    <w:rsid w:val="002D73B9"/>
    <w:rsid w:val="002D7412"/>
    <w:rsid w:val="002D742B"/>
    <w:rsid w:val="002D7470"/>
    <w:rsid w:val="002D75A7"/>
    <w:rsid w:val="002D7684"/>
    <w:rsid w:val="002D7691"/>
    <w:rsid w:val="002D77C1"/>
    <w:rsid w:val="002D7864"/>
    <w:rsid w:val="002D78EC"/>
    <w:rsid w:val="002D78F4"/>
    <w:rsid w:val="002D7926"/>
    <w:rsid w:val="002D79C5"/>
    <w:rsid w:val="002D79F3"/>
    <w:rsid w:val="002D7AA2"/>
    <w:rsid w:val="002D7BE3"/>
    <w:rsid w:val="002D7C40"/>
    <w:rsid w:val="002D7C48"/>
    <w:rsid w:val="002D7D16"/>
    <w:rsid w:val="002D7F4F"/>
    <w:rsid w:val="002E004D"/>
    <w:rsid w:val="002E00C1"/>
    <w:rsid w:val="002E0198"/>
    <w:rsid w:val="002E029B"/>
    <w:rsid w:val="002E0410"/>
    <w:rsid w:val="002E0435"/>
    <w:rsid w:val="002E04E7"/>
    <w:rsid w:val="002E04ED"/>
    <w:rsid w:val="002E0524"/>
    <w:rsid w:val="002E052E"/>
    <w:rsid w:val="002E0575"/>
    <w:rsid w:val="002E0748"/>
    <w:rsid w:val="002E083A"/>
    <w:rsid w:val="002E0E30"/>
    <w:rsid w:val="002E0E5C"/>
    <w:rsid w:val="002E0E66"/>
    <w:rsid w:val="002E1223"/>
    <w:rsid w:val="002E138F"/>
    <w:rsid w:val="002E1454"/>
    <w:rsid w:val="002E14E4"/>
    <w:rsid w:val="002E1516"/>
    <w:rsid w:val="002E169D"/>
    <w:rsid w:val="002E16CA"/>
    <w:rsid w:val="002E1762"/>
    <w:rsid w:val="002E18EA"/>
    <w:rsid w:val="002E1A23"/>
    <w:rsid w:val="002E1A33"/>
    <w:rsid w:val="002E1BF1"/>
    <w:rsid w:val="002E1D1F"/>
    <w:rsid w:val="002E1D5A"/>
    <w:rsid w:val="002E1D7D"/>
    <w:rsid w:val="002E1DF1"/>
    <w:rsid w:val="002E1E40"/>
    <w:rsid w:val="002E1EDF"/>
    <w:rsid w:val="002E1EEB"/>
    <w:rsid w:val="002E1F1F"/>
    <w:rsid w:val="002E22ED"/>
    <w:rsid w:val="002E230E"/>
    <w:rsid w:val="002E2439"/>
    <w:rsid w:val="002E24B3"/>
    <w:rsid w:val="002E24FC"/>
    <w:rsid w:val="002E2502"/>
    <w:rsid w:val="002E27E7"/>
    <w:rsid w:val="002E28C7"/>
    <w:rsid w:val="002E29E4"/>
    <w:rsid w:val="002E2B74"/>
    <w:rsid w:val="002E2CAE"/>
    <w:rsid w:val="002E2D70"/>
    <w:rsid w:val="002E2E14"/>
    <w:rsid w:val="002E2E2E"/>
    <w:rsid w:val="002E2F64"/>
    <w:rsid w:val="002E2FBD"/>
    <w:rsid w:val="002E3015"/>
    <w:rsid w:val="002E32F5"/>
    <w:rsid w:val="002E3576"/>
    <w:rsid w:val="002E3606"/>
    <w:rsid w:val="002E3629"/>
    <w:rsid w:val="002E37BB"/>
    <w:rsid w:val="002E37F0"/>
    <w:rsid w:val="002E38C8"/>
    <w:rsid w:val="002E38F3"/>
    <w:rsid w:val="002E3985"/>
    <w:rsid w:val="002E39D2"/>
    <w:rsid w:val="002E3A63"/>
    <w:rsid w:val="002E3EEE"/>
    <w:rsid w:val="002E3FA8"/>
    <w:rsid w:val="002E3FC9"/>
    <w:rsid w:val="002E4076"/>
    <w:rsid w:val="002E4181"/>
    <w:rsid w:val="002E4251"/>
    <w:rsid w:val="002E427D"/>
    <w:rsid w:val="002E42C3"/>
    <w:rsid w:val="002E4354"/>
    <w:rsid w:val="002E43BD"/>
    <w:rsid w:val="002E44C4"/>
    <w:rsid w:val="002E4538"/>
    <w:rsid w:val="002E45E0"/>
    <w:rsid w:val="002E4642"/>
    <w:rsid w:val="002E4659"/>
    <w:rsid w:val="002E472F"/>
    <w:rsid w:val="002E4756"/>
    <w:rsid w:val="002E4795"/>
    <w:rsid w:val="002E486F"/>
    <w:rsid w:val="002E4C07"/>
    <w:rsid w:val="002E4C43"/>
    <w:rsid w:val="002E4CCA"/>
    <w:rsid w:val="002E4DBF"/>
    <w:rsid w:val="002E4E94"/>
    <w:rsid w:val="002E4F56"/>
    <w:rsid w:val="002E5122"/>
    <w:rsid w:val="002E519D"/>
    <w:rsid w:val="002E5262"/>
    <w:rsid w:val="002E526F"/>
    <w:rsid w:val="002E52C6"/>
    <w:rsid w:val="002E52D1"/>
    <w:rsid w:val="002E54F2"/>
    <w:rsid w:val="002E5619"/>
    <w:rsid w:val="002E5713"/>
    <w:rsid w:val="002E5AC6"/>
    <w:rsid w:val="002E5D72"/>
    <w:rsid w:val="002E5DCB"/>
    <w:rsid w:val="002E6240"/>
    <w:rsid w:val="002E62F7"/>
    <w:rsid w:val="002E6361"/>
    <w:rsid w:val="002E658D"/>
    <w:rsid w:val="002E677D"/>
    <w:rsid w:val="002E68BE"/>
    <w:rsid w:val="002E696F"/>
    <w:rsid w:val="002E6A5F"/>
    <w:rsid w:val="002E6A9E"/>
    <w:rsid w:val="002E6AC0"/>
    <w:rsid w:val="002E6CEF"/>
    <w:rsid w:val="002E6E22"/>
    <w:rsid w:val="002E6ED7"/>
    <w:rsid w:val="002E6F43"/>
    <w:rsid w:val="002E6F53"/>
    <w:rsid w:val="002E7036"/>
    <w:rsid w:val="002E7128"/>
    <w:rsid w:val="002E7143"/>
    <w:rsid w:val="002E7144"/>
    <w:rsid w:val="002E71EB"/>
    <w:rsid w:val="002E72B2"/>
    <w:rsid w:val="002E749C"/>
    <w:rsid w:val="002E75EB"/>
    <w:rsid w:val="002E766C"/>
    <w:rsid w:val="002E77B3"/>
    <w:rsid w:val="002E7850"/>
    <w:rsid w:val="002E78CD"/>
    <w:rsid w:val="002E79D3"/>
    <w:rsid w:val="002E7A4A"/>
    <w:rsid w:val="002E7BD9"/>
    <w:rsid w:val="002E7D8E"/>
    <w:rsid w:val="002E7EE6"/>
    <w:rsid w:val="002E7F4F"/>
    <w:rsid w:val="002E7F59"/>
    <w:rsid w:val="002F0102"/>
    <w:rsid w:val="002F0266"/>
    <w:rsid w:val="002F0268"/>
    <w:rsid w:val="002F02B1"/>
    <w:rsid w:val="002F0385"/>
    <w:rsid w:val="002F03A1"/>
    <w:rsid w:val="002F046B"/>
    <w:rsid w:val="002F0485"/>
    <w:rsid w:val="002F054B"/>
    <w:rsid w:val="002F067C"/>
    <w:rsid w:val="002F0708"/>
    <w:rsid w:val="002F07D4"/>
    <w:rsid w:val="002F07EE"/>
    <w:rsid w:val="002F0825"/>
    <w:rsid w:val="002F0977"/>
    <w:rsid w:val="002F0B08"/>
    <w:rsid w:val="002F0D6D"/>
    <w:rsid w:val="002F0F70"/>
    <w:rsid w:val="002F102A"/>
    <w:rsid w:val="002F10E2"/>
    <w:rsid w:val="002F1213"/>
    <w:rsid w:val="002F1305"/>
    <w:rsid w:val="002F1545"/>
    <w:rsid w:val="002F162A"/>
    <w:rsid w:val="002F1655"/>
    <w:rsid w:val="002F177A"/>
    <w:rsid w:val="002F1789"/>
    <w:rsid w:val="002F1938"/>
    <w:rsid w:val="002F19B8"/>
    <w:rsid w:val="002F1AE7"/>
    <w:rsid w:val="002F1BAA"/>
    <w:rsid w:val="002F1D62"/>
    <w:rsid w:val="002F1E47"/>
    <w:rsid w:val="002F1E7F"/>
    <w:rsid w:val="002F1EF1"/>
    <w:rsid w:val="002F1F05"/>
    <w:rsid w:val="002F1FDA"/>
    <w:rsid w:val="002F2034"/>
    <w:rsid w:val="002F20A2"/>
    <w:rsid w:val="002F20FE"/>
    <w:rsid w:val="002F211E"/>
    <w:rsid w:val="002F219D"/>
    <w:rsid w:val="002F2292"/>
    <w:rsid w:val="002F22EB"/>
    <w:rsid w:val="002F22F3"/>
    <w:rsid w:val="002F234F"/>
    <w:rsid w:val="002F23F7"/>
    <w:rsid w:val="002F2447"/>
    <w:rsid w:val="002F24B4"/>
    <w:rsid w:val="002F2508"/>
    <w:rsid w:val="002F252F"/>
    <w:rsid w:val="002F25E9"/>
    <w:rsid w:val="002F26B4"/>
    <w:rsid w:val="002F296C"/>
    <w:rsid w:val="002F29B5"/>
    <w:rsid w:val="002F2A3D"/>
    <w:rsid w:val="002F2B2C"/>
    <w:rsid w:val="002F2C05"/>
    <w:rsid w:val="002F2C7F"/>
    <w:rsid w:val="002F2DBC"/>
    <w:rsid w:val="002F2F02"/>
    <w:rsid w:val="002F2FC8"/>
    <w:rsid w:val="002F3016"/>
    <w:rsid w:val="002F30E3"/>
    <w:rsid w:val="002F3223"/>
    <w:rsid w:val="002F328B"/>
    <w:rsid w:val="002F330D"/>
    <w:rsid w:val="002F337F"/>
    <w:rsid w:val="002F3513"/>
    <w:rsid w:val="002F356F"/>
    <w:rsid w:val="002F360D"/>
    <w:rsid w:val="002F368A"/>
    <w:rsid w:val="002F36C4"/>
    <w:rsid w:val="002F36F1"/>
    <w:rsid w:val="002F371B"/>
    <w:rsid w:val="002F376E"/>
    <w:rsid w:val="002F38C4"/>
    <w:rsid w:val="002F39B5"/>
    <w:rsid w:val="002F39CE"/>
    <w:rsid w:val="002F3ACE"/>
    <w:rsid w:val="002F3CCD"/>
    <w:rsid w:val="002F3D1E"/>
    <w:rsid w:val="002F3E41"/>
    <w:rsid w:val="002F3EDE"/>
    <w:rsid w:val="002F3F74"/>
    <w:rsid w:val="002F4006"/>
    <w:rsid w:val="002F40B8"/>
    <w:rsid w:val="002F4198"/>
    <w:rsid w:val="002F4234"/>
    <w:rsid w:val="002F4249"/>
    <w:rsid w:val="002F42B4"/>
    <w:rsid w:val="002F44CF"/>
    <w:rsid w:val="002F4644"/>
    <w:rsid w:val="002F4866"/>
    <w:rsid w:val="002F48A0"/>
    <w:rsid w:val="002F4A26"/>
    <w:rsid w:val="002F4A4C"/>
    <w:rsid w:val="002F4ACA"/>
    <w:rsid w:val="002F4ACB"/>
    <w:rsid w:val="002F4CAE"/>
    <w:rsid w:val="002F4CDE"/>
    <w:rsid w:val="002F4D38"/>
    <w:rsid w:val="002F4DB2"/>
    <w:rsid w:val="002F4E37"/>
    <w:rsid w:val="002F4EDF"/>
    <w:rsid w:val="002F4F0E"/>
    <w:rsid w:val="002F524C"/>
    <w:rsid w:val="002F5321"/>
    <w:rsid w:val="002F5344"/>
    <w:rsid w:val="002F5872"/>
    <w:rsid w:val="002F5887"/>
    <w:rsid w:val="002F58CC"/>
    <w:rsid w:val="002F5906"/>
    <w:rsid w:val="002F591A"/>
    <w:rsid w:val="002F592D"/>
    <w:rsid w:val="002F59B3"/>
    <w:rsid w:val="002F5A3A"/>
    <w:rsid w:val="002F5B18"/>
    <w:rsid w:val="002F5B95"/>
    <w:rsid w:val="002F5BE7"/>
    <w:rsid w:val="002F5C35"/>
    <w:rsid w:val="002F5D82"/>
    <w:rsid w:val="002F5DA4"/>
    <w:rsid w:val="002F5DF5"/>
    <w:rsid w:val="002F5E55"/>
    <w:rsid w:val="002F5F2A"/>
    <w:rsid w:val="002F5F9C"/>
    <w:rsid w:val="002F601E"/>
    <w:rsid w:val="002F624D"/>
    <w:rsid w:val="002F6358"/>
    <w:rsid w:val="002F6414"/>
    <w:rsid w:val="002F642B"/>
    <w:rsid w:val="002F64CF"/>
    <w:rsid w:val="002F64E4"/>
    <w:rsid w:val="002F65CB"/>
    <w:rsid w:val="002F66B2"/>
    <w:rsid w:val="002F66CF"/>
    <w:rsid w:val="002F6748"/>
    <w:rsid w:val="002F681F"/>
    <w:rsid w:val="002F6889"/>
    <w:rsid w:val="002F6931"/>
    <w:rsid w:val="002F6CC9"/>
    <w:rsid w:val="002F6D33"/>
    <w:rsid w:val="002F6DF7"/>
    <w:rsid w:val="002F6E24"/>
    <w:rsid w:val="002F6EC3"/>
    <w:rsid w:val="002F6EDC"/>
    <w:rsid w:val="002F6F85"/>
    <w:rsid w:val="002F71A6"/>
    <w:rsid w:val="002F72A3"/>
    <w:rsid w:val="002F73EF"/>
    <w:rsid w:val="002F7501"/>
    <w:rsid w:val="002F7504"/>
    <w:rsid w:val="002F755C"/>
    <w:rsid w:val="002F7563"/>
    <w:rsid w:val="002F759C"/>
    <w:rsid w:val="002F75B3"/>
    <w:rsid w:val="002F75FF"/>
    <w:rsid w:val="002F76CE"/>
    <w:rsid w:val="002F76E1"/>
    <w:rsid w:val="002F7700"/>
    <w:rsid w:val="002F7792"/>
    <w:rsid w:val="002F77B0"/>
    <w:rsid w:val="002F787B"/>
    <w:rsid w:val="002F78D3"/>
    <w:rsid w:val="002F7C81"/>
    <w:rsid w:val="002F7D1A"/>
    <w:rsid w:val="00300097"/>
    <w:rsid w:val="003000A1"/>
    <w:rsid w:val="003003C1"/>
    <w:rsid w:val="003005AC"/>
    <w:rsid w:val="003008AD"/>
    <w:rsid w:val="003008F7"/>
    <w:rsid w:val="00300A0F"/>
    <w:rsid w:val="00300A2B"/>
    <w:rsid w:val="00300AF9"/>
    <w:rsid w:val="00300B92"/>
    <w:rsid w:val="00300D13"/>
    <w:rsid w:val="00300E8F"/>
    <w:rsid w:val="00300FBC"/>
    <w:rsid w:val="00301474"/>
    <w:rsid w:val="003015D8"/>
    <w:rsid w:val="0030160E"/>
    <w:rsid w:val="00301643"/>
    <w:rsid w:val="003017AA"/>
    <w:rsid w:val="003017BD"/>
    <w:rsid w:val="003019DC"/>
    <w:rsid w:val="00301AB5"/>
    <w:rsid w:val="00301B0D"/>
    <w:rsid w:val="00301C51"/>
    <w:rsid w:val="00301CB2"/>
    <w:rsid w:val="00301EA0"/>
    <w:rsid w:val="00301FDD"/>
    <w:rsid w:val="0030203C"/>
    <w:rsid w:val="00302040"/>
    <w:rsid w:val="00302058"/>
    <w:rsid w:val="0030220D"/>
    <w:rsid w:val="00302359"/>
    <w:rsid w:val="00302378"/>
    <w:rsid w:val="003023A8"/>
    <w:rsid w:val="003024D4"/>
    <w:rsid w:val="00302528"/>
    <w:rsid w:val="0030275B"/>
    <w:rsid w:val="0030275C"/>
    <w:rsid w:val="00302875"/>
    <w:rsid w:val="00302905"/>
    <w:rsid w:val="00302C2F"/>
    <w:rsid w:val="00302C35"/>
    <w:rsid w:val="00302C96"/>
    <w:rsid w:val="00302CAF"/>
    <w:rsid w:val="00302D11"/>
    <w:rsid w:val="00302EF8"/>
    <w:rsid w:val="00302F60"/>
    <w:rsid w:val="00302FDF"/>
    <w:rsid w:val="00302FF6"/>
    <w:rsid w:val="00302FF8"/>
    <w:rsid w:val="0030323C"/>
    <w:rsid w:val="00303578"/>
    <w:rsid w:val="00303709"/>
    <w:rsid w:val="00303971"/>
    <w:rsid w:val="00303B87"/>
    <w:rsid w:val="00303C97"/>
    <w:rsid w:val="00303CF9"/>
    <w:rsid w:val="00303DD4"/>
    <w:rsid w:val="00303E24"/>
    <w:rsid w:val="0030403E"/>
    <w:rsid w:val="0030405C"/>
    <w:rsid w:val="003041E4"/>
    <w:rsid w:val="00304245"/>
    <w:rsid w:val="003042A2"/>
    <w:rsid w:val="0030431D"/>
    <w:rsid w:val="00304332"/>
    <w:rsid w:val="0030435C"/>
    <w:rsid w:val="00304520"/>
    <w:rsid w:val="003045B0"/>
    <w:rsid w:val="0030465A"/>
    <w:rsid w:val="003048A1"/>
    <w:rsid w:val="00304936"/>
    <w:rsid w:val="00304998"/>
    <w:rsid w:val="003049AB"/>
    <w:rsid w:val="00304AA5"/>
    <w:rsid w:val="00304AE5"/>
    <w:rsid w:val="00304B75"/>
    <w:rsid w:val="00304B84"/>
    <w:rsid w:val="00304BF9"/>
    <w:rsid w:val="00304CE8"/>
    <w:rsid w:val="00304E42"/>
    <w:rsid w:val="003050D6"/>
    <w:rsid w:val="00305300"/>
    <w:rsid w:val="0030536E"/>
    <w:rsid w:val="00305519"/>
    <w:rsid w:val="003056F2"/>
    <w:rsid w:val="0030584E"/>
    <w:rsid w:val="00305AC8"/>
    <w:rsid w:val="00305AC9"/>
    <w:rsid w:val="00305D84"/>
    <w:rsid w:val="00305E25"/>
    <w:rsid w:val="00305F12"/>
    <w:rsid w:val="00306065"/>
    <w:rsid w:val="00306131"/>
    <w:rsid w:val="00306137"/>
    <w:rsid w:val="00306339"/>
    <w:rsid w:val="00306388"/>
    <w:rsid w:val="003063DD"/>
    <w:rsid w:val="0030649A"/>
    <w:rsid w:val="00306669"/>
    <w:rsid w:val="003068CA"/>
    <w:rsid w:val="0030694D"/>
    <w:rsid w:val="003069F3"/>
    <w:rsid w:val="00306A3A"/>
    <w:rsid w:val="00306AB8"/>
    <w:rsid w:val="00306B46"/>
    <w:rsid w:val="00306B6A"/>
    <w:rsid w:val="00306B93"/>
    <w:rsid w:val="00306BAC"/>
    <w:rsid w:val="00306C3F"/>
    <w:rsid w:val="00306F0E"/>
    <w:rsid w:val="00307272"/>
    <w:rsid w:val="00307299"/>
    <w:rsid w:val="003074C3"/>
    <w:rsid w:val="00307606"/>
    <w:rsid w:val="00307624"/>
    <w:rsid w:val="0030765A"/>
    <w:rsid w:val="0030767C"/>
    <w:rsid w:val="0030768A"/>
    <w:rsid w:val="0030768E"/>
    <w:rsid w:val="003077C6"/>
    <w:rsid w:val="00307867"/>
    <w:rsid w:val="003078D9"/>
    <w:rsid w:val="00307941"/>
    <w:rsid w:val="00307B9C"/>
    <w:rsid w:val="00307BF4"/>
    <w:rsid w:val="00307D0C"/>
    <w:rsid w:val="00307D93"/>
    <w:rsid w:val="00307DBE"/>
    <w:rsid w:val="00307DFA"/>
    <w:rsid w:val="00307E4F"/>
    <w:rsid w:val="00307F92"/>
    <w:rsid w:val="0031007E"/>
    <w:rsid w:val="00310126"/>
    <w:rsid w:val="0031018B"/>
    <w:rsid w:val="0031026A"/>
    <w:rsid w:val="003102F6"/>
    <w:rsid w:val="0031031B"/>
    <w:rsid w:val="0031046A"/>
    <w:rsid w:val="00310518"/>
    <w:rsid w:val="00310668"/>
    <w:rsid w:val="00310678"/>
    <w:rsid w:val="0031068D"/>
    <w:rsid w:val="0031069B"/>
    <w:rsid w:val="003106C5"/>
    <w:rsid w:val="003106C8"/>
    <w:rsid w:val="00310735"/>
    <w:rsid w:val="0031073C"/>
    <w:rsid w:val="00310768"/>
    <w:rsid w:val="00310815"/>
    <w:rsid w:val="003108EB"/>
    <w:rsid w:val="00310935"/>
    <w:rsid w:val="003109E5"/>
    <w:rsid w:val="00310AB1"/>
    <w:rsid w:val="00310C12"/>
    <w:rsid w:val="00310C43"/>
    <w:rsid w:val="00310DC7"/>
    <w:rsid w:val="00310F8A"/>
    <w:rsid w:val="00310FBB"/>
    <w:rsid w:val="00310FEE"/>
    <w:rsid w:val="00311165"/>
    <w:rsid w:val="003111BA"/>
    <w:rsid w:val="0031123F"/>
    <w:rsid w:val="0031125C"/>
    <w:rsid w:val="00311266"/>
    <w:rsid w:val="003112D3"/>
    <w:rsid w:val="00311451"/>
    <w:rsid w:val="0031150C"/>
    <w:rsid w:val="003116F3"/>
    <w:rsid w:val="00311744"/>
    <w:rsid w:val="003117A4"/>
    <w:rsid w:val="003117F5"/>
    <w:rsid w:val="003118A1"/>
    <w:rsid w:val="003118DB"/>
    <w:rsid w:val="00311913"/>
    <w:rsid w:val="00311924"/>
    <w:rsid w:val="00311B79"/>
    <w:rsid w:val="00311B8B"/>
    <w:rsid w:val="00311BC0"/>
    <w:rsid w:val="00311BC3"/>
    <w:rsid w:val="00311C85"/>
    <w:rsid w:val="00311D69"/>
    <w:rsid w:val="00311DB6"/>
    <w:rsid w:val="0031202D"/>
    <w:rsid w:val="0031221C"/>
    <w:rsid w:val="0031240C"/>
    <w:rsid w:val="003124A3"/>
    <w:rsid w:val="0031255A"/>
    <w:rsid w:val="00312569"/>
    <w:rsid w:val="003126A7"/>
    <w:rsid w:val="003128B1"/>
    <w:rsid w:val="003129C4"/>
    <w:rsid w:val="00312A41"/>
    <w:rsid w:val="00312CBF"/>
    <w:rsid w:val="00312D13"/>
    <w:rsid w:val="00312D8A"/>
    <w:rsid w:val="00312D93"/>
    <w:rsid w:val="00312E50"/>
    <w:rsid w:val="00313032"/>
    <w:rsid w:val="003130BB"/>
    <w:rsid w:val="00313102"/>
    <w:rsid w:val="00313162"/>
    <w:rsid w:val="0031318E"/>
    <w:rsid w:val="003131A1"/>
    <w:rsid w:val="003132B3"/>
    <w:rsid w:val="00313362"/>
    <w:rsid w:val="0031368D"/>
    <w:rsid w:val="00313743"/>
    <w:rsid w:val="00313790"/>
    <w:rsid w:val="003138F3"/>
    <w:rsid w:val="003139E7"/>
    <w:rsid w:val="00313C1A"/>
    <w:rsid w:val="00313CD9"/>
    <w:rsid w:val="00313CF6"/>
    <w:rsid w:val="00313F35"/>
    <w:rsid w:val="00313F79"/>
    <w:rsid w:val="00314075"/>
    <w:rsid w:val="003141C8"/>
    <w:rsid w:val="00314207"/>
    <w:rsid w:val="0031426B"/>
    <w:rsid w:val="003144CC"/>
    <w:rsid w:val="00314692"/>
    <w:rsid w:val="00314723"/>
    <w:rsid w:val="00314728"/>
    <w:rsid w:val="0031472D"/>
    <w:rsid w:val="003147CC"/>
    <w:rsid w:val="00314969"/>
    <w:rsid w:val="003149EF"/>
    <w:rsid w:val="00314AD9"/>
    <w:rsid w:val="00314AFA"/>
    <w:rsid w:val="00314B06"/>
    <w:rsid w:val="00314BBE"/>
    <w:rsid w:val="00314BD5"/>
    <w:rsid w:val="00315085"/>
    <w:rsid w:val="00315244"/>
    <w:rsid w:val="00315296"/>
    <w:rsid w:val="0031535D"/>
    <w:rsid w:val="0031538A"/>
    <w:rsid w:val="003153E1"/>
    <w:rsid w:val="003157B1"/>
    <w:rsid w:val="003157C1"/>
    <w:rsid w:val="0031582C"/>
    <w:rsid w:val="00315837"/>
    <w:rsid w:val="0031586B"/>
    <w:rsid w:val="00315A3D"/>
    <w:rsid w:val="00315A3E"/>
    <w:rsid w:val="00315A50"/>
    <w:rsid w:val="00315BAA"/>
    <w:rsid w:val="00315C0E"/>
    <w:rsid w:val="00315C1B"/>
    <w:rsid w:val="00315F4C"/>
    <w:rsid w:val="00315F5F"/>
    <w:rsid w:val="00316124"/>
    <w:rsid w:val="00316156"/>
    <w:rsid w:val="0031628E"/>
    <w:rsid w:val="00316290"/>
    <w:rsid w:val="003164DD"/>
    <w:rsid w:val="00316517"/>
    <w:rsid w:val="00316570"/>
    <w:rsid w:val="00316598"/>
    <w:rsid w:val="003165BD"/>
    <w:rsid w:val="00316628"/>
    <w:rsid w:val="00316654"/>
    <w:rsid w:val="0031666A"/>
    <w:rsid w:val="003166A3"/>
    <w:rsid w:val="00316762"/>
    <w:rsid w:val="003167C4"/>
    <w:rsid w:val="003167C9"/>
    <w:rsid w:val="003169AD"/>
    <w:rsid w:val="00316A12"/>
    <w:rsid w:val="00316A31"/>
    <w:rsid w:val="00316A5C"/>
    <w:rsid w:val="00316A73"/>
    <w:rsid w:val="00316BE0"/>
    <w:rsid w:val="00316CC0"/>
    <w:rsid w:val="00316D0B"/>
    <w:rsid w:val="00316E18"/>
    <w:rsid w:val="00316F4B"/>
    <w:rsid w:val="00317053"/>
    <w:rsid w:val="00317066"/>
    <w:rsid w:val="0031732A"/>
    <w:rsid w:val="003173A5"/>
    <w:rsid w:val="0031749D"/>
    <w:rsid w:val="003174C2"/>
    <w:rsid w:val="00317875"/>
    <w:rsid w:val="00317893"/>
    <w:rsid w:val="003178EC"/>
    <w:rsid w:val="0031790A"/>
    <w:rsid w:val="00317A39"/>
    <w:rsid w:val="00317BD2"/>
    <w:rsid w:val="00317D77"/>
    <w:rsid w:val="00317DD0"/>
    <w:rsid w:val="0032001D"/>
    <w:rsid w:val="003200E6"/>
    <w:rsid w:val="003200FF"/>
    <w:rsid w:val="00320141"/>
    <w:rsid w:val="00320146"/>
    <w:rsid w:val="00320204"/>
    <w:rsid w:val="003203E8"/>
    <w:rsid w:val="00320599"/>
    <w:rsid w:val="0032072B"/>
    <w:rsid w:val="00320761"/>
    <w:rsid w:val="00320803"/>
    <w:rsid w:val="00320894"/>
    <w:rsid w:val="003208E4"/>
    <w:rsid w:val="00320A5D"/>
    <w:rsid w:val="00320AB9"/>
    <w:rsid w:val="00320B02"/>
    <w:rsid w:val="00320BF3"/>
    <w:rsid w:val="00320C57"/>
    <w:rsid w:val="00320F44"/>
    <w:rsid w:val="00320F52"/>
    <w:rsid w:val="00320F8A"/>
    <w:rsid w:val="003210A4"/>
    <w:rsid w:val="003212AC"/>
    <w:rsid w:val="003212E7"/>
    <w:rsid w:val="0032138C"/>
    <w:rsid w:val="00321569"/>
    <w:rsid w:val="0032157F"/>
    <w:rsid w:val="003215A3"/>
    <w:rsid w:val="0032183C"/>
    <w:rsid w:val="00321848"/>
    <w:rsid w:val="0032196B"/>
    <w:rsid w:val="0032197C"/>
    <w:rsid w:val="00321ABF"/>
    <w:rsid w:val="00321B1E"/>
    <w:rsid w:val="00321C5A"/>
    <w:rsid w:val="00321D1A"/>
    <w:rsid w:val="00321DD5"/>
    <w:rsid w:val="00321F36"/>
    <w:rsid w:val="00321F7E"/>
    <w:rsid w:val="0032206B"/>
    <w:rsid w:val="0032218B"/>
    <w:rsid w:val="00322200"/>
    <w:rsid w:val="003222F3"/>
    <w:rsid w:val="00322341"/>
    <w:rsid w:val="003223C5"/>
    <w:rsid w:val="003224C4"/>
    <w:rsid w:val="00322501"/>
    <w:rsid w:val="003225C5"/>
    <w:rsid w:val="00322749"/>
    <w:rsid w:val="003227DF"/>
    <w:rsid w:val="00322854"/>
    <w:rsid w:val="00322C83"/>
    <w:rsid w:val="00322CD6"/>
    <w:rsid w:val="00322DBD"/>
    <w:rsid w:val="00322DFC"/>
    <w:rsid w:val="00322EDA"/>
    <w:rsid w:val="00322EFB"/>
    <w:rsid w:val="00322F58"/>
    <w:rsid w:val="00322FAE"/>
    <w:rsid w:val="003230AB"/>
    <w:rsid w:val="003230C2"/>
    <w:rsid w:val="0032310A"/>
    <w:rsid w:val="0032313A"/>
    <w:rsid w:val="00323161"/>
    <w:rsid w:val="003231D4"/>
    <w:rsid w:val="0032335B"/>
    <w:rsid w:val="00323388"/>
    <w:rsid w:val="003233C0"/>
    <w:rsid w:val="00323411"/>
    <w:rsid w:val="003234A7"/>
    <w:rsid w:val="003235F4"/>
    <w:rsid w:val="00323701"/>
    <w:rsid w:val="00323735"/>
    <w:rsid w:val="00323739"/>
    <w:rsid w:val="00323779"/>
    <w:rsid w:val="0032378F"/>
    <w:rsid w:val="003237A6"/>
    <w:rsid w:val="00323834"/>
    <w:rsid w:val="003238B9"/>
    <w:rsid w:val="00323A16"/>
    <w:rsid w:val="00323ACC"/>
    <w:rsid w:val="00323C29"/>
    <w:rsid w:val="00323C38"/>
    <w:rsid w:val="00323DE5"/>
    <w:rsid w:val="00323E1C"/>
    <w:rsid w:val="00323EE7"/>
    <w:rsid w:val="00324014"/>
    <w:rsid w:val="0032411F"/>
    <w:rsid w:val="00324233"/>
    <w:rsid w:val="003242EB"/>
    <w:rsid w:val="003243DE"/>
    <w:rsid w:val="003244B2"/>
    <w:rsid w:val="00324524"/>
    <w:rsid w:val="00324778"/>
    <w:rsid w:val="00324AAD"/>
    <w:rsid w:val="00324BD7"/>
    <w:rsid w:val="00324C0E"/>
    <w:rsid w:val="00324C43"/>
    <w:rsid w:val="00324CE3"/>
    <w:rsid w:val="00324D72"/>
    <w:rsid w:val="00324F6A"/>
    <w:rsid w:val="0032510E"/>
    <w:rsid w:val="00325150"/>
    <w:rsid w:val="00325185"/>
    <w:rsid w:val="00325193"/>
    <w:rsid w:val="003252EE"/>
    <w:rsid w:val="0032546F"/>
    <w:rsid w:val="003254E9"/>
    <w:rsid w:val="003257DB"/>
    <w:rsid w:val="00325879"/>
    <w:rsid w:val="00325949"/>
    <w:rsid w:val="00325BC8"/>
    <w:rsid w:val="00325D02"/>
    <w:rsid w:val="00325DB3"/>
    <w:rsid w:val="00325FB6"/>
    <w:rsid w:val="00325FE6"/>
    <w:rsid w:val="0032625C"/>
    <w:rsid w:val="00326404"/>
    <w:rsid w:val="003264E9"/>
    <w:rsid w:val="00326549"/>
    <w:rsid w:val="0032654D"/>
    <w:rsid w:val="0032654E"/>
    <w:rsid w:val="003265CA"/>
    <w:rsid w:val="00326738"/>
    <w:rsid w:val="00326897"/>
    <w:rsid w:val="00326A60"/>
    <w:rsid w:val="00326BD2"/>
    <w:rsid w:val="00326BDB"/>
    <w:rsid w:val="00326C79"/>
    <w:rsid w:val="00326D09"/>
    <w:rsid w:val="00326DE2"/>
    <w:rsid w:val="00326E2D"/>
    <w:rsid w:val="00326E74"/>
    <w:rsid w:val="00327028"/>
    <w:rsid w:val="00327051"/>
    <w:rsid w:val="00327102"/>
    <w:rsid w:val="00327106"/>
    <w:rsid w:val="00327237"/>
    <w:rsid w:val="0032731E"/>
    <w:rsid w:val="0032737E"/>
    <w:rsid w:val="00327383"/>
    <w:rsid w:val="0032757E"/>
    <w:rsid w:val="003275CA"/>
    <w:rsid w:val="003275EB"/>
    <w:rsid w:val="0032772D"/>
    <w:rsid w:val="00327798"/>
    <w:rsid w:val="00327928"/>
    <w:rsid w:val="00327A93"/>
    <w:rsid w:val="00327CDA"/>
    <w:rsid w:val="00327CE6"/>
    <w:rsid w:val="00327DAE"/>
    <w:rsid w:val="00327F7C"/>
    <w:rsid w:val="00330081"/>
    <w:rsid w:val="003300D2"/>
    <w:rsid w:val="0033015F"/>
    <w:rsid w:val="00330204"/>
    <w:rsid w:val="003302D6"/>
    <w:rsid w:val="0033046F"/>
    <w:rsid w:val="0033057C"/>
    <w:rsid w:val="00330795"/>
    <w:rsid w:val="00330864"/>
    <w:rsid w:val="00330A47"/>
    <w:rsid w:val="00330AAA"/>
    <w:rsid w:val="00330C5F"/>
    <w:rsid w:val="00330D63"/>
    <w:rsid w:val="00330E9F"/>
    <w:rsid w:val="00330F82"/>
    <w:rsid w:val="00330FB5"/>
    <w:rsid w:val="003310DF"/>
    <w:rsid w:val="00331111"/>
    <w:rsid w:val="00331240"/>
    <w:rsid w:val="003312AA"/>
    <w:rsid w:val="003313E1"/>
    <w:rsid w:val="00331466"/>
    <w:rsid w:val="003314A6"/>
    <w:rsid w:val="003314DD"/>
    <w:rsid w:val="00331510"/>
    <w:rsid w:val="00331582"/>
    <w:rsid w:val="003315E8"/>
    <w:rsid w:val="00331714"/>
    <w:rsid w:val="003317B7"/>
    <w:rsid w:val="00331A43"/>
    <w:rsid w:val="00331ABC"/>
    <w:rsid w:val="00331ABD"/>
    <w:rsid w:val="00331B0E"/>
    <w:rsid w:val="00331BBA"/>
    <w:rsid w:val="00331CA5"/>
    <w:rsid w:val="00331D69"/>
    <w:rsid w:val="00331DA2"/>
    <w:rsid w:val="00331DA8"/>
    <w:rsid w:val="00331EDD"/>
    <w:rsid w:val="00331FDB"/>
    <w:rsid w:val="00331FF8"/>
    <w:rsid w:val="00332019"/>
    <w:rsid w:val="003322E0"/>
    <w:rsid w:val="0033238F"/>
    <w:rsid w:val="003324D9"/>
    <w:rsid w:val="00332515"/>
    <w:rsid w:val="00332608"/>
    <w:rsid w:val="003327FF"/>
    <w:rsid w:val="00332827"/>
    <w:rsid w:val="0033284B"/>
    <w:rsid w:val="003328A0"/>
    <w:rsid w:val="003328B2"/>
    <w:rsid w:val="00332938"/>
    <w:rsid w:val="003329E4"/>
    <w:rsid w:val="00332A34"/>
    <w:rsid w:val="00332BC6"/>
    <w:rsid w:val="00332C60"/>
    <w:rsid w:val="00332D33"/>
    <w:rsid w:val="00332D6D"/>
    <w:rsid w:val="00332E8A"/>
    <w:rsid w:val="00332F7A"/>
    <w:rsid w:val="00332F86"/>
    <w:rsid w:val="00332FF5"/>
    <w:rsid w:val="00332FFC"/>
    <w:rsid w:val="003330BD"/>
    <w:rsid w:val="003332C0"/>
    <w:rsid w:val="0033340E"/>
    <w:rsid w:val="00333470"/>
    <w:rsid w:val="003334D1"/>
    <w:rsid w:val="003334E7"/>
    <w:rsid w:val="0033361D"/>
    <w:rsid w:val="0033365B"/>
    <w:rsid w:val="00333771"/>
    <w:rsid w:val="00333778"/>
    <w:rsid w:val="003337C9"/>
    <w:rsid w:val="003337DB"/>
    <w:rsid w:val="00333880"/>
    <w:rsid w:val="003338F2"/>
    <w:rsid w:val="003338F7"/>
    <w:rsid w:val="0033397F"/>
    <w:rsid w:val="003339D8"/>
    <w:rsid w:val="00333C18"/>
    <w:rsid w:val="00333CD2"/>
    <w:rsid w:val="00333D02"/>
    <w:rsid w:val="00333D55"/>
    <w:rsid w:val="00333DD7"/>
    <w:rsid w:val="00333EC4"/>
    <w:rsid w:val="00334043"/>
    <w:rsid w:val="0033407B"/>
    <w:rsid w:val="0033414E"/>
    <w:rsid w:val="0033427A"/>
    <w:rsid w:val="003342B5"/>
    <w:rsid w:val="00334356"/>
    <w:rsid w:val="00334408"/>
    <w:rsid w:val="00334571"/>
    <w:rsid w:val="003345F4"/>
    <w:rsid w:val="0033494E"/>
    <w:rsid w:val="00334B91"/>
    <w:rsid w:val="00334BD9"/>
    <w:rsid w:val="00334C51"/>
    <w:rsid w:val="00334CA0"/>
    <w:rsid w:val="00334CC0"/>
    <w:rsid w:val="00334D74"/>
    <w:rsid w:val="00334F44"/>
    <w:rsid w:val="0033500D"/>
    <w:rsid w:val="003350B8"/>
    <w:rsid w:val="0033523D"/>
    <w:rsid w:val="00335254"/>
    <w:rsid w:val="0033528F"/>
    <w:rsid w:val="00335592"/>
    <w:rsid w:val="003356A2"/>
    <w:rsid w:val="0033579E"/>
    <w:rsid w:val="00335A1E"/>
    <w:rsid w:val="00335A4D"/>
    <w:rsid w:val="00335A59"/>
    <w:rsid w:val="00335B7A"/>
    <w:rsid w:val="00335DDB"/>
    <w:rsid w:val="00335E4A"/>
    <w:rsid w:val="00335FDC"/>
    <w:rsid w:val="0033602B"/>
    <w:rsid w:val="00336040"/>
    <w:rsid w:val="003361CB"/>
    <w:rsid w:val="0033644D"/>
    <w:rsid w:val="003364E5"/>
    <w:rsid w:val="00336509"/>
    <w:rsid w:val="003365D0"/>
    <w:rsid w:val="00336856"/>
    <w:rsid w:val="00336AB6"/>
    <w:rsid w:val="00336AF1"/>
    <w:rsid w:val="00336B3C"/>
    <w:rsid w:val="00336C2F"/>
    <w:rsid w:val="00336E40"/>
    <w:rsid w:val="00336EB8"/>
    <w:rsid w:val="00336ED7"/>
    <w:rsid w:val="003370A4"/>
    <w:rsid w:val="00337257"/>
    <w:rsid w:val="003372E2"/>
    <w:rsid w:val="00337302"/>
    <w:rsid w:val="00337426"/>
    <w:rsid w:val="00337566"/>
    <w:rsid w:val="00337590"/>
    <w:rsid w:val="003376A3"/>
    <w:rsid w:val="0033783C"/>
    <w:rsid w:val="0033795A"/>
    <w:rsid w:val="003379DE"/>
    <w:rsid w:val="00337BE3"/>
    <w:rsid w:val="00337C60"/>
    <w:rsid w:val="00337CCC"/>
    <w:rsid w:val="00337EB3"/>
    <w:rsid w:val="00337EEA"/>
    <w:rsid w:val="0034001F"/>
    <w:rsid w:val="00340053"/>
    <w:rsid w:val="003401C3"/>
    <w:rsid w:val="00340351"/>
    <w:rsid w:val="003404C7"/>
    <w:rsid w:val="00340539"/>
    <w:rsid w:val="0034061B"/>
    <w:rsid w:val="00340687"/>
    <w:rsid w:val="0034070F"/>
    <w:rsid w:val="00340710"/>
    <w:rsid w:val="0034078D"/>
    <w:rsid w:val="003407DA"/>
    <w:rsid w:val="00340860"/>
    <w:rsid w:val="00340922"/>
    <w:rsid w:val="00340A49"/>
    <w:rsid w:val="00340A65"/>
    <w:rsid w:val="00340B94"/>
    <w:rsid w:val="00340CE1"/>
    <w:rsid w:val="00341091"/>
    <w:rsid w:val="0034111B"/>
    <w:rsid w:val="00341267"/>
    <w:rsid w:val="003413F8"/>
    <w:rsid w:val="00341482"/>
    <w:rsid w:val="00341525"/>
    <w:rsid w:val="00341549"/>
    <w:rsid w:val="0034166E"/>
    <w:rsid w:val="00341A76"/>
    <w:rsid w:val="00341A79"/>
    <w:rsid w:val="00341C6B"/>
    <w:rsid w:val="00341E09"/>
    <w:rsid w:val="00341ECC"/>
    <w:rsid w:val="00341EE2"/>
    <w:rsid w:val="00341F0D"/>
    <w:rsid w:val="00341F57"/>
    <w:rsid w:val="00341F9F"/>
    <w:rsid w:val="00342042"/>
    <w:rsid w:val="003420F9"/>
    <w:rsid w:val="003420FF"/>
    <w:rsid w:val="00342152"/>
    <w:rsid w:val="00342194"/>
    <w:rsid w:val="003421E9"/>
    <w:rsid w:val="0034229B"/>
    <w:rsid w:val="0034248F"/>
    <w:rsid w:val="003424DF"/>
    <w:rsid w:val="00342558"/>
    <w:rsid w:val="003426A0"/>
    <w:rsid w:val="0034273B"/>
    <w:rsid w:val="00342A5F"/>
    <w:rsid w:val="00342AFD"/>
    <w:rsid w:val="00342C15"/>
    <w:rsid w:val="00342C67"/>
    <w:rsid w:val="00342D50"/>
    <w:rsid w:val="00342D82"/>
    <w:rsid w:val="00342F48"/>
    <w:rsid w:val="00342F90"/>
    <w:rsid w:val="00343055"/>
    <w:rsid w:val="003430BC"/>
    <w:rsid w:val="00343124"/>
    <w:rsid w:val="00343209"/>
    <w:rsid w:val="0034324D"/>
    <w:rsid w:val="00343351"/>
    <w:rsid w:val="0034339B"/>
    <w:rsid w:val="003433C3"/>
    <w:rsid w:val="0034341D"/>
    <w:rsid w:val="00343428"/>
    <w:rsid w:val="00343462"/>
    <w:rsid w:val="00343570"/>
    <w:rsid w:val="00343594"/>
    <w:rsid w:val="003437DE"/>
    <w:rsid w:val="0034383A"/>
    <w:rsid w:val="00343887"/>
    <w:rsid w:val="00343AEB"/>
    <w:rsid w:val="00343B2B"/>
    <w:rsid w:val="00343CB9"/>
    <w:rsid w:val="00343EAA"/>
    <w:rsid w:val="00344027"/>
    <w:rsid w:val="003443B9"/>
    <w:rsid w:val="003444A0"/>
    <w:rsid w:val="003444E8"/>
    <w:rsid w:val="003445CA"/>
    <w:rsid w:val="00344615"/>
    <w:rsid w:val="0034470E"/>
    <w:rsid w:val="0034477F"/>
    <w:rsid w:val="00344803"/>
    <w:rsid w:val="0034485C"/>
    <w:rsid w:val="0034491B"/>
    <w:rsid w:val="003449AE"/>
    <w:rsid w:val="00344A9B"/>
    <w:rsid w:val="00344B03"/>
    <w:rsid w:val="00344B19"/>
    <w:rsid w:val="00344E36"/>
    <w:rsid w:val="00344E61"/>
    <w:rsid w:val="00344E86"/>
    <w:rsid w:val="00344EFD"/>
    <w:rsid w:val="00345215"/>
    <w:rsid w:val="0034521A"/>
    <w:rsid w:val="00345312"/>
    <w:rsid w:val="00345459"/>
    <w:rsid w:val="00345544"/>
    <w:rsid w:val="00345645"/>
    <w:rsid w:val="00345694"/>
    <w:rsid w:val="0034571A"/>
    <w:rsid w:val="00345833"/>
    <w:rsid w:val="00345941"/>
    <w:rsid w:val="0034594A"/>
    <w:rsid w:val="00345974"/>
    <w:rsid w:val="00345AAA"/>
    <w:rsid w:val="00345D38"/>
    <w:rsid w:val="00345D57"/>
    <w:rsid w:val="00345D6B"/>
    <w:rsid w:val="00345E03"/>
    <w:rsid w:val="00345F8E"/>
    <w:rsid w:val="00345F95"/>
    <w:rsid w:val="0034608E"/>
    <w:rsid w:val="00346173"/>
    <w:rsid w:val="0034629B"/>
    <w:rsid w:val="003462D8"/>
    <w:rsid w:val="003463CE"/>
    <w:rsid w:val="003463D1"/>
    <w:rsid w:val="003463EA"/>
    <w:rsid w:val="0034650E"/>
    <w:rsid w:val="003467A8"/>
    <w:rsid w:val="003467C9"/>
    <w:rsid w:val="0034684F"/>
    <w:rsid w:val="0034686F"/>
    <w:rsid w:val="00346AA5"/>
    <w:rsid w:val="00346DB2"/>
    <w:rsid w:val="00346DF9"/>
    <w:rsid w:val="00346E05"/>
    <w:rsid w:val="00346F50"/>
    <w:rsid w:val="00347166"/>
    <w:rsid w:val="00347236"/>
    <w:rsid w:val="00347249"/>
    <w:rsid w:val="003472CD"/>
    <w:rsid w:val="00347397"/>
    <w:rsid w:val="003473CB"/>
    <w:rsid w:val="00347448"/>
    <w:rsid w:val="003474A3"/>
    <w:rsid w:val="00347567"/>
    <w:rsid w:val="003475B6"/>
    <w:rsid w:val="0034765C"/>
    <w:rsid w:val="00347698"/>
    <w:rsid w:val="003476BF"/>
    <w:rsid w:val="00347796"/>
    <w:rsid w:val="00347940"/>
    <w:rsid w:val="00347A71"/>
    <w:rsid w:val="00347BE9"/>
    <w:rsid w:val="00347CB1"/>
    <w:rsid w:val="00347E02"/>
    <w:rsid w:val="00347F05"/>
    <w:rsid w:val="0035040B"/>
    <w:rsid w:val="0035048B"/>
    <w:rsid w:val="00350619"/>
    <w:rsid w:val="003507CF"/>
    <w:rsid w:val="0035087C"/>
    <w:rsid w:val="003508A8"/>
    <w:rsid w:val="00350916"/>
    <w:rsid w:val="00350A97"/>
    <w:rsid w:val="00350C00"/>
    <w:rsid w:val="00350C54"/>
    <w:rsid w:val="00350CAC"/>
    <w:rsid w:val="00350DBC"/>
    <w:rsid w:val="00350F55"/>
    <w:rsid w:val="00350FB3"/>
    <w:rsid w:val="00351123"/>
    <w:rsid w:val="003511BB"/>
    <w:rsid w:val="00351252"/>
    <w:rsid w:val="003512A3"/>
    <w:rsid w:val="00351368"/>
    <w:rsid w:val="003514A7"/>
    <w:rsid w:val="00351646"/>
    <w:rsid w:val="00351657"/>
    <w:rsid w:val="003517E2"/>
    <w:rsid w:val="003518B2"/>
    <w:rsid w:val="003519D0"/>
    <w:rsid w:val="003519D5"/>
    <w:rsid w:val="00351A0C"/>
    <w:rsid w:val="00351E84"/>
    <w:rsid w:val="00351F23"/>
    <w:rsid w:val="00352056"/>
    <w:rsid w:val="00352080"/>
    <w:rsid w:val="003521C0"/>
    <w:rsid w:val="003522E6"/>
    <w:rsid w:val="0035238D"/>
    <w:rsid w:val="00352468"/>
    <w:rsid w:val="00352617"/>
    <w:rsid w:val="003526E0"/>
    <w:rsid w:val="00352708"/>
    <w:rsid w:val="003527B8"/>
    <w:rsid w:val="003528B7"/>
    <w:rsid w:val="00352952"/>
    <w:rsid w:val="00352981"/>
    <w:rsid w:val="003529D0"/>
    <w:rsid w:val="00352ACF"/>
    <w:rsid w:val="00352C4B"/>
    <w:rsid w:val="00352D79"/>
    <w:rsid w:val="00352E59"/>
    <w:rsid w:val="00352EE7"/>
    <w:rsid w:val="00352FB5"/>
    <w:rsid w:val="00353292"/>
    <w:rsid w:val="0035340D"/>
    <w:rsid w:val="0035352C"/>
    <w:rsid w:val="00353575"/>
    <w:rsid w:val="003535B7"/>
    <w:rsid w:val="00353723"/>
    <w:rsid w:val="00353778"/>
    <w:rsid w:val="003537D4"/>
    <w:rsid w:val="003537D7"/>
    <w:rsid w:val="003538C8"/>
    <w:rsid w:val="00353905"/>
    <w:rsid w:val="00353B20"/>
    <w:rsid w:val="00353B6C"/>
    <w:rsid w:val="00353C33"/>
    <w:rsid w:val="00353C7D"/>
    <w:rsid w:val="00353D23"/>
    <w:rsid w:val="00353D6D"/>
    <w:rsid w:val="00353EA4"/>
    <w:rsid w:val="003540EA"/>
    <w:rsid w:val="00354281"/>
    <w:rsid w:val="00354495"/>
    <w:rsid w:val="0035460E"/>
    <w:rsid w:val="0035462A"/>
    <w:rsid w:val="00354682"/>
    <w:rsid w:val="00354684"/>
    <w:rsid w:val="0035476B"/>
    <w:rsid w:val="003547EB"/>
    <w:rsid w:val="00354AB1"/>
    <w:rsid w:val="00354B51"/>
    <w:rsid w:val="00354B9E"/>
    <w:rsid w:val="00354BE3"/>
    <w:rsid w:val="00354E14"/>
    <w:rsid w:val="00354E81"/>
    <w:rsid w:val="003550DA"/>
    <w:rsid w:val="003550F3"/>
    <w:rsid w:val="0035514B"/>
    <w:rsid w:val="00355212"/>
    <w:rsid w:val="00355329"/>
    <w:rsid w:val="0035533B"/>
    <w:rsid w:val="00355345"/>
    <w:rsid w:val="00355561"/>
    <w:rsid w:val="00355640"/>
    <w:rsid w:val="003556AD"/>
    <w:rsid w:val="003556B5"/>
    <w:rsid w:val="00355777"/>
    <w:rsid w:val="0035581E"/>
    <w:rsid w:val="003558DC"/>
    <w:rsid w:val="00355AD2"/>
    <w:rsid w:val="00355B12"/>
    <w:rsid w:val="00355BB2"/>
    <w:rsid w:val="00355E42"/>
    <w:rsid w:val="00355E71"/>
    <w:rsid w:val="00355F29"/>
    <w:rsid w:val="00356354"/>
    <w:rsid w:val="00356476"/>
    <w:rsid w:val="0035647A"/>
    <w:rsid w:val="003565B4"/>
    <w:rsid w:val="003566A9"/>
    <w:rsid w:val="00356770"/>
    <w:rsid w:val="003567B7"/>
    <w:rsid w:val="00356813"/>
    <w:rsid w:val="003568C0"/>
    <w:rsid w:val="0035697B"/>
    <w:rsid w:val="003569FE"/>
    <w:rsid w:val="00356B76"/>
    <w:rsid w:val="00356BB7"/>
    <w:rsid w:val="00356C5A"/>
    <w:rsid w:val="00356D12"/>
    <w:rsid w:val="00356E6A"/>
    <w:rsid w:val="00356EB7"/>
    <w:rsid w:val="00356F6C"/>
    <w:rsid w:val="00357076"/>
    <w:rsid w:val="0035713B"/>
    <w:rsid w:val="0035719B"/>
    <w:rsid w:val="0035746F"/>
    <w:rsid w:val="00357575"/>
    <w:rsid w:val="00357605"/>
    <w:rsid w:val="0035774D"/>
    <w:rsid w:val="00357843"/>
    <w:rsid w:val="00357867"/>
    <w:rsid w:val="003578B3"/>
    <w:rsid w:val="003578C3"/>
    <w:rsid w:val="003579F0"/>
    <w:rsid w:val="00357B23"/>
    <w:rsid w:val="00357B6B"/>
    <w:rsid w:val="00357CD7"/>
    <w:rsid w:val="00357D2E"/>
    <w:rsid w:val="003601CC"/>
    <w:rsid w:val="0036026A"/>
    <w:rsid w:val="0036047E"/>
    <w:rsid w:val="0036049B"/>
    <w:rsid w:val="003605FC"/>
    <w:rsid w:val="003606DF"/>
    <w:rsid w:val="00360830"/>
    <w:rsid w:val="00360840"/>
    <w:rsid w:val="0036097E"/>
    <w:rsid w:val="00360BBC"/>
    <w:rsid w:val="00360C9E"/>
    <w:rsid w:val="00360CA9"/>
    <w:rsid w:val="00360CCA"/>
    <w:rsid w:val="00360F5D"/>
    <w:rsid w:val="00360FB4"/>
    <w:rsid w:val="00361085"/>
    <w:rsid w:val="00361161"/>
    <w:rsid w:val="0036116D"/>
    <w:rsid w:val="0036117B"/>
    <w:rsid w:val="00361184"/>
    <w:rsid w:val="0036121A"/>
    <w:rsid w:val="00361338"/>
    <w:rsid w:val="003613BF"/>
    <w:rsid w:val="00361556"/>
    <w:rsid w:val="003615EA"/>
    <w:rsid w:val="0036162C"/>
    <w:rsid w:val="00361738"/>
    <w:rsid w:val="003617ED"/>
    <w:rsid w:val="00361ADF"/>
    <w:rsid w:val="00361B0E"/>
    <w:rsid w:val="00361B69"/>
    <w:rsid w:val="00361B6B"/>
    <w:rsid w:val="00361B9C"/>
    <w:rsid w:val="00361BA9"/>
    <w:rsid w:val="00361C7A"/>
    <w:rsid w:val="00361CAE"/>
    <w:rsid w:val="00361DA0"/>
    <w:rsid w:val="00361DE8"/>
    <w:rsid w:val="00361E31"/>
    <w:rsid w:val="00361F12"/>
    <w:rsid w:val="00361F82"/>
    <w:rsid w:val="00361FA4"/>
    <w:rsid w:val="00362378"/>
    <w:rsid w:val="0036243B"/>
    <w:rsid w:val="0036248F"/>
    <w:rsid w:val="003627E7"/>
    <w:rsid w:val="00362867"/>
    <w:rsid w:val="00362923"/>
    <w:rsid w:val="00362A17"/>
    <w:rsid w:val="00362DE5"/>
    <w:rsid w:val="00362E5B"/>
    <w:rsid w:val="00362FA9"/>
    <w:rsid w:val="00363011"/>
    <w:rsid w:val="003630C4"/>
    <w:rsid w:val="0036314D"/>
    <w:rsid w:val="00363196"/>
    <w:rsid w:val="0036322B"/>
    <w:rsid w:val="00363356"/>
    <w:rsid w:val="0036367D"/>
    <w:rsid w:val="003637BC"/>
    <w:rsid w:val="0036382F"/>
    <w:rsid w:val="0036384E"/>
    <w:rsid w:val="003638E9"/>
    <w:rsid w:val="00363906"/>
    <w:rsid w:val="0036399B"/>
    <w:rsid w:val="00363A49"/>
    <w:rsid w:val="00363AAC"/>
    <w:rsid w:val="00363AB8"/>
    <w:rsid w:val="00363BC3"/>
    <w:rsid w:val="00363C3D"/>
    <w:rsid w:val="00363C60"/>
    <w:rsid w:val="00363EAF"/>
    <w:rsid w:val="00363F54"/>
    <w:rsid w:val="0036438D"/>
    <w:rsid w:val="003643A4"/>
    <w:rsid w:val="003643A7"/>
    <w:rsid w:val="003643F1"/>
    <w:rsid w:val="00364441"/>
    <w:rsid w:val="0036463B"/>
    <w:rsid w:val="00364777"/>
    <w:rsid w:val="003648F8"/>
    <w:rsid w:val="003648FE"/>
    <w:rsid w:val="003649DE"/>
    <w:rsid w:val="00364A84"/>
    <w:rsid w:val="00364AB6"/>
    <w:rsid w:val="00364AC8"/>
    <w:rsid w:val="00364B84"/>
    <w:rsid w:val="00364C11"/>
    <w:rsid w:val="00364D60"/>
    <w:rsid w:val="00364D8D"/>
    <w:rsid w:val="0036510A"/>
    <w:rsid w:val="003651A7"/>
    <w:rsid w:val="003651FF"/>
    <w:rsid w:val="00365376"/>
    <w:rsid w:val="0036538E"/>
    <w:rsid w:val="00365396"/>
    <w:rsid w:val="003654E2"/>
    <w:rsid w:val="00365926"/>
    <w:rsid w:val="00365953"/>
    <w:rsid w:val="003659B3"/>
    <w:rsid w:val="00365BB8"/>
    <w:rsid w:val="00365D0A"/>
    <w:rsid w:val="00365D1B"/>
    <w:rsid w:val="00365EBF"/>
    <w:rsid w:val="00365F37"/>
    <w:rsid w:val="00366084"/>
    <w:rsid w:val="00366289"/>
    <w:rsid w:val="0036630B"/>
    <w:rsid w:val="003663E3"/>
    <w:rsid w:val="003663F0"/>
    <w:rsid w:val="003665C7"/>
    <w:rsid w:val="00366602"/>
    <w:rsid w:val="00366607"/>
    <w:rsid w:val="00366A20"/>
    <w:rsid w:val="00366A5F"/>
    <w:rsid w:val="00366A62"/>
    <w:rsid w:val="00366B13"/>
    <w:rsid w:val="00366B1E"/>
    <w:rsid w:val="00366B33"/>
    <w:rsid w:val="00366BF3"/>
    <w:rsid w:val="00366CE4"/>
    <w:rsid w:val="00366D11"/>
    <w:rsid w:val="00366D59"/>
    <w:rsid w:val="00366E97"/>
    <w:rsid w:val="00366ED4"/>
    <w:rsid w:val="00366F85"/>
    <w:rsid w:val="00367062"/>
    <w:rsid w:val="0036717F"/>
    <w:rsid w:val="00367252"/>
    <w:rsid w:val="00367292"/>
    <w:rsid w:val="0036730C"/>
    <w:rsid w:val="003673BC"/>
    <w:rsid w:val="00367417"/>
    <w:rsid w:val="00367516"/>
    <w:rsid w:val="0036762E"/>
    <w:rsid w:val="0036788C"/>
    <w:rsid w:val="00367AC4"/>
    <w:rsid w:val="00367BA0"/>
    <w:rsid w:val="00367C15"/>
    <w:rsid w:val="00367D95"/>
    <w:rsid w:val="00367DE5"/>
    <w:rsid w:val="00367F46"/>
    <w:rsid w:val="0037001D"/>
    <w:rsid w:val="00370026"/>
    <w:rsid w:val="0037015F"/>
    <w:rsid w:val="00370269"/>
    <w:rsid w:val="00370283"/>
    <w:rsid w:val="003707E7"/>
    <w:rsid w:val="0037088C"/>
    <w:rsid w:val="0037091A"/>
    <w:rsid w:val="00370949"/>
    <w:rsid w:val="00370DB0"/>
    <w:rsid w:val="00371097"/>
    <w:rsid w:val="003711B0"/>
    <w:rsid w:val="00371341"/>
    <w:rsid w:val="0037143D"/>
    <w:rsid w:val="003714A1"/>
    <w:rsid w:val="0037154A"/>
    <w:rsid w:val="003715A3"/>
    <w:rsid w:val="003715BF"/>
    <w:rsid w:val="003715FA"/>
    <w:rsid w:val="0037161F"/>
    <w:rsid w:val="0037165B"/>
    <w:rsid w:val="0037172E"/>
    <w:rsid w:val="003717B9"/>
    <w:rsid w:val="003718CC"/>
    <w:rsid w:val="00371BEE"/>
    <w:rsid w:val="00371D29"/>
    <w:rsid w:val="00371D82"/>
    <w:rsid w:val="00371E60"/>
    <w:rsid w:val="00371EF2"/>
    <w:rsid w:val="00372074"/>
    <w:rsid w:val="003722B2"/>
    <w:rsid w:val="003722C8"/>
    <w:rsid w:val="00372491"/>
    <w:rsid w:val="00372563"/>
    <w:rsid w:val="003725D7"/>
    <w:rsid w:val="00372628"/>
    <w:rsid w:val="0037263A"/>
    <w:rsid w:val="00372697"/>
    <w:rsid w:val="0037273D"/>
    <w:rsid w:val="00372B5E"/>
    <w:rsid w:val="00372C15"/>
    <w:rsid w:val="00372C23"/>
    <w:rsid w:val="00372D85"/>
    <w:rsid w:val="00372D9A"/>
    <w:rsid w:val="00372DAD"/>
    <w:rsid w:val="00372E9B"/>
    <w:rsid w:val="00372EBB"/>
    <w:rsid w:val="00372ECC"/>
    <w:rsid w:val="00372F38"/>
    <w:rsid w:val="00372F6B"/>
    <w:rsid w:val="00372F9D"/>
    <w:rsid w:val="0037317F"/>
    <w:rsid w:val="003731B4"/>
    <w:rsid w:val="0037325E"/>
    <w:rsid w:val="003732BE"/>
    <w:rsid w:val="003732C4"/>
    <w:rsid w:val="0037332D"/>
    <w:rsid w:val="00373510"/>
    <w:rsid w:val="00373513"/>
    <w:rsid w:val="00373687"/>
    <w:rsid w:val="00373749"/>
    <w:rsid w:val="0037374F"/>
    <w:rsid w:val="00373889"/>
    <w:rsid w:val="003738B7"/>
    <w:rsid w:val="003739AF"/>
    <w:rsid w:val="00373A8A"/>
    <w:rsid w:val="00373A93"/>
    <w:rsid w:val="00373DDA"/>
    <w:rsid w:val="00373E1D"/>
    <w:rsid w:val="00373F43"/>
    <w:rsid w:val="00373FDE"/>
    <w:rsid w:val="0037404F"/>
    <w:rsid w:val="00374243"/>
    <w:rsid w:val="003742B3"/>
    <w:rsid w:val="00374305"/>
    <w:rsid w:val="00374371"/>
    <w:rsid w:val="00374477"/>
    <w:rsid w:val="00374671"/>
    <w:rsid w:val="00374828"/>
    <w:rsid w:val="0037494E"/>
    <w:rsid w:val="0037495C"/>
    <w:rsid w:val="0037499E"/>
    <w:rsid w:val="003749D1"/>
    <w:rsid w:val="00374D31"/>
    <w:rsid w:val="00374EC2"/>
    <w:rsid w:val="00374F4B"/>
    <w:rsid w:val="00374F83"/>
    <w:rsid w:val="00375033"/>
    <w:rsid w:val="0037504C"/>
    <w:rsid w:val="00375075"/>
    <w:rsid w:val="003751B0"/>
    <w:rsid w:val="00375278"/>
    <w:rsid w:val="0037527F"/>
    <w:rsid w:val="0037537F"/>
    <w:rsid w:val="00375497"/>
    <w:rsid w:val="00375691"/>
    <w:rsid w:val="003756A4"/>
    <w:rsid w:val="0037578A"/>
    <w:rsid w:val="00375799"/>
    <w:rsid w:val="003757D3"/>
    <w:rsid w:val="003757D7"/>
    <w:rsid w:val="003758CE"/>
    <w:rsid w:val="00375986"/>
    <w:rsid w:val="003759FC"/>
    <w:rsid w:val="00375A26"/>
    <w:rsid w:val="00375A9D"/>
    <w:rsid w:val="00375B5B"/>
    <w:rsid w:val="00375C17"/>
    <w:rsid w:val="00375C4D"/>
    <w:rsid w:val="00375D1A"/>
    <w:rsid w:val="00375D21"/>
    <w:rsid w:val="00375E5E"/>
    <w:rsid w:val="00375EAD"/>
    <w:rsid w:val="00375EB7"/>
    <w:rsid w:val="00375F59"/>
    <w:rsid w:val="00375FF7"/>
    <w:rsid w:val="00376054"/>
    <w:rsid w:val="00376069"/>
    <w:rsid w:val="003760A1"/>
    <w:rsid w:val="003763DB"/>
    <w:rsid w:val="003764BA"/>
    <w:rsid w:val="003765BB"/>
    <w:rsid w:val="003767FB"/>
    <w:rsid w:val="00376897"/>
    <w:rsid w:val="0037696F"/>
    <w:rsid w:val="00376A69"/>
    <w:rsid w:val="00376B23"/>
    <w:rsid w:val="00376B63"/>
    <w:rsid w:val="00376B99"/>
    <w:rsid w:val="00376BDE"/>
    <w:rsid w:val="00376D9A"/>
    <w:rsid w:val="00376D9B"/>
    <w:rsid w:val="00376DE2"/>
    <w:rsid w:val="00376E24"/>
    <w:rsid w:val="00376F6B"/>
    <w:rsid w:val="0037707B"/>
    <w:rsid w:val="003770B6"/>
    <w:rsid w:val="003770F2"/>
    <w:rsid w:val="003770F7"/>
    <w:rsid w:val="0037718D"/>
    <w:rsid w:val="003771B1"/>
    <w:rsid w:val="003771CD"/>
    <w:rsid w:val="00377515"/>
    <w:rsid w:val="00377621"/>
    <w:rsid w:val="00377659"/>
    <w:rsid w:val="00377672"/>
    <w:rsid w:val="0037776A"/>
    <w:rsid w:val="0037778F"/>
    <w:rsid w:val="003777D3"/>
    <w:rsid w:val="003777EE"/>
    <w:rsid w:val="00377834"/>
    <w:rsid w:val="003778DF"/>
    <w:rsid w:val="00377924"/>
    <w:rsid w:val="00377A5A"/>
    <w:rsid w:val="00377A9C"/>
    <w:rsid w:val="00377ACF"/>
    <w:rsid w:val="00377D37"/>
    <w:rsid w:val="00377D3C"/>
    <w:rsid w:val="00377EBF"/>
    <w:rsid w:val="00380003"/>
    <w:rsid w:val="00380055"/>
    <w:rsid w:val="0038006F"/>
    <w:rsid w:val="0038012D"/>
    <w:rsid w:val="00380311"/>
    <w:rsid w:val="0038039E"/>
    <w:rsid w:val="00380411"/>
    <w:rsid w:val="003804B0"/>
    <w:rsid w:val="00380533"/>
    <w:rsid w:val="003805A2"/>
    <w:rsid w:val="003805D2"/>
    <w:rsid w:val="0038064B"/>
    <w:rsid w:val="003807BA"/>
    <w:rsid w:val="00380B4C"/>
    <w:rsid w:val="00380BB1"/>
    <w:rsid w:val="00380C55"/>
    <w:rsid w:val="00380C96"/>
    <w:rsid w:val="00381009"/>
    <w:rsid w:val="00381048"/>
    <w:rsid w:val="00381069"/>
    <w:rsid w:val="0038108C"/>
    <w:rsid w:val="003811D3"/>
    <w:rsid w:val="0038141D"/>
    <w:rsid w:val="0038153F"/>
    <w:rsid w:val="003815CA"/>
    <w:rsid w:val="003816E9"/>
    <w:rsid w:val="00381821"/>
    <w:rsid w:val="00381842"/>
    <w:rsid w:val="0038187F"/>
    <w:rsid w:val="0038189B"/>
    <w:rsid w:val="003818ED"/>
    <w:rsid w:val="003819B6"/>
    <w:rsid w:val="00381A53"/>
    <w:rsid w:val="00381B00"/>
    <w:rsid w:val="00381BD0"/>
    <w:rsid w:val="00381E12"/>
    <w:rsid w:val="00381E5B"/>
    <w:rsid w:val="00381F70"/>
    <w:rsid w:val="00381FEA"/>
    <w:rsid w:val="00382173"/>
    <w:rsid w:val="003822BD"/>
    <w:rsid w:val="00382311"/>
    <w:rsid w:val="00382475"/>
    <w:rsid w:val="00382479"/>
    <w:rsid w:val="003824B5"/>
    <w:rsid w:val="00382601"/>
    <w:rsid w:val="0038260D"/>
    <w:rsid w:val="00382963"/>
    <w:rsid w:val="00382C1A"/>
    <w:rsid w:val="00382C75"/>
    <w:rsid w:val="00382E95"/>
    <w:rsid w:val="00382F36"/>
    <w:rsid w:val="00383105"/>
    <w:rsid w:val="0038320F"/>
    <w:rsid w:val="003832AF"/>
    <w:rsid w:val="00383704"/>
    <w:rsid w:val="00383A65"/>
    <w:rsid w:val="00383BF6"/>
    <w:rsid w:val="00383CF3"/>
    <w:rsid w:val="00383D93"/>
    <w:rsid w:val="00383EC4"/>
    <w:rsid w:val="00383FEA"/>
    <w:rsid w:val="00384030"/>
    <w:rsid w:val="0038428A"/>
    <w:rsid w:val="0038430A"/>
    <w:rsid w:val="00384344"/>
    <w:rsid w:val="003843DC"/>
    <w:rsid w:val="00384427"/>
    <w:rsid w:val="003844A8"/>
    <w:rsid w:val="003844FF"/>
    <w:rsid w:val="003848A3"/>
    <w:rsid w:val="00384ABA"/>
    <w:rsid w:val="00384DA6"/>
    <w:rsid w:val="00384E42"/>
    <w:rsid w:val="00384E66"/>
    <w:rsid w:val="00384EC7"/>
    <w:rsid w:val="00384EFE"/>
    <w:rsid w:val="003850FB"/>
    <w:rsid w:val="0038516F"/>
    <w:rsid w:val="003851BD"/>
    <w:rsid w:val="0038523A"/>
    <w:rsid w:val="003852F4"/>
    <w:rsid w:val="00385306"/>
    <w:rsid w:val="00385675"/>
    <w:rsid w:val="00385753"/>
    <w:rsid w:val="00385775"/>
    <w:rsid w:val="00385875"/>
    <w:rsid w:val="00385A03"/>
    <w:rsid w:val="00385B8C"/>
    <w:rsid w:val="00385C28"/>
    <w:rsid w:val="00385D47"/>
    <w:rsid w:val="00385EAB"/>
    <w:rsid w:val="00385EED"/>
    <w:rsid w:val="00385EFE"/>
    <w:rsid w:val="00386030"/>
    <w:rsid w:val="003860AF"/>
    <w:rsid w:val="00386249"/>
    <w:rsid w:val="00386357"/>
    <w:rsid w:val="0038638C"/>
    <w:rsid w:val="003863B9"/>
    <w:rsid w:val="00386540"/>
    <w:rsid w:val="00386796"/>
    <w:rsid w:val="003867EB"/>
    <w:rsid w:val="00386896"/>
    <w:rsid w:val="003868DA"/>
    <w:rsid w:val="00386940"/>
    <w:rsid w:val="00386B29"/>
    <w:rsid w:val="00386BFC"/>
    <w:rsid w:val="00386C08"/>
    <w:rsid w:val="00386D7C"/>
    <w:rsid w:val="00386D94"/>
    <w:rsid w:val="00386DC5"/>
    <w:rsid w:val="00386DCF"/>
    <w:rsid w:val="00386F7F"/>
    <w:rsid w:val="0038706F"/>
    <w:rsid w:val="00387116"/>
    <w:rsid w:val="00387272"/>
    <w:rsid w:val="003872A3"/>
    <w:rsid w:val="00387448"/>
    <w:rsid w:val="00387566"/>
    <w:rsid w:val="003877A6"/>
    <w:rsid w:val="003877B8"/>
    <w:rsid w:val="003877F7"/>
    <w:rsid w:val="0038787C"/>
    <w:rsid w:val="00387B91"/>
    <w:rsid w:val="00387BDE"/>
    <w:rsid w:val="00387CA9"/>
    <w:rsid w:val="00387D6F"/>
    <w:rsid w:val="00387D8B"/>
    <w:rsid w:val="00387E85"/>
    <w:rsid w:val="00387FB5"/>
    <w:rsid w:val="00390163"/>
    <w:rsid w:val="00390241"/>
    <w:rsid w:val="003902DA"/>
    <w:rsid w:val="0039038F"/>
    <w:rsid w:val="003903B3"/>
    <w:rsid w:val="003904E6"/>
    <w:rsid w:val="003906DF"/>
    <w:rsid w:val="003909B4"/>
    <w:rsid w:val="003909C2"/>
    <w:rsid w:val="003909F6"/>
    <w:rsid w:val="00390A8D"/>
    <w:rsid w:val="00390E9D"/>
    <w:rsid w:val="00390EA2"/>
    <w:rsid w:val="00390F1F"/>
    <w:rsid w:val="00390F5B"/>
    <w:rsid w:val="0039101F"/>
    <w:rsid w:val="0039106B"/>
    <w:rsid w:val="003911A3"/>
    <w:rsid w:val="00391296"/>
    <w:rsid w:val="003912DF"/>
    <w:rsid w:val="00391410"/>
    <w:rsid w:val="00391413"/>
    <w:rsid w:val="00391477"/>
    <w:rsid w:val="003914AA"/>
    <w:rsid w:val="003914E6"/>
    <w:rsid w:val="003914F2"/>
    <w:rsid w:val="003916FA"/>
    <w:rsid w:val="00391777"/>
    <w:rsid w:val="003917AF"/>
    <w:rsid w:val="003917FE"/>
    <w:rsid w:val="00391A27"/>
    <w:rsid w:val="00391ACA"/>
    <w:rsid w:val="00391C08"/>
    <w:rsid w:val="00391C39"/>
    <w:rsid w:val="00391C3F"/>
    <w:rsid w:val="00391C70"/>
    <w:rsid w:val="00391E92"/>
    <w:rsid w:val="00391F3C"/>
    <w:rsid w:val="00391F63"/>
    <w:rsid w:val="00391FB9"/>
    <w:rsid w:val="00391FCE"/>
    <w:rsid w:val="0039221F"/>
    <w:rsid w:val="003923F8"/>
    <w:rsid w:val="00392474"/>
    <w:rsid w:val="003926DD"/>
    <w:rsid w:val="00392889"/>
    <w:rsid w:val="00392AE4"/>
    <w:rsid w:val="00392BEF"/>
    <w:rsid w:val="00392CBB"/>
    <w:rsid w:val="00392FAE"/>
    <w:rsid w:val="00393336"/>
    <w:rsid w:val="00393971"/>
    <w:rsid w:val="003939F7"/>
    <w:rsid w:val="00393A78"/>
    <w:rsid w:val="00393A8E"/>
    <w:rsid w:val="00393AFC"/>
    <w:rsid w:val="00393B03"/>
    <w:rsid w:val="00393B36"/>
    <w:rsid w:val="00393B50"/>
    <w:rsid w:val="00393CDC"/>
    <w:rsid w:val="00393D90"/>
    <w:rsid w:val="00393DC1"/>
    <w:rsid w:val="00393DE0"/>
    <w:rsid w:val="00393DFB"/>
    <w:rsid w:val="00393E81"/>
    <w:rsid w:val="00393EE8"/>
    <w:rsid w:val="00393F11"/>
    <w:rsid w:val="00393FC2"/>
    <w:rsid w:val="0039409A"/>
    <w:rsid w:val="00394260"/>
    <w:rsid w:val="003942F1"/>
    <w:rsid w:val="0039430A"/>
    <w:rsid w:val="00394390"/>
    <w:rsid w:val="00394774"/>
    <w:rsid w:val="003948C1"/>
    <w:rsid w:val="00394A30"/>
    <w:rsid w:val="00394C3A"/>
    <w:rsid w:val="00394C7D"/>
    <w:rsid w:val="00394C82"/>
    <w:rsid w:val="00394CCA"/>
    <w:rsid w:val="00394DDE"/>
    <w:rsid w:val="00394F28"/>
    <w:rsid w:val="003950FC"/>
    <w:rsid w:val="003951BF"/>
    <w:rsid w:val="003952B6"/>
    <w:rsid w:val="003953E5"/>
    <w:rsid w:val="0039546D"/>
    <w:rsid w:val="00395505"/>
    <w:rsid w:val="00395533"/>
    <w:rsid w:val="0039563D"/>
    <w:rsid w:val="003957EA"/>
    <w:rsid w:val="0039581B"/>
    <w:rsid w:val="0039588A"/>
    <w:rsid w:val="00395946"/>
    <w:rsid w:val="0039596D"/>
    <w:rsid w:val="003959A1"/>
    <w:rsid w:val="00395A56"/>
    <w:rsid w:val="00395AB0"/>
    <w:rsid w:val="00395B06"/>
    <w:rsid w:val="00395B4B"/>
    <w:rsid w:val="00395D5C"/>
    <w:rsid w:val="00395F45"/>
    <w:rsid w:val="00395F63"/>
    <w:rsid w:val="00395FC3"/>
    <w:rsid w:val="003961FF"/>
    <w:rsid w:val="00396261"/>
    <w:rsid w:val="00396384"/>
    <w:rsid w:val="00396452"/>
    <w:rsid w:val="00396530"/>
    <w:rsid w:val="0039657E"/>
    <w:rsid w:val="003966EF"/>
    <w:rsid w:val="00396791"/>
    <w:rsid w:val="003967C8"/>
    <w:rsid w:val="003967D6"/>
    <w:rsid w:val="0039683B"/>
    <w:rsid w:val="00396857"/>
    <w:rsid w:val="00396A7E"/>
    <w:rsid w:val="00396AC6"/>
    <w:rsid w:val="00396B7A"/>
    <w:rsid w:val="00396C6B"/>
    <w:rsid w:val="00396CA7"/>
    <w:rsid w:val="00396D45"/>
    <w:rsid w:val="00396D4D"/>
    <w:rsid w:val="00396D61"/>
    <w:rsid w:val="00396D73"/>
    <w:rsid w:val="00396D9E"/>
    <w:rsid w:val="00396E62"/>
    <w:rsid w:val="00396F80"/>
    <w:rsid w:val="00396FE0"/>
    <w:rsid w:val="00397074"/>
    <w:rsid w:val="0039721A"/>
    <w:rsid w:val="00397229"/>
    <w:rsid w:val="0039732D"/>
    <w:rsid w:val="003973A8"/>
    <w:rsid w:val="00397587"/>
    <w:rsid w:val="003976DB"/>
    <w:rsid w:val="003978A7"/>
    <w:rsid w:val="003978BE"/>
    <w:rsid w:val="00397CB0"/>
    <w:rsid w:val="00397D14"/>
    <w:rsid w:val="00397D2F"/>
    <w:rsid w:val="00397D6F"/>
    <w:rsid w:val="00397E3B"/>
    <w:rsid w:val="00397E97"/>
    <w:rsid w:val="00397F97"/>
    <w:rsid w:val="00397FFE"/>
    <w:rsid w:val="003A0073"/>
    <w:rsid w:val="003A0123"/>
    <w:rsid w:val="003A02DA"/>
    <w:rsid w:val="003A0335"/>
    <w:rsid w:val="003A0431"/>
    <w:rsid w:val="003A05C4"/>
    <w:rsid w:val="003A060F"/>
    <w:rsid w:val="003A091C"/>
    <w:rsid w:val="003A0CE7"/>
    <w:rsid w:val="003A0E2B"/>
    <w:rsid w:val="003A0E40"/>
    <w:rsid w:val="003A1513"/>
    <w:rsid w:val="003A154E"/>
    <w:rsid w:val="003A169B"/>
    <w:rsid w:val="003A1805"/>
    <w:rsid w:val="003A18C4"/>
    <w:rsid w:val="003A1901"/>
    <w:rsid w:val="003A19A3"/>
    <w:rsid w:val="003A19B4"/>
    <w:rsid w:val="003A1A33"/>
    <w:rsid w:val="003A1AC0"/>
    <w:rsid w:val="003A1B03"/>
    <w:rsid w:val="003A1E95"/>
    <w:rsid w:val="003A1FC0"/>
    <w:rsid w:val="003A20D0"/>
    <w:rsid w:val="003A22B6"/>
    <w:rsid w:val="003A2524"/>
    <w:rsid w:val="003A255A"/>
    <w:rsid w:val="003A25B2"/>
    <w:rsid w:val="003A25E3"/>
    <w:rsid w:val="003A261D"/>
    <w:rsid w:val="003A27EB"/>
    <w:rsid w:val="003A2817"/>
    <w:rsid w:val="003A285D"/>
    <w:rsid w:val="003A2A87"/>
    <w:rsid w:val="003A2B58"/>
    <w:rsid w:val="003A2BF1"/>
    <w:rsid w:val="003A30B1"/>
    <w:rsid w:val="003A3140"/>
    <w:rsid w:val="003A314B"/>
    <w:rsid w:val="003A337B"/>
    <w:rsid w:val="003A349D"/>
    <w:rsid w:val="003A37F4"/>
    <w:rsid w:val="003A38FF"/>
    <w:rsid w:val="003A3900"/>
    <w:rsid w:val="003A3907"/>
    <w:rsid w:val="003A39D4"/>
    <w:rsid w:val="003A3ADB"/>
    <w:rsid w:val="003A3B0D"/>
    <w:rsid w:val="003A3B2B"/>
    <w:rsid w:val="003A3D96"/>
    <w:rsid w:val="003A3DAE"/>
    <w:rsid w:val="003A3E1F"/>
    <w:rsid w:val="003A3EB5"/>
    <w:rsid w:val="003A4136"/>
    <w:rsid w:val="003A4193"/>
    <w:rsid w:val="003A4195"/>
    <w:rsid w:val="003A421C"/>
    <w:rsid w:val="003A424D"/>
    <w:rsid w:val="003A425D"/>
    <w:rsid w:val="003A42BC"/>
    <w:rsid w:val="003A43B7"/>
    <w:rsid w:val="003A43C4"/>
    <w:rsid w:val="003A4513"/>
    <w:rsid w:val="003A45DB"/>
    <w:rsid w:val="003A4610"/>
    <w:rsid w:val="003A4611"/>
    <w:rsid w:val="003A4651"/>
    <w:rsid w:val="003A475B"/>
    <w:rsid w:val="003A4828"/>
    <w:rsid w:val="003A486F"/>
    <w:rsid w:val="003A491D"/>
    <w:rsid w:val="003A4959"/>
    <w:rsid w:val="003A4A30"/>
    <w:rsid w:val="003A4C1C"/>
    <w:rsid w:val="003A4CFD"/>
    <w:rsid w:val="003A4DD0"/>
    <w:rsid w:val="003A4EB4"/>
    <w:rsid w:val="003A4F9A"/>
    <w:rsid w:val="003A5043"/>
    <w:rsid w:val="003A50E1"/>
    <w:rsid w:val="003A5126"/>
    <w:rsid w:val="003A5243"/>
    <w:rsid w:val="003A52F2"/>
    <w:rsid w:val="003A5384"/>
    <w:rsid w:val="003A55DE"/>
    <w:rsid w:val="003A5694"/>
    <w:rsid w:val="003A5836"/>
    <w:rsid w:val="003A585A"/>
    <w:rsid w:val="003A59B6"/>
    <w:rsid w:val="003A5A0C"/>
    <w:rsid w:val="003A5A36"/>
    <w:rsid w:val="003A5ACA"/>
    <w:rsid w:val="003A5AE2"/>
    <w:rsid w:val="003A5BE6"/>
    <w:rsid w:val="003A5C1A"/>
    <w:rsid w:val="003A5C5E"/>
    <w:rsid w:val="003A5D15"/>
    <w:rsid w:val="003A5D8D"/>
    <w:rsid w:val="003A5DF6"/>
    <w:rsid w:val="003A5E4E"/>
    <w:rsid w:val="003A5E7F"/>
    <w:rsid w:val="003A5F46"/>
    <w:rsid w:val="003A6082"/>
    <w:rsid w:val="003A62B5"/>
    <w:rsid w:val="003A63C7"/>
    <w:rsid w:val="003A64C8"/>
    <w:rsid w:val="003A66FF"/>
    <w:rsid w:val="003A6742"/>
    <w:rsid w:val="003A682C"/>
    <w:rsid w:val="003A6837"/>
    <w:rsid w:val="003A68AA"/>
    <w:rsid w:val="003A68BE"/>
    <w:rsid w:val="003A694E"/>
    <w:rsid w:val="003A69DA"/>
    <w:rsid w:val="003A6E3C"/>
    <w:rsid w:val="003A7040"/>
    <w:rsid w:val="003A7363"/>
    <w:rsid w:val="003A7394"/>
    <w:rsid w:val="003A7685"/>
    <w:rsid w:val="003A76A9"/>
    <w:rsid w:val="003A772E"/>
    <w:rsid w:val="003A7735"/>
    <w:rsid w:val="003A788C"/>
    <w:rsid w:val="003A78D0"/>
    <w:rsid w:val="003A7C46"/>
    <w:rsid w:val="003A7CEE"/>
    <w:rsid w:val="003A7E88"/>
    <w:rsid w:val="003A7EF6"/>
    <w:rsid w:val="003A7F44"/>
    <w:rsid w:val="003B003F"/>
    <w:rsid w:val="003B0061"/>
    <w:rsid w:val="003B00FD"/>
    <w:rsid w:val="003B01DA"/>
    <w:rsid w:val="003B0344"/>
    <w:rsid w:val="003B049D"/>
    <w:rsid w:val="003B056A"/>
    <w:rsid w:val="003B05AF"/>
    <w:rsid w:val="003B067E"/>
    <w:rsid w:val="003B06A8"/>
    <w:rsid w:val="003B08BB"/>
    <w:rsid w:val="003B09A8"/>
    <w:rsid w:val="003B09ED"/>
    <w:rsid w:val="003B0ACB"/>
    <w:rsid w:val="003B0BD6"/>
    <w:rsid w:val="003B0C22"/>
    <w:rsid w:val="003B0CB8"/>
    <w:rsid w:val="003B0CF7"/>
    <w:rsid w:val="003B0F60"/>
    <w:rsid w:val="003B1178"/>
    <w:rsid w:val="003B1202"/>
    <w:rsid w:val="003B1385"/>
    <w:rsid w:val="003B13AE"/>
    <w:rsid w:val="003B17E8"/>
    <w:rsid w:val="003B1828"/>
    <w:rsid w:val="003B1867"/>
    <w:rsid w:val="003B18B0"/>
    <w:rsid w:val="003B1B0D"/>
    <w:rsid w:val="003B1C53"/>
    <w:rsid w:val="003B1CD7"/>
    <w:rsid w:val="003B1D6F"/>
    <w:rsid w:val="003B1F05"/>
    <w:rsid w:val="003B20A4"/>
    <w:rsid w:val="003B20D3"/>
    <w:rsid w:val="003B211D"/>
    <w:rsid w:val="003B2275"/>
    <w:rsid w:val="003B24B2"/>
    <w:rsid w:val="003B2782"/>
    <w:rsid w:val="003B27FB"/>
    <w:rsid w:val="003B2998"/>
    <w:rsid w:val="003B2B13"/>
    <w:rsid w:val="003B2B75"/>
    <w:rsid w:val="003B2DBD"/>
    <w:rsid w:val="003B2E32"/>
    <w:rsid w:val="003B2E4B"/>
    <w:rsid w:val="003B2FE3"/>
    <w:rsid w:val="003B3173"/>
    <w:rsid w:val="003B338F"/>
    <w:rsid w:val="003B33F3"/>
    <w:rsid w:val="003B35C7"/>
    <w:rsid w:val="003B3874"/>
    <w:rsid w:val="003B3BC1"/>
    <w:rsid w:val="003B3C27"/>
    <w:rsid w:val="003B3E7A"/>
    <w:rsid w:val="003B3F43"/>
    <w:rsid w:val="003B411D"/>
    <w:rsid w:val="003B4254"/>
    <w:rsid w:val="003B426E"/>
    <w:rsid w:val="003B4326"/>
    <w:rsid w:val="003B43E4"/>
    <w:rsid w:val="003B4499"/>
    <w:rsid w:val="003B459A"/>
    <w:rsid w:val="003B4661"/>
    <w:rsid w:val="003B46B8"/>
    <w:rsid w:val="003B4AA2"/>
    <w:rsid w:val="003B4BE4"/>
    <w:rsid w:val="003B50D5"/>
    <w:rsid w:val="003B5132"/>
    <w:rsid w:val="003B5196"/>
    <w:rsid w:val="003B51F2"/>
    <w:rsid w:val="003B5290"/>
    <w:rsid w:val="003B52C2"/>
    <w:rsid w:val="003B52D4"/>
    <w:rsid w:val="003B5357"/>
    <w:rsid w:val="003B5465"/>
    <w:rsid w:val="003B55AE"/>
    <w:rsid w:val="003B5686"/>
    <w:rsid w:val="003B5738"/>
    <w:rsid w:val="003B578B"/>
    <w:rsid w:val="003B5937"/>
    <w:rsid w:val="003B5A79"/>
    <w:rsid w:val="003B5C6D"/>
    <w:rsid w:val="003B5DF2"/>
    <w:rsid w:val="003B5F45"/>
    <w:rsid w:val="003B5F4D"/>
    <w:rsid w:val="003B5FF7"/>
    <w:rsid w:val="003B604A"/>
    <w:rsid w:val="003B6388"/>
    <w:rsid w:val="003B64A6"/>
    <w:rsid w:val="003B66C0"/>
    <w:rsid w:val="003B6785"/>
    <w:rsid w:val="003B685B"/>
    <w:rsid w:val="003B6904"/>
    <w:rsid w:val="003B6991"/>
    <w:rsid w:val="003B6A7F"/>
    <w:rsid w:val="003B6B29"/>
    <w:rsid w:val="003B6B64"/>
    <w:rsid w:val="003B6C57"/>
    <w:rsid w:val="003B6C82"/>
    <w:rsid w:val="003B6D55"/>
    <w:rsid w:val="003B6E3B"/>
    <w:rsid w:val="003B6FAB"/>
    <w:rsid w:val="003B70FE"/>
    <w:rsid w:val="003B71C3"/>
    <w:rsid w:val="003B7282"/>
    <w:rsid w:val="003B7428"/>
    <w:rsid w:val="003B7440"/>
    <w:rsid w:val="003B7641"/>
    <w:rsid w:val="003B7660"/>
    <w:rsid w:val="003B7812"/>
    <w:rsid w:val="003B7890"/>
    <w:rsid w:val="003B7949"/>
    <w:rsid w:val="003B7966"/>
    <w:rsid w:val="003B7BFC"/>
    <w:rsid w:val="003B7DC6"/>
    <w:rsid w:val="003B7E2A"/>
    <w:rsid w:val="003B7ECB"/>
    <w:rsid w:val="003B7F15"/>
    <w:rsid w:val="003C002B"/>
    <w:rsid w:val="003C00AE"/>
    <w:rsid w:val="003C019F"/>
    <w:rsid w:val="003C0268"/>
    <w:rsid w:val="003C043E"/>
    <w:rsid w:val="003C04A3"/>
    <w:rsid w:val="003C04A6"/>
    <w:rsid w:val="003C04C1"/>
    <w:rsid w:val="003C0807"/>
    <w:rsid w:val="003C084E"/>
    <w:rsid w:val="003C08C2"/>
    <w:rsid w:val="003C092E"/>
    <w:rsid w:val="003C094C"/>
    <w:rsid w:val="003C0998"/>
    <w:rsid w:val="003C0A2C"/>
    <w:rsid w:val="003C0AA8"/>
    <w:rsid w:val="003C0AD2"/>
    <w:rsid w:val="003C0B63"/>
    <w:rsid w:val="003C0D0B"/>
    <w:rsid w:val="003C0D5B"/>
    <w:rsid w:val="003C0E55"/>
    <w:rsid w:val="003C0F06"/>
    <w:rsid w:val="003C0F28"/>
    <w:rsid w:val="003C0FAB"/>
    <w:rsid w:val="003C0FF4"/>
    <w:rsid w:val="003C1066"/>
    <w:rsid w:val="003C106F"/>
    <w:rsid w:val="003C1294"/>
    <w:rsid w:val="003C138F"/>
    <w:rsid w:val="003C13A7"/>
    <w:rsid w:val="003C14BD"/>
    <w:rsid w:val="003C14D5"/>
    <w:rsid w:val="003C14D8"/>
    <w:rsid w:val="003C15DD"/>
    <w:rsid w:val="003C17CE"/>
    <w:rsid w:val="003C17F7"/>
    <w:rsid w:val="003C1A6F"/>
    <w:rsid w:val="003C1B73"/>
    <w:rsid w:val="003C1B90"/>
    <w:rsid w:val="003C1BA1"/>
    <w:rsid w:val="003C1BA2"/>
    <w:rsid w:val="003C1CE9"/>
    <w:rsid w:val="003C1D92"/>
    <w:rsid w:val="003C1DB5"/>
    <w:rsid w:val="003C201C"/>
    <w:rsid w:val="003C20C0"/>
    <w:rsid w:val="003C20D8"/>
    <w:rsid w:val="003C2226"/>
    <w:rsid w:val="003C2449"/>
    <w:rsid w:val="003C25BD"/>
    <w:rsid w:val="003C273F"/>
    <w:rsid w:val="003C29BA"/>
    <w:rsid w:val="003C2A29"/>
    <w:rsid w:val="003C2A89"/>
    <w:rsid w:val="003C2A91"/>
    <w:rsid w:val="003C2C45"/>
    <w:rsid w:val="003C2C48"/>
    <w:rsid w:val="003C2D12"/>
    <w:rsid w:val="003C2D28"/>
    <w:rsid w:val="003C2E1D"/>
    <w:rsid w:val="003C2EBB"/>
    <w:rsid w:val="003C2ECD"/>
    <w:rsid w:val="003C2FCA"/>
    <w:rsid w:val="003C349E"/>
    <w:rsid w:val="003C354F"/>
    <w:rsid w:val="003C35FA"/>
    <w:rsid w:val="003C38C0"/>
    <w:rsid w:val="003C394B"/>
    <w:rsid w:val="003C3983"/>
    <w:rsid w:val="003C3A8C"/>
    <w:rsid w:val="003C3CDA"/>
    <w:rsid w:val="003C3DBC"/>
    <w:rsid w:val="003C3DCB"/>
    <w:rsid w:val="003C3E06"/>
    <w:rsid w:val="003C3F21"/>
    <w:rsid w:val="003C3FB0"/>
    <w:rsid w:val="003C402C"/>
    <w:rsid w:val="003C4031"/>
    <w:rsid w:val="003C4106"/>
    <w:rsid w:val="003C416D"/>
    <w:rsid w:val="003C41E9"/>
    <w:rsid w:val="003C4227"/>
    <w:rsid w:val="003C4271"/>
    <w:rsid w:val="003C430C"/>
    <w:rsid w:val="003C448B"/>
    <w:rsid w:val="003C46CF"/>
    <w:rsid w:val="003C47A8"/>
    <w:rsid w:val="003C4CBF"/>
    <w:rsid w:val="003C4DED"/>
    <w:rsid w:val="003C4EE3"/>
    <w:rsid w:val="003C4FDF"/>
    <w:rsid w:val="003C5192"/>
    <w:rsid w:val="003C5248"/>
    <w:rsid w:val="003C526E"/>
    <w:rsid w:val="003C569D"/>
    <w:rsid w:val="003C571C"/>
    <w:rsid w:val="003C5908"/>
    <w:rsid w:val="003C5AB8"/>
    <w:rsid w:val="003C5B20"/>
    <w:rsid w:val="003C5CC9"/>
    <w:rsid w:val="003C5D9F"/>
    <w:rsid w:val="003C5E7B"/>
    <w:rsid w:val="003C5F18"/>
    <w:rsid w:val="003C5F1B"/>
    <w:rsid w:val="003C5FD9"/>
    <w:rsid w:val="003C6080"/>
    <w:rsid w:val="003C61B7"/>
    <w:rsid w:val="003C61F0"/>
    <w:rsid w:val="003C6311"/>
    <w:rsid w:val="003C63FD"/>
    <w:rsid w:val="003C6401"/>
    <w:rsid w:val="003C654D"/>
    <w:rsid w:val="003C66B2"/>
    <w:rsid w:val="003C6718"/>
    <w:rsid w:val="003C6770"/>
    <w:rsid w:val="003C6907"/>
    <w:rsid w:val="003C6C11"/>
    <w:rsid w:val="003C6D65"/>
    <w:rsid w:val="003C6E4B"/>
    <w:rsid w:val="003C6E7F"/>
    <w:rsid w:val="003C700E"/>
    <w:rsid w:val="003C7015"/>
    <w:rsid w:val="003C70EA"/>
    <w:rsid w:val="003C71B8"/>
    <w:rsid w:val="003C71F9"/>
    <w:rsid w:val="003C7298"/>
    <w:rsid w:val="003C740D"/>
    <w:rsid w:val="003C74F5"/>
    <w:rsid w:val="003C7570"/>
    <w:rsid w:val="003C75AA"/>
    <w:rsid w:val="003C76BE"/>
    <w:rsid w:val="003C76D6"/>
    <w:rsid w:val="003C773A"/>
    <w:rsid w:val="003C773F"/>
    <w:rsid w:val="003C796D"/>
    <w:rsid w:val="003C7A1E"/>
    <w:rsid w:val="003C7B9B"/>
    <w:rsid w:val="003C7BB0"/>
    <w:rsid w:val="003C7DDD"/>
    <w:rsid w:val="003C7E09"/>
    <w:rsid w:val="003C7E92"/>
    <w:rsid w:val="003C7F12"/>
    <w:rsid w:val="003C7FA7"/>
    <w:rsid w:val="003C7FE5"/>
    <w:rsid w:val="003D006D"/>
    <w:rsid w:val="003D0118"/>
    <w:rsid w:val="003D01DD"/>
    <w:rsid w:val="003D0283"/>
    <w:rsid w:val="003D0487"/>
    <w:rsid w:val="003D066B"/>
    <w:rsid w:val="003D069B"/>
    <w:rsid w:val="003D0726"/>
    <w:rsid w:val="003D0AC7"/>
    <w:rsid w:val="003D0B98"/>
    <w:rsid w:val="003D0BB6"/>
    <w:rsid w:val="003D0D93"/>
    <w:rsid w:val="003D0E06"/>
    <w:rsid w:val="003D0E48"/>
    <w:rsid w:val="003D0F0E"/>
    <w:rsid w:val="003D0F45"/>
    <w:rsid w:val="003D1035"/>
    <w:rsid w:val="003D11C8"/>
    <w:rsid w:val="003D12C0"/>
    <w:rsid w:val="003D141C"/>
    <w:rsid w:val="003D142C"/>
    <w:rsid w:val="003D14A0"/>
    <w:rsid w:val="003D1875"/>
    <w:rsid w:val="003D19A5"/>
    <w:rsid w:val="003D1A74"/>
    <w:rsid w:val="003D1AF1"/>
    <w:rsid w:val="003D1C95"/>
    <w:rsid w:val="003D1E21"/>
    <w:rsid w:val="003D1F7C"/>
    <w:rsid w:val="003D2069"/>
    <w:rsid w:val="003D222B"/>
    <w:rsid w:val="003D2434"/>
    <w:rsid w:val="003D245F"/>
    <w:rsid w:val="003D2511"/>
    <w:rsid w:val="003D253B"/>
    <w:rsid w:val="003D2662"/>
    <w:rsid w:val="003D26B7"/>
    <w:rsid w:val="003D289B"/>
    <w:rsid w:val="003D29F7"/>
    <w:rsid w:val="003D2ACF"/>
    <w:rsid w:val="003D2CDE"/>
    <w:rsid w:val="003D2D3F"/>
    <w:rsid w:val="003D2E25"/>
    <w:rsid w:val="003D2EF2"/>
    <w:rsid w:val="003D30C9"/>
    <w:rsid w:val="003D31C1"/>
    <w:rsid w:val="003D336F"/>
    <w:rsid w:val="003D348F"/>
    <w:rsid w:val="003D3582"/>
    <w:rsid w:val="003D3623"/>
    <w:rsid w:val="003D3685"/>
    <w:rsid w:val="003D36AD"/>
    <w:rsid w:val="003D374B"/>
    <w:rsid w:val="003D3935"/>
    <w:rsid w:val="003D39B4"/>
    <w:rsid w:val="003D39FD"/>
    <w:rsid w:val="003D3C58"/>
    <w:rsid w:val="003D3CA2"/>
    <w:rsid w:val="003D3EAB"/>
    <w:rsid w:val="003D3F26"/>
    <w:rsid w:val="003D4137"/>
    <w:rsid w:val="003D41B2"/>
    <w:rsid w:val="003D42D0"/>
    <w:rsid w:val="003D4305"/>
    <w:rsid w:val="003D458F"/>
    <w:rsid w:val="003D4735"/>
    <w:rsid w:val="003D47BC"/>
    <w:rsid w:val="003D4963"/>
    <w:rsid w:val="003D49BE"/>
    <w:rsid w:val="003D4A09"/>
    <w:rsid w:val="003D4AD9"/>
    <w:rsid w:val="003D4C89"/>
    <w:rsid w:val="003D4CB0"/>
    <w:rsid w:val="003D4DBC"/>
    <w:rsid w:val="003D4EFE"/>
    <w:rsid w:val="003D4F3A"/>
    <w:rsid w:val="003D4F5E"/>
    <w:rsid w:val="003D53A8"/>
    <w:rsid w:val="003D5424"/>
    <w:rsid w:val="003D562A"/>
    <w:rsid w:val="003D5646"/>
    <w:rsid w:val="003D572A"/>
    <w:rsid w:val="003D587C"/>
    <w:rsid w:val="003D59F2"/>
    <w:rsid w:val="003D5B6B"/>
    <w:rsid w:val="003D5B88"/>
    <w:rsid w:val="003D5CDB"/>
    <w:rsid w:val="003D6091"/>
    <w:rsid w:val="003D61C0"/>
    <w:rsid w:val="003D62D9"/>
    <w:rsid w:val="003D63E0"/>
    <w:rsid w:val="003D6509"/>
    <w:rsid w:val="003D655A"/>
    <w:rsid w:val="003D65F8"/>
    <w:rsid w:val="003D6675"/>
    <w:rsid w:val="003D670F"/>
    <w:rsid w:val="003D677A"/>
    <w:rsid w:val="003D6847"/>
    <w:rsid w:val="003D6AB5"/>
    <w:rsid w:val="003D6AF5"/>
    <w:rsid w:val="003D6C89"/>
    <w:rsid w:val="003D6D40"/>
    <w:rsid w:val="003D6DCB"/>
    <w:rsid w:val="003D6DE8"/>
    <w:rsid w:val="003D6EE5"/>
    <w:rsid w:val="003D6FA6"/>
    <w:rsid w:val="003D71B8"/>
    <w:rsid w:val="003D71CD"/>
    <w:rsid w:val="003D720B"/>
    <w:rsid w:val="003D7393"/>
    <w:rsid w:val="003D743D"/>
    <w:rsid w:val="003D7564"/>
    <w:rsid w:val="003D757C"/>
    <w:rsid w:val="003D7658"/>
    <w:rsid w:val="003D77E7"/>
    <w:rsid w:val="003D7812"/>
    <w:rsid w:val="003D789E"/>
    <w:rsid w:val="003D78AC"/>
    <w:rsid w:val="003D78F2"/>
    <w:rsid w:val="003D7927"/>
    <w:rsid w:val="003D7963"/>
    <w:rsid w:val="003D79C2"/>
    <w:rsid w:val="003D7A13"/>
    <w:rsid w:val="003D7C7B"/>
    <w:rsid w:val="003D7D76"/>
    <w:rsid w:val="003D7DB2"/>
    <w:rsid w:val="003D7E93"/>
    <w:rsid w:val="003D7FA4"/>
    <w:rsid w:val="003D7FB3"/>
    <w:rsid w:val="003E005B"/>
    <w:rsid w:val="003E00D2"/>
    <w:rsid w:val="003E0185"/>
    <w:rsid w:val="003E0232"/>
    <w:rsid w:val="003E0277"/>
    <w:rsid w:val="003E0593"/>
    <w:rsid w:val="003E05DE"/>
    <w:rsid w:val="003E08E9"/>
    <w:rsid w:val="003E09DC"/>
    <w:rsid w:val="003E0AC6"/>
    <w:rsid w:val="003E0C99"/>
    <w:rsid w:val="003E0CB5"/>
    <w:rsid w:val="003E0FD2"/>
    <w:rsid w:val="003E115E"/>
    <w:rsid w:val="003E12D2"/>
    <w:rsid w:val="003E1391"/>
    <w:rsid w:val="003E147E"/>
    <w:rsid w:val="003E150F"/>
    <w:rsid w:val="003E1671"/>
    <w:rsid w:val="003E16D4"/>
    <w:rsid w:val="003E1702"/>
    <w:rsid w:val="003E170B"/>
    <w:rsid w:val="003E17DD"/>
    <w:rsid w:val="003E1A8E"/>
    <w:rsid w:val="003E1BAB"/>
    <w:rsid w:val="003E1C32"/>
    <w:rsid w:val="003E1C85"/>
    <w:rsid w:val="003E203B"/>
    <w:rsid w:val="003E209C"/>
    <w:rsid w:val="003E21AE"/>
    <w:rsid w:val="003E21B4"/>
    <w:rsid w:val="003E21CC"/>
    <w:rsid w:val="003E23B1"/>
    <w:rsid w:val="003E23CD"/>
    <w:rsid w:val="003E23D6"/>
    <w:rsid w:val="003E2468"/>
    <w:rsid w:val="003E2514"/>
    <w:rsid w:val="003E257F"/>
    <w:rsid w:val="003E2595"/>
    <w:rsid w:val="003E260A"/>
    <w:rsid w:val="003E2B06"/>
    <w:rsid w:val="003E2B9D"/>
    <w:rsid w:val="003E2CEB"/>
    <w:rsid w:val="003E2D13"/>
    <w:rsid w:val="003E2D26"/>
    <w:rsid w:val="003E2D52"/>
    <w:rsid w:val="003E2EF0"/>
    <w:rsid w:val="003E2F14"/>
    <w:rsid w:val="003E314B"/>
    <w:rsid w:val="003E31F6"/>
    <w:rsid w:val="003E3309"/>
    <w:rsid w:val="003E336F"/>
    <w:rsid w:val="003E33FC"/>
    <w:rsid w:val="003E361A"/>
    <w:rsid w:val="003E3680"/>
    <w:rsid w:val="003E3684"/>
    <w:rsid w:val="003E36EA"/>
    <w:rsid w:val="003E375E"/>
    <w:rsid w:val="003E37ED"/>
    <w:rsid w:val="003E3864"/>
    <w:rsid w:val="003E38AF"/>
    <w:rsid w:val="003E399A"/>
    <w:rsid w:val="003E3AAF"/>
    <w:rsid w:val="003E3ADC"/>
    <w:rsid w:val="003E3B46"/>
    <w:rsid w:val="003E3B8B"/>
    <w:rsid w:val="003E3B9C"/>
    <w:rsid w:val="003E3BB2"/>
    <w:rsid w:val="003E3BDB"/>
    <w:rsid w:val="003E3BE9"/>
    <w:rsid w:val="003E3D1B"/>
    <w:rsid w:val="003E3E7E"/>
    <w:rsid w:val="003E3F7C"/>
    <w:rsid w:val="003E3F95"/>
    <w:rsid w:val="003E3FC1"/>
    <w:rsid w:val="003E4077"/>
    <w:rsid w:val="003E454E"/>
    <w:rsid w:val="003E458A"/>
    <w:rsid w:val="003E4763"/>
    <w:rsid w:val="003E487E"/>
    <w:rsid w:val="003E48A0"/>
    <w:rsid w:val="003E48F8"/>
    <w:rsid w:val="003E4920"/>
    <w:rsid w:val="003E4AA7"/>
    <w:rsid w:val="003E4CAB"/>
    <w:rsid w:val="003E4FD4"/>
    <w:rsid w:val="003E5061"/>
    <w:rsid w:val="003E508B"/>
    <w:rsid w:val="003E50F5"/>
    <w:rsid w:val="003E51F4"/>
    <w:rsid w:val="003E541C"/>
    <w:rsid w:val="003E5473"/>
    <w:rsid w:val="003E563A"/>
    <w:rsid w:val="003E5646"/>
    <w:rsid w:val="003E573B"/>
    <w:rsid w:val="003E595F"/>
    <w:rsid w:val="003E59C6"/>
    <w:rsid w:val="003E59D5"/>
    <w:rsid w:val="003E5A19"/>
    <w:rsid w:val="003E5A23"/>
    <w:rsid w:val="003E5AA8"/>
    <w:rsid w:val="003E5BF2"/>
    <w:rsid w:val="003E5CA7"/>
    <w:rsid w:val="003E5EC4"/>
    <w:rsid w:val="003E5EF4"/>
    <w:rsid w:val="003E5F1F"/>
    <w:rsid w:val="003E6129"/>
    <w:rsid w:val="003E6163"/>
    <w:rsid w:val="003E625D"/>
    <w:rsid w:val="003E62E3"/>
    <w:rsid w:val="003E6320"/>
    <w:rsid w:val="003E6426"/>
    <w:rsid w:val="003E645B"/>
    <w:rsid w:val="003E64CA"/>
    <w:rsid w:val="003E6615"/>
    <w:rsid w:val="003E66C2"/>
    <w:rsid w:val="003E68B5"/>
    <w:rsid w:val="003E69D1"/>
    <w:rsid w:val="003E6B8B"/>
    <w:rsid w:val="003E6BCC"/>
    <w:rsid w:val="003E6E0B"/>
    <w:rsid w:val="003E6EB6"/>
    <w:rsid w:val="003E7021"/>
    <w:rsid w:val="003E7111"/>
    <w:rsid w:val="003E7189"/>
    <w:rsid w:val="003E7283"/>
    <w:rsid w:val="003E72CD"/>
    <w:rsid w:val="003E733F"/>
    <w:rsid w:val="003E7484"/>
    <w:rsid w:val="003E765C"/>
    <w:rsid w:val="003E7AD1"/>
    <w:rsid w:val="003E7AFD"/>
    <w:rsid w:val="003E7AFF"/>
    <w:rsid w:val="003E7C01"/>
    <w:rsid w:val="003E7C46"/>
    <w:rsid w:val="003E7C5C"/>
    <w:rsid w:val="003E7C5E"/>
    <w:rsid w:val="003E7CD8"/>
    <w:rsid w:val="003E7D66"/>
    <w:rsid w:val="003E7DE4"/>
    <w:rsid w:val="003E7EBD"/>
    <w:rsid w:val="003F0005"/>
    <w:rsid w:val="003F001F"/>
    <w:rsid w:val="003F0091"/>
    <w:rsid w:val="003F012A"/>
    <w:rsid w:val="003F01E3"/>
    <w:rsid w:val="003F0344"/>
    <w:rsid w:val="003F0362"/>
    <w:rsid w:val="003F05CC"/>
    <w:rsid w:val="003F05D0"/>
    <w:rsid w:val="003F07D8"/>
    <w:rsid w:val="003F0872"/>
    <w:rsid w:val="003F0A74"/>
    <w:rsid w:val="003F0AE9"/>
    <w:rsid w:val="003F0B10"/>
    <w:rsid w:val="003F0C54"/>
    <w:rsid w:val="003F0D92"/>
    <w:rsid w:val="003F0DD5"/>
    <w:rsid w:val="003F10C8"/>
    <w:rsid w:val="003F126A"/>
    <w:rsid w:val="003F136C"/>
    <w:rsid w:val="003F139A"/>
    <w:rsid w:val="003F1486"/>
    <w:rsid w:val="003F1508"/>
    <w:rsid w:val="003F15C3"/>
    <w:rsid w:val="003F16B1"/>
    <w:rsid w:val="003F16F8"/>
    <w:rsid w:val="003F171C"/>
    <w:rsid w:val="003F18D9"/>
    <w:rsid w:val="003F19BE"/>
    <w:rsid w:val="003F19D5"/>
    <w:rsid w:val="003F1BCD"/>
    <w:rsid w:val="003F1BEB"/>
    <w:rsid w:val="003F1C5C"/>
    <w:rsid w:val="003F1CC5"/>
    <w:rsid w:val="003F1D2C"/>
    <w:rsid w:val="003F1DFE"/>
    <w:rsid w:val="003F200B"/>
    <w:rsid w:val="003F202E"/>
    <w:rsid w:val="003F20D4"/>
    <w:rsid w:val="003F21B2"/>
    <w:rsid w:val="003F21BD"/>
    <w:rsid w:val="003F2293"/>
    <w:rsid w:val="003F22A6"/>
    <w:rsid w:val="003F2427"/>
    <w:rsid w:val="003F2561"/>
    <w:rsid w:val="003F25EE"/>
    <w:rsid w:val="003F2902"/>
    <w:rsid w:val="003F290C"/>
    <w:rsid w:val="003F292C"/>
    <w:rsid w:val="003F2BF9"/>
    <w:rsid w:val="003F2C06"/>
    <w:rsid w:val="003F2C82"/>
    <w:rsid w:val="003F2CA3"/>
    <w:rsid w:val="003F2E7B"/>
    <w:rsid w:val="003F2F81"/>
    <w:rsid w:val="003F2FB5"/>
    <w:rsid w:val="003F3382"/>
    <w:rsid w:val="003F343D"/>
    <w:rsid w:val="003F36A4"/>
    <w:rsid w:val="003F36E0"/>
    <w:rsid w:val="003F3780"/>
    <w:rsid w:val="003F37A0"/>
    <w:rsid w:val="003F3A38"/>
    <w:rsid w:val="003F3BCD"/>
    <w:rsid w:val="003F3BD4"/>
    <w:rsid w:val="003F3BF7"/>
    <w:rsid w:val="003F3E2C"/>
    <w:rsid w:val="003F4026"/>
    <w:rsid w:val="003F40F6"/>
    <w:rsid w:val="003F42F8"/>
    <w:rsid w:val="003F45A1"/>
    <w:rsid w:val="003F45AE"/>
    <w:rsid w:val="003F4621"/>
    <w:rsid w:val="003F4707"/>
    <w:rsid w:val="003F478A"/>
    <w:rsid w:val="003F47FA"/>
    <w:rsid w:val="003F492E"/>
    <w:rsid w:val="003F4AD9"/>
    <w:rsid w:val="003F4AE8"/>
    <w:rsid w:val="003F4B8D"/>
    <w:rsid w:val="003F4C07"/>
    <w:rsid w:val="003F4E65"/>
    <w:rsid w:val="003F4EB9"/>
    <w:rsid w:val="003F4F6F"/>
    <w:rsid w:val="003F4FAB"/>
    <w:rsid w:val="003F4FD0"/>
    <w:rsid w:val="003F51CB"/>
    <w:rsid w:val="003F5239"/>
    <w:rsid w:val="003F525F"/>
    <w:rsid w:val="003F5284"/>
    <w:rsid w:val="003F52A1"/>
    <w:rsid w:val="003F5496"/>
    <w:rsid w:val="003F5500"/>
    <w:rsid w:val="003F5531"/>
    <w:rsid w:val="003F55C8"/>
    <w:rsid w:val="003F56A9"/>
    <w:rsid w:val="003F5717"/>
    <w:rsid w:val="003F5766"/>
    <w:rsid w:val="003F59B7"/>
    <w:rsid w:val="003F59CA"/>
    <w:rsid w:val="003F5B0B"/>
    <w:rsid w:val="003F5B53"/>
    <w:rsid w:val="003F5C9C"/>
    <w:rsid w:val="003F5CF3"/>
    <w:rsid w:val="003F5D52"/>
    <w:rsid w:val="003F5D57"/>
    <w:rsid w:val="003F5D59"/>
    <w:rsid w:val="003F5D6F"/>
    <w:rsid w:val="003F5DD1"/>
    <w:rsid w:val="003F5E70"/>
    <w:rsid w:val="003F5F72"/>
    <w:rsid w:val="003F5FA5"/>
    <w:rsid w:val="003F6059"/>
    <w:rsid w:val="003F6085"/>
    <w:rsid w:val="003F6096"/>
    <w:rsid w:val="003F6135"/>
    <w:rsid w:val="003F6182"/>
    <w:rsid w:val="003F61EB"/>
    <w:rsid w:val="003F6231"/>
    <w:rsid w:val="003F62C1"/>
    <w:rsid w:val="003F6368"/>
    <w:rsid w:val="003F6372"/>
    <w:rsid w:val="003F64F0"/>
    <w:rsid w:val="003F6527"/>
    <w:rsid w:val="003F655D"/>
    <w:rsid w:val="003F656E"/>
    <w:rsid w:val="003F6640"/>
    <w:rsid w:val="003F673D"/>
    <w:rsid w:val="003F67AC"/>
    <w:rsid w:val="003F6855"/>
    <w:rsid w:val="003F6997"/>
    <w:rsid w:val="003F6AC3"/>
    <w:rsid w:val="003F6B42"/>
    <w:rsid w:val="003F6C12"/>
    <w:rsid w:val="003F6DC1"/>
    <w:rsid w:val="003F6E0D"/>
    <w:rsid w:val="003F6EE2"/>
    <w:rsid w:val="003F70E0"/>
    <w:rsid w:val="003F71F9"/>
    <w:rsid w:val="003F7602"/>
    <w:rsid w:val="003F77AA"/>
    <w:rsid w:val="003F786B"/>
    <w:rsid w:val="003F7B43"/>
    <w:rsid w:val="003F7E94"/>
    <w:rsid w:val="003F7F5F"/>
    <w:rsid w:val="003F7F6A"/>
    <w:rsid w:val="003F7F9E"/>
    <w:rsid w:val="00400091"/>
    <w:rsid w:val="00400139"/>
    <w:rsid w:val="004001C7"/>
    <w:rsid w:val="0040037F"/>
    <w:rsid w:val="0040059C"/>
    <w:rsid w:val="004005B0"/>
    <w:rsid w:val="00400629"/>
    <w:rsid w:val="0040062D"/>
    <w:rsid w:val="0040069C"/>
    <w:rsid w:val="004006FC"/>
    <w:rsid w:val="00400705"/>
    <w:rsid w:val="0040070A"/>
    <w:rsid w:val="0040078C"/>
    <w:rsid w:val="00400A38"/>
    <w:rsid w:val="00400A9E"/>
    <w:rsid w:val="00400AA8"/>
    <w:rsid w:val="004010DD"/>
    <w:rsid w:val="00401202"/>
    <w:rsid w:val="004012D6"/>
    <w:rsid w:val="00401336"/>
    <w:rsid w:val="0040143D"/>
    <w:rsid w:val="004015A7"/>
    <w:rsid w:val="0040168A"/>
    <w:rsid w:val="0040182A"/>
    <w:rsid w:val="0040184A"/>
    <w:rsid w:val="004019E0"/>
    <w:rsid w:val="00401AEF"/>
    <w:rsid w:val="00402062"/>
    <w:rsid w:val="00402082"/>
    <w:rsid w:val="00402099"/>
    <w:rsid w:val="0040217C"/>
    <w:rsid w:val="0040217E"/>
    <w:rsid w:val="004022BE"/>
    <w:rsid w:val="00402317"/>
    <w:rsid w:val="0040262C"/>
    <w:rsid w:val="004026C3"/>
    <w:rsid w:val="00402742"/>
    <w:rsid w:val="0040276C"/>
    <w:rsid w:val="00402776"/>
    <w:rsid w:val="00402800"/>
    <w:rsid w:val="00402813"/>
    <w:rsid w:val="0040287E"/>
    <w:rsid w:val="0040295E"/>
    <w:rsid w:val="00402B03"/>
    <w:rsid w:val="00402B4F"/>
    <w:rsid w:val="00402B91"/>
    <w:rsid w:val="00402C32"/>
    <w:rsid w:val="00402CB0"/>
    <w:rsid w:val="00402CCE"/>
    <w:rsid w:val="00402D53"/>
    <w:rsid w:val="00402D73"/>
    <w:rsid w:val="00402DA5"/>
    <w:rsid w:val="00402E17"/>
    <w:rsid w:val="00402E50"/>
    <w:rsid w:val="00402E59"/>
    <w:rsid w:val="00402F44"/>
    <w:rsid w:val="00402F54"/>
    <w:rsid w:val="00403140"/>
    <w:rsid w:val="004031AB"/>
    <w:rsid w:val="00403207"/>
    <w:rsid w:val="004032A0"/>
    <w:rsid w:val="004035DF"/>
    <w:rsid w:val="0040373C"/>
    <w:rsid w:val="0040374E"/>
    <w:rsid w:val="00403824"/>
    <w:rsid w:val="0040385C"/>
    <w:rsid w:val="00403906"/>
    <w:rsid w:val="00403947"/>
    <w:rsid w:val="0040394D"/>
    <w:rsid w:val="00403A03"/>
    <w:rsid w:val="00403A7E"/>
    <w:rsid w:val="00403B83"/>
    <w:rsid w:val="00403CDD"/>
    <w:rsid w:val="00403CF3"/>
    <w:rsid w:val="00403D15"/>
    <w:rsid w:val="00403DE8"/>
    <w:rsid w:val="00403E47"/>
    <w:rsid w:val="00403EC4"/>
    <w:rsid w:val="00403F33"/>
    <w:rsid w:val="00403F76"/>
    <w:rsid w:val="0040412B"/>
    <w:rsid w:val="004041E7"/>
    <w:rsid w:val="0040421A"/>
    <w:rsid w:val="004042DF"/>
    <w:rsid w:val="00404328"/>
    <w:rsid w:val="00404397"/>
    <w:rsid w:val="004043AD"/>
    <w:rsid w:val="0040440E"/>
    <w:rsid w:val="00404456"/>
    <w:rsid w:val="0040455B"/>
    <w:rsid w:val="0040486F"/>
    <w:rsid w:val="0040496A"/>
    <w:rsid w:val="004049EF"/>
    <w:rsid w:val="00404A4F"/>
    <w:rsid w:val="00404A69"/>
    <w:rsid w:val="00404B16"/>
    <w:rsid w:val="00404B5D"/>
    <w:rsid w:val="00404B75"/>
    <w:rsid w:val="00404CCE"/>
    <w:rsid w:val="00404F94"/>
    <w:rsid w:val="004051E8"/>
    <w:rsid w:val="00405308"/>
    <w:rsid w:val="004053D7"/>
    <w:rsid w:val="0040540A"/>
    <w:rsid w:val="00405489"/>
    <w:rsid w:val="004054C1"/>
    <w:rsid w:val="004054CB"/>
    <w:rsid w:val="00405509"/>
    <w:rsid w:val="004055A9"/>
    <w:rsid w:val="004055FB"/>
    <w:rsid w:val="004056E1"/>
    <w:rsid w:val="00405756"/>
    <w:rsid w:val="004058A8"/>
    <w:rsid w:val="0040593A"/>
    <w:rsid w:val="00405E94"/>
    <w:rsid w:val="00405F6F"/>
    <w:rsid w:val="00406011"/>
    <w:rsid w:val="004061EE"/>
    <w:rsid w:val="004062DC"/>
    <w:rsid w:val="004063E7"/>
    <w:rsid w:val="00406585"/>
    <w:rsid w:val="004065AC"/>
    <w:rsid w:val="004065D3"/>
    <w:rsid w:val="0040665D"/>
    <w:rsid w:val="004066B7"/>
    <w:rsid w:val="004067F3"/>
    <w:rsid w:val="00406B86"/>
    <w:rsid w:val="00406C5C"/>
    <w:rsid w:val="00406CD9"/>
    <w:rsid w:val="00406D79"/>
    <w:rsid w:val="00406DF4"/>
    <w:rsid w:val="00406EE9"/>
    <w:rsid w:val="00406F6C"/>
    <w:rsid w:val="00407082"/>
    <w:rsid w:val="004070FB"/>
    <w:rsid w:val="004071D2"/>
    <w:rsid w:val="004071F6"/>
    <w:rsid w:val="0040725D"/>
    <w:rsid w:val="00407318"/>
    <w:rsid w:val="00407383"/>
    <w:rsid w:val="004075EE"/>
    <w:rsid w:val="00407A0E"/>
    <w:rsid w:val="00407A79"/>
    <w:rsid w:val="00407A86"/>
    <w:rsid w:val="00407A91"/>
    <w:rsid w:val="00407B36"/>
    <w:rsid w:val="00407CA3"/>
    <w:rsid w:val="00407CDC"/>
    <w:rsid w:val="00407E05"/>
    <w:rsid w:val="00407EB7"/>
    <w:rsid w:val="00410004"/>
    <w:rsid w:val="0041012B"/>
    <w:rsid w:val="00410235"/>
    <w:rsid w:val="00410349"/>
    <w:rsid w:val="004103D4"/>
    <w:rsid w:val="0041045E"/>
    <w:rsid w:val="004107BB"/>
    <w:rsid w:val="004108D5"/>
    <w:rsid w:val="00410A27"/>
    <w:rsid w:val="00410A7A"/>
    <w:rsid w:val="00410ADE"/>
    <w:rsid w:val="00410BE8"/>
    <w:rsid w:val="00410C01"/>
    <w:rsid w:val="00410D0E"/>
    <w:rsid w:val="00410E04"/>
    <w:rsid w:val="00410EB6"/>
    <w:rsid w:val="00411073"/>
    <w:rsid w:val="0041118F"/>
    <w:rsid w:val="0041124A"/>
    <w:rsid w:val="0041152B"/>
    <w:rsid w:val="00411580"/>
    <w:rsid w:val="004115D2"/>
    <w:rsid w:val="004115D5"/>
    <w:rsid w:val="00411657"/>
    <w:rsid w:val="0041165B"/>
    <w:rsid w:val="0041168E"/>
    <w:rsid w:val="004116A5"/>
    <w:rsid w:val="004116AB"/>
    <w:rsid w:val="00411834"/>
    <w:rsid w:val="00411866"/>
    <w:rsid w:val="004119D6"/>
    <w:rsid w:val="00411C39"/>
    <w:rsid w:val="00411C6E"/>
    <w:rsid w:val="00411D11"/>
    <w:rsid w:val="00411E11"/>
    <w:rsid w:val="00411E1E"/>
    <w:rsid w:val="00412077"/>
    <w:rsid w:val="004121C8"/>
    <w:rsid w:val="004122A5"/>
    <w:rsid w:val="004122DB"/>
    <w:rsid w:val="004123A2"/>
    <w:rsid w:val="00412719"/>
    <w:rsid w:val="00412897"/>
    <w:rsid w:val="00412A08"/>
    <w:rsid w:val="00412B85"/>
    <w:rsid w:val="00412C75"/>
    <w:rsid w:val="00412D3F"/>
    <w:rsid w:val="00412D42"/>
    <w:rsid w:val="00412D77"/>
    <w:rsid w:val="00412E90"/>
    <w:rsid w:val="00412EED"/>
    <w:rsid w:val="0041306F"/>
    <w:rsid w:val="004130D2"/>
    <w:rsid w:val="004130E6"/>
    <w:rsid w:val="0041318C"/>
    <w:rsid w:val="004131FA"/>
    <w:rsid w:val="00413264"/>
    <w:rsid w:val="0041329F"/>
    <w:rsid w:val="004133BA"/>
    <w:rsid w:val="004133E7"/>
    <w:rsid w:val="00413496"/>
    <w:rsid w:val="004134D9"/>
    <w:rsid w:val="00413763"/>
    <w:rsid w:val="004137BD"/>
    <w:rsid w:val="004137EC"/>
    <w:rsid w:val="00413B07"/>
    <w:rsid w:val="00413B1E"/>
    <w:rsid w:val="00413B22"/>
    <w:rsid w:val="00413CC3"/>
    <w:rsid w:val="00413EA2"/>
    <w:rsid w:val="0041413E"/>
    <w:rsid w:val="004141D6"/>
    <w:rsid w:val="0041423E"/>
    <w:rsid w:val="004142DB"/>
    <w:rsid w:val="0041430D"/>
    <w:rsid w:val="00414310"/>
    <w:rsid w:val="0041490C"/>
    <w:rsid w:val="0041492A"/>
    <w:rsid w:val="00414980"/>
    <w:rsid w:val="00414BAF"/>
    <w:rsid w:val="00414CDB"/>
    <w:rsid w:val="00414E24"/>
    <w:rsid w:val="00414E6F"/>
    <w:rsid w:val="00414F52"/>
    <w:rsid w:val="00414F5F"/>
    <w:rsid w:val="00414FB2"/>
    <w:rsid w:val="00414FBB"/>
    <w:rsid w:val="00415029"/>
    <w:rsid w:val="004151AF"/>
    <w:rsid w:val="0041532F"/>
    <w:rsid w:val="004153E6"/>
    <w:rsid w:val="004154FA"/>
    <w:rsid w:val="004156C2"/>
    <w:rsid w:val="0041584D"/>
    <w:rsid w:val="0041599C"/>
    <w:rsid w:val="004159A3"/>
    <w:rsid w:val="004159B7"/>
    <w:rsid w:val="00415B1F"/>
    <w:rsid w:val="00415B5F"/>
    <w:rsid w:val="00415C5C"/>
    <w:rsid w:val="00415D70"/>
    <w:rsid w:val="00415E75"/>
    <w:rsid w:val="0041601D"/>
    <w:rsid w:val="004162C5"/>
    <w:rsid w:val="00416343"/>
    <w:rsid w:val="004163B4"/>
    <w:rsid w:val="00416410"/>
    <w:rsid w:val="00416490"/>
    <w:rsid w:val="00416592"/>
    <w:rsid w:val="004165F4"/>
    <w:rsid w:val="00416702"/>
    <w:rsid w:val="00416768"/>
    <w:rsid w:val="004168A7"/>
    <w:rsid w:val="004168C4"/>
    <w:rsid w:val="00416B3D"/>
    <w:rsid w:val="00416D7F"/>
    <w:rsid w:val="00416E83"/>
    <w:rsid w:val="00416F69"/>
    <w:rsid w:val="0041707D"/>
    <w:rsid w:val="00417094"/>
    <w:rsid w:val="00417358"/>
    <w:rsid w:val="00417531"/>
    <w:rsid w:val="004175D2"/>
    <w:rsid w:val="00417648"/>
    <w:rsid w:val="0041768F"/>
    <w:rsid w:val="00417730"/>
    <w:rsid w:val="0041779C"/>
    <w:rsid w:val="00417886"/>
    <w:rsid w:val="0041790F"/>
    <w:rsid w:val="00417A7F"/>
    <w:rsid w:val="00417AB0"/>
    <w:rsid w:val="00417B44"/>
    <w:rsid w:val="00417BEA"/>
    <w:rsid w:val="00417D2E"/>
    <w:rsid w:val="00417E24"/>
    <w:rsid w:val="00417F39"/>
    <w:rsid w:val="00420353"/>
    <w:rsid w:val="00420663"/>
    <w:rsid w:val="004209CB"/>
    <w:rsid w:val="00420AAC"/>
    <w:rsid w:val="00420B06"/>
    <w:rsid w:val="00420CEA"/>
    <w:rsid w:val="00420D55"/>
    <w:rsid w:val="00420D96"/>
    <w:rsid w:val="00420E3F"/>
    <w:rsid w:val="00420EC4"/>
    <w:rsid w:val="00420EC7"/>
    <w:rsid w:val="00420F8E"/>
    <w:rsid w:val="00420F9F"/>
    <w:rsid w:val="00421066"/>
    <w:rsid w:val="0042115C"/>
    <w:rsid w:val="0042124A"/>
    <w:rsid w:val="0042128B"/>
    <w:rsid w:val="004212E1"/>
    <w:rsid w:val="0042132B"/>
    <w:rsid w:val="00421332"/>
    <w:rsid w:val="00421338"/>
    <w:rsid w:val="00421434"/>
    <w:rsid w:val="004214A3"/>
    <w:rsid w:val="0042173A"/>
    <w:rsid w:val="00421769"/>
    <w:rsid w:val="0042190B"/>
    <w:rsid w:val="0042199B"/>
    <w:rsid w:val="00421CB4"/>
    <w:rsid w:val="00421CF0"/>
    <w:rsid w:val="00421D27"/>
    <w:rsid w:val="00421E05"/>
    <w:rsid w:val="00421E23"/>
    <w:rsid w:val="00421E7F"/>
    <w:rsid w:val="00421F11"/>
    <w:rsid w:val="0042205A"/>
    <w:rsid w:val="0042205C"/>
    <w:rsid w:val="0042212A"/>
    <w:rsid w:val="00422197"/>
    <w:rsid w:val="0042223C"/>
    <w:rsid w:val="0042243E"/>
    <w:rsid w:val="004224C0"/>
    <w:rsid w:val="004224E6"/>
    <w:rsid w:val="004224FB"/>
    <w:rsid w:val="004226D8"/>
    <w:rsid w:val="00422702"/>
    <w:rsid w:val="00422777"/>
    <w:rsid w:val="004227A8"/>
    <w:rsid w:val="0042299A"/>
    <w:rsid w:val="00422B36"/>
    <w:rsid w:val="00422BF6"/>
    <w:rsid w:val="00422C52"/>
    <w:rsid w:val="00422D81"/>
    <w:rsid w:val="00422E42"/>
    <w:rsid w:val="00422F15"/>
    <w:rsid w:val="00422F58"/>
    <w:rsid w:val="00423231"/>
    <w:rsid w:val="0042324A"/>
    <w:rsid w:val="004232F9"/>
    <w:rsid w:val="00423354"/>
    <w:rsid w:val="0042338B"/>
    <w:rsid w:val="00423402"/>
    <w:rsid w:val="00423704"/>
    <w:rsid w:val="00423812"/>
    <w:rsid w:val="00423942"/>
    <w:rsid w:val="00423A3A"/>
    <w:rsid w:val="00423A86"/>
    <w:rsid w:val="00423B75"/>
    <w:rsid w:val="00423DB1"/>
    <w:rsid w:val="00424133"/>
    <w:rsid w:val="004243B6"/>
    <w:rsid w:val="004244DD"/>
    <w:rsid w:val="00424503"/>
    <w:rsid w:val="004246D4"/>
    <w:rsid w:val="004246EA"/>
    <w:rsid w:val="004247BA"/>
    <w:rsid w:val="00424892"/>
    <w:rsid w:val="00424A01"/>
    <w:rsid w:val="00424B68"/>
    <w:rsid w:val="00424D9C"/>
    <w:rsid w:val="00424DEF"/>
    <w:rsid w:val="00424E0B"/>
    <w:rsid w:val="00424E89"/>
    <w:rsid w:val="00424EB0"/>
    <w:rsid w:val="00425087"/>
    <w:rsid w:val="004251EF"/>
    <w:rsid w:val="00425297"/>
    <w:rsid w:val="004252EF"/>
    <w:rsid w:val="00425329"/>
    <w:rsid w:val="0042533A"/>
    <w:rsid w:val="00425354"/>
    <w:rsid w:val="0042540F"/>
    <w:rsid w:val="00425668"/>
    <w:rsid w:val="004256F4"/>
    <w:rsid w:val="0042597D"/>
    <w:rsid w:val="00425ACD"/>
    <w:rsid w:val="00425AD1"/>
    <w:rsid w:val="00425AEF"/>
    <w:rsid w:val="00425B71"/>
    <w:rsid w:val="00425BFB"/>
    <w:rsid w:val="00425CD9"/>
    <w:rsid w:val="00425D4E"/>
    <w:rsid w:val="0042601C"/>
    <w:rsid w:val="0042622D"/>
    <w:rsid w:val="00426360"/>
    <w:rsid w:val="00426361"/>
    <w:rsid w:val="004263EA"/>
    <w:rsid w:val="0042647D"/>
    <w:rsid w:val="0042656F"/>
    <w:rsid w:val="004267D0"/>
    <w:rsid w:val="004268BF"/>
    <w:rsid w:val="004268C8"/>
    <w:rsid w:val="00426A30"/>
    <w:rsid w:val="00426AEB"/>
    <w:rsid w:val="00426B09"/>
    <w:rsid w:val="00426BA9"/>
    <w:rsid w:val="00426C66"/>
    <w:rsid w:val="00426CCF"/>
    <w:rsid w:val="00426E0A"/>
    <w:rsid w:val="00426E39"/>
    <w:rsid w:val="00426F9C"/>
    <w:rsid w:val="004270A5"/>
    <w:rsid w:val="00427103"/>
    <w:rsid w:val="0042758D"/>
    <w:rsid w:val="0042766C"/>
    <w:rsid w:val="004276C7"/>
    <w:rsid w:val="00427717"/>
    <w:rsid w:val="004277E4"/>
    <w:rsid w:val="0042795E"/>
    <w:rsid w:val="00427C6D"/>
    <w:rsid w:val="00427DC6"/>
    <w:rsid w:val="00427EC0"/>
    <w:rsid w:val="00427F99"/>
    <w:rsid w:val="004301D2"/>
    <w:rsid w:val="004302E8"/>
    <w:rsid w:val="00430449"/>
    <w:rsid w:val="00430458"/>
    <w:rsid w:val="004306F5"/>
    <w:rsid w:val="004307A5"/>
    <w:rsid w:val="0043086C"/>
    <w:rsid w:val="0043097A"/>
    <w:rsid w:val="004309D0"/>
    <w:rsid w:val="00430A6E"/>
    <w:rsid w:val="00430A91"/>
    <w:rsid w:val="00430AFE"/>
    <w:rsid w:val="00430B70"/>
    <w:rsid w:val="00430B84"/>
    <w:rsid w:val="00430CFC"/>
    <w:rsid w:val="00430D94"/>
    <w:rsid w:val="00430DED"/>
    <w:rsid w:val="00430F29"/>
    <w:rsid w:val="00431088"/>
    <w:rsid w:val="004311F0"/>
    <w:rsid w:val="00431259"/>
    <w:rsid w:val="00431351"/>
    <w:rsid w:val="004313CA"/>
    <w:rsid w:val="0043141A"/>
    <w:rsid w:val="00431441"/>
    <w:rsid w:val="004314B6"/>
    <w:rsid w:val="004314B7"/>
    <w:rsid w:val="00431500"/>
    <w:rsid w:val="0043155C"/>
    <w:rsid w:val="00431599"/>
    <w:rsid w:val="004316EA"/>
    <w:rsid w:val="004317AE"/>
    <w:rsid w:val="004318F0"/>
    <w:rsid w:val="00431A7E"/>
    <w:rsid w:val="00431ABA"/>
    <w:rsid w:val="00431AED"/>
    <w:rsid w:val="00431B7D"/>
    <w:rsid w:val="00431C5B"/>
    <w:rsid w:val="00431C89"/>
    <w:rsid w:val="00431E70"/>
    <w:rsid w:val="00431F31"/>
    <w:rsid w:val="00431F66"/>
    <w:rsid w:val="00431F6E"/>
    <w:rsid w:val="00431F8F"/>
    <w:rsid w:val="004320D5"/>
    <w:rsid w:val="004320DE"/>
    <w:rsid w:val="00432483"/>
    <w:rsid w:val="004324B7"/>
    <w:rsid w:val="004324B8"/>
    <w:rsid w:val="00432564"/>
    <w:rsid w:val="00432698"/>
    <w:rsid w:val="004326DC"/>
    <w:rsid w:val="00432718"/>
    <w:rsid w:val="0043272A"/>
    <w:rsid w:val="00432825"/>
    <w:rsid w:val="004328B2"/>
    <w:rsid w:val="00432A23"/>
    <w:rsid w:val="00432A62"/>
    <w:rsid w:val="00432A92"/>
    <w:rsid w:val="00432B9D"/>
    <w:rsid w:val="00432BED"/>
    <w:rsid w:val="00432F44"/>
    <w:rsid w:val="00432F9D"/>
    <w:rsid w:val="0043303C"/>
    <w:rsid w:val="004330B3"/>
    <w:rsid w:val="004330BE"/>
    <w:rsid w:val="0043318C"/>
    <w:rsid w:val="004331A9"/>
    <w:rsid w:val="0043329A"/>
    <w:rsid w:val="00433440"/>
    <w:rsid w:val="004334D8"/>
    <w:rsid w:val="004335CF"/>
    <w:rsid w:val="00433A22"/>
    <w:rsid w:val="00433A87"/>
    <w:rsid w:val="00433AAC"/>
    <w:rsid w:val="00433B25"/>
    <w:rsid w:val="00433B80"/>
    <w:rsid w:val="00433B8C"/>
    <w:rsid w:val="00433BA5"/>
    <w:rsid w:val="00433D75"/>
    <w:rsid w:val="00433E3D"/>
    <w:rsid w:val="00433E54"/>
    <w:rsid w:val="00434199"/>
    <w:rsid w:val="0043428D"/>
    <w:rsid w:val="0043445A"/>
    <w:rsid w:val="004344EE"/>
    <w:rsid w:val="0043457D"/>
    <w:rsid w:val="004345D5"/>
    <w:rsid w:val="00434630"/>
    <w:rsid w:val="004347A5"/>
    <w:rsid w:val="00434829"/>
    <w:rsid w:val="00434854"/>
    <w:rsid w:val="0043489A"/>
    <w:rsid w:val="004349C0"/>
    <w:rsid w:val="004349DC"/>
    <w:rsid w:val="00434B23"/>
    <w:rsid w:val="00434B40"/>
    <w:rsid w:val="00434E78"/>
    <w:rsid w:val="00434F7D"/>
    <w:rsid w:val="00434FFB"/>
    <w:rsid w:val="00435098"/>
    <w:rsid w:val="004351FF"/>
    <w:rsid w:val="00435512"/>
    <w:rsid w:val="004355AF"/>
    <w:rsid w:val="00435670"/>
    <w:rsid w:val="004356FB"/>
    <w:rsid w:val="0043577F"/>
    <w:rsid w:val="004358B2"/>
    <w:rsid w:val="00435912"/>
    <w:rsid w:val="004359CE"/>
    <w:rsid w:val="00435AFE"/>
    <w:rsid w:val="00435C83"/>
    <w:rsid w:val="00435CE9"/>
    <w:rsid w:val="00435DFC"/>
    <w:rsid w:val="00435E5F"/>
    <w:rsid w:val="0043603F"/>
    <w:rsid w:val="00436077"/>
    <w:rsid w:val="004361FE"/>
    <w:rsid w:val="00436335"/>
    <w:rsid w:val="0043646E"/>
    <w:rsid w:val="0043647D"/>
    <w:rsid w:val="004365BD"/>
    <w:rsid w:val="00436842"/>
    <w:rsid w:val="004368B7"/>
    <w:rsid w:val="004369D2"/>
    <w:rsid w:val="00436AB8"/>
    <w:rsid w:val="00436AEE"/>
    <w:rsid w:val="00436C69"/>
    <w:rsid w:val="00436C7F"/>
    <w:rsid w:val="00436CB0"/>
    <w:rsid w:val="00436DC5"/>
    <w:rsid w:val="00436DEA"/>
    <w:rsid w:val="00436E8F"/>
    <w:rsid w:val="00436F1B"/>
    <w:rsid w:val="00436F46"/>
    <w:rsid w:val="0043726F"/>
    <w:rsid w:val="0043728E"/>
    <w:rsid w:val="00437309"/>
    <w:rsid w:val="004373FE"/>
    <w:rsid w:val="00437484"/>
    <w:rsid w:val="004374C5"/>
    <w:rsid w:val="00437517"/>
    <w:rsid w:val="004376D4"/>
    <w:rsid w:val="0043780B"/>
    <w:rsid w:val="00437818"/>
    <w:rsid w:val="00437AAD"/>
    <w:rsid w:val="00437ADF"/>
    <w:rsid w:val="00437BE6"/>
    <w:rsid w:val="00437C09"/>
    <w:rsid w:val="00437CDB"/>
    <w:rsid w:val="00437D1A"/>
    <w:rsid w:val="00437DBE"/>
    <w:rsid w:val="00437E17"/>
    <w:rsid w:val="00437F86"/>
    <w:rsid w:val="00440024"/>
    <w:rsid w:val="0044014D"/>
    <w:rsid w:val="004401A7"/>
    <w:rsid w:val="004401E3"/>
    <w:rsid w:val="0044047D"/>
    <w:rsid w:val="00440511"/>
    <w:rsid w:val="004407DC"/>
    <w:rsid w:val="004409B8"/>
    <w:rsid w:val="00440B64"/>
    <w:rsid w:val="00440DDB"/>
    <w:rsid w:val="00440F12"/>
    <w:rsid w:val="00440F9F"/>
    <w:rsid w:val="004410F3"/>
    <w:rsid w:val="0044119B"/>
    <w:rsid w:val="004411C7"/>
    <w:rsid w:val="004411E2"/>
    <w:rsid w:val="0044124E"/>
    <w:rsid w:val="004412BA"/>
    <w:rsid w:val="0044137A"/>
    <w:rsid w:val="004413B0"/>
    <w:rsid w:val="0044159D"/>
    <w:rsid w:val="00441727"/>
    <w:rsid w:val="0044184F"/>
    <w:rsid w:val="004418D8"/>
    <w:rsid w:val="00441956"/>
    <w:rsid w:val="00441964"/>
    <w:rsid w:val="00441A2A"/>
    <w:rsid w:val="00441A5F"/>
    <w:rsid w:val="00441B46"/>
    <w:rsid w:val="00441D99"/>
    <w:rsid w:val="00441DA8"/>
    <w:rsid w:val="00441F1C"/>
    <w:rsid w:val="00442183"/>
    <w:rsid w:val="0044219D"/>
    <w:rsid w:val="004423BB"/>
    <w:rsid w:val="0044244E"/>
    <w:rsid w:val="004424FA"/>
    <w:rsid w:val="0044252D"/>
    <w:rsid w:val="0044260F"/>
    <w:rsid w:val="00442777"/>
    <w:rsid w:val="004427F9"/>
    <w:rsid w:val="00442814"/>
    <w:rsid w:val="00442820"/>
    <w:rsid w:val="004429C1"/>
    <w:rsid w:val="00442CB9"/>
    <w:rsid w:val="00442DDA"/>
    <w:rsid w:val="00442ED0"/>
    <w:rsid w:val="004430C6"/>
    <w:rsid w:val="004433E6"/>
    <w:rsid w:val="004434DE"/>
    <w:rsid w:val="004434EC"/>
    <w:rsid w:val="00443547"/>
    <w:rsid w:val="004435C1"/>
    <w:rsid w:val="00443631"/>
    <w:rsid w:val="004436F1"/>
    <w:rsid w:val="004437F1"/>
    <w:rsid w:val="00443867"/>
    <w:rsid w:val="00443A13"/>
    <w:rsid w:val="00443B98"/>
    <w:rsid w:val="00443C55"/>
    <w:rsid w:val="00443C8F"/>
    <w:rsid w:val="00443C96"/>
    <w:rsid w:val="00443D87"/>
    <w:rsid w:val="00443E45"/>
    <w:rsid w:val="00443E47"/>
    <w:rsid w:val="00443EE9"/>
    <w:rsid w:val="00443FD1"/>
    <w:rsid w:val="00443FFF"/>
    <w:rsid w:val="0044406B"/>
    <w:rsid w:val="0044412E"/>
    <w:rsid w:val="00444151"/>
    <w:rsid w:val="00444182"/>
    <w:rsid w:val="0044420D"/>
    <w:rsid w:val="00444301"/>
    <w:rsid w:val="00444360"/>
    <w:rsid w:val="0044442A"/>
    <w:rsid w:val="004444AA"/>
    <w:rsid w:val="00444587"/>
    <w:rsid w:val="0044478B"/>
    <w:rsid w:val="004448FF"/>
    <w:rsid w:val="00444989"/>
    <w:rsid w:val="00444C21"/>
    <w:rsid w:val="00444C9F"/>
    <w:rsid w:val="00444EEF"/>
    <w:rsid w:val="0044506F"/>
    <w:rsid w:val="004450B9"/>
    <w:rsid w:val="00445144"/>
    <w:rsid w:val="00445199"/>
    <w:rsid w:val="00445367"/>
    <w:rsid w:val="0044548D"/>
    <w:rsid w:val="0044552B"/>
    <w:rsid w:val="00445752"/>
    <w:rsid w:val="00445CC7"/>
    <w:rsid w:val="00445DE1"/>
    <w:rsid w:val="00445DED"/>
    <w:rsid w:val="00445E70"/>
    <w:rsid w:val="00445EFA"/>
    <w:rsid w:val="00445F8B"/>
    <w:rsid w:val="00446066"/>
    <w:rsid w:val="00446225"/>
    <w:rsid w:val="00446267"/>
    <w:rsid w:val="004463F7"/>
    <w:rsid w:val="004464EF"/>
    <w:rsid w:val="0044661D"/>
    <w:rsid w:val="00446784"/>
    <w:rsid w:val="00446920"/>
    <w:rsid w:val="00446AD4"/>
    <w:rsid w:val="00446E70"/>
    <w:rsid w:val="00446E9A"/>
    <w:rsid w:val="00446ED5"/>
    <w:rsid w:val="00446FB0"/>
    <w:rsid w:val="0044707E"/>
    <w:rsid w:val="004470A1"/>
    <w:rsid w:val="00447141"/>
    <w:rsid w:val="0044715F"/>
    <w:rsid w:val="0044724A"/>
    <w:rsid w:val="00447296"/>
    <w:rsid w:val="0044729B"/>
    <w:rsid w:val="00447379"/>
    <w:rsid w:val="004473FD"/>
    <w:rsid w:val="00447444"/>
    <w:rsid w:val="004475D3"/>
    <w:rsid w:val="00447621"/>
    <w:rsid w:val="00447646"/>
    <w:rsid w:val="004477EB"/>
    <w:rsid w:val="00447879"/>
    <w:rsid w:val="00447B08"/>
    <w:rsid w:val="00447C69"/>
    <w:rsid w:val="00447C78"/>
    <w:rsid w:val="00447D7E"/>
    <w:rsid w:val="00447E67"/>
    <w:rsid w:val="00447EA6"/>
    <w:rsid w:val="00447F96"/>
    <w:rsid w:val="004500E5"/>
    <w:rsid w:val="0045037B"/>
    <w:rsid w:val="0045038C"/>
    <w:rsid w:val="00450495"/>
    <w:rsid w:val="004504FF"/>
    <w:rsid w:val="004505D7"/>
    <w:rsid w:val="0045067B"/>
    <w:rsid w:val="00450708"/>
    <w:rsid w:val="0045086B"/>
    <w:rsid w:val="00450AC2"/>
    <w:rsid w:val="00450D73"/>
    <w:rsid w:val="00450E04"/>
    <w:rsid w:val="00450E86"/>
    <w:rsid w:val="00450F9D"/>
    <w:rsid w:val="004510D4"/>
    <w:rsid w:val="004511C4"/>
    <w:rsid w:val="004511D1"/>
    <w:rsid w:val="004511D5"/>
    <w:rsid w:val="00451235"/>
    <w:rsid w:val="00451247"/>
    <w:rsid w:val="004513D8"/>
    <w:rsid w:val="004513FA"/>
    <w:rsid w:val="00451767"/>
    <w:rsid w:val="004517BD"/>
    <w:rsid w:val="004518D4"/>
    <w:rsid w:val="0045191C"/>
    <w:rsid w:val="00451978"/>
    <w:rsid w:val="004519AD"/>
    <w:rsid w:val="004519F2"/>
    <w:rsid w:val="00451A22"/>
    <w:rsid w:val="00451ABA"/>
    <w:rsid w:val="00451C81"/>
    <w:rsid w:val="00451C99"/>
    <w:rsid w:val="00451D53"/>
    <w:rsid w:val="00451D67"/>
    <w:rsid w:val="00451E49"/>
    <w:rsid w:val="00451F07"/>
    <w:rsid w:val="00452075"/>
    <w:rsid w:val="00452079"/>
    <w:rsid w:val="004522D2"/>
    <w:rsid w:val="0045249E"/>
    <w:rsid w:val="004525A4"/>
    <w:rsid w:val="004525D0"/>
    <w:rsid w:val="00452785"/>
    <w:rsid w:val="004527DD"/>
    <w:rsid w:val="00452832"/>
    <w:rsid w:val="0045294B"/>
    <w:rsid w:val="004529B0"/>
    <w:rsid w:val="00452AB4"/>
    <w:rsid w:val="00452B88"/>
    <w:rsid w:val="00452C4F"/>
    <w:rsid w:val="00452D1E"/>
    <w:rsid w:val="00452D62"/>
    <w:rsid w:val="00452DDD"/>
    <w:rsid w:val="00452E95"/>
    <w:rsid w:val="00452FA7"/>
    <w:rsid w:val="00453010"/>
    <w:rsid w:val="0045301F"/>
    <w:rsid w:val="00453048"/>
    <w:rsid w:val="004530DF"/>
    <w:rsid w:val="004530EE"/>
    <w:rsid w:val="0045310F"/>
    <w:rsid w:val="004531CA"/>
    <w:rsid w:val="004531F6"/>
    <w:rsid w:val="0045327A"/>
    <w:rsid w:val="004533D4"/>
    <w:rsid w:val="00453792"/>
    <w:rsid w:val="00453803"/>
    <w:rsid w:val="0045385F"/>
    <w:rsid w:val="00453867"/>
    <w:rsid w:val="00453938"/>
    <w:rsid w:val="00453DCF"/>
    <w:rsid w:val="00453DF7"/>
    <w:rsid w:val="00453E1A"/>
    <w:rsid w:val="00453F08"/>
    <w:rsid w:val="00453FF6"/>
    <w:rsid w:val="00454092"/>
    <w:rsid w:val="004540C3"/>
    <w:rsid w:val="004540DA"/>
    <w:rsid w:val="0045410F"/>
    <w:rsid w:val="004541AF"/>
    <w:rsid w:val="00454326"/>
    <w:rsid w:val="00454379"/>
    <w:rsid w:val="004543A1"/>
    <w:rsid w:val="004544A1"/>
    <w:rsid w:val="00454620"/>
    <w:rsid w:val="0045468B"/>
    <w:rsid w:val="0045489A"/>
    <w:rsid w:val="004548EB"/>
    <w:rsid w:val="0045493F"/>
    <w:rsid w:val="00454AA8"/>
    <w:rsid w:val="00454B01"/>
    <w:rsid w:val="00454CAA"/>
    <w:rsid w:val="00454DB2"/>
    <w:rsid w:val="00454E06"/>
    <w:rsid w:val="00454F09"/>
    <w:rsid w:val="00454FE3"/>
    <w:rsid w:val="0045507D"/>
    <w:rsid w:val="0045509B"/>
    <w:rsid w:val="00455286"/>
    <w:rsid w:val="0045529F"/>
    <w:rsid w:val="004553BC"/>
    <w:rsid w:val="004553E8"/>
    <w:rsid w:val="004553FE"/>
    <w:rsid w:val="004554D4"/>
    <w:rsid w:val="004554F1"/>
    <w:rsid w:val="004556BF"/>
    <w:rsid w:val="0045583D"/>
    <w:rsid w:val="00455B1B"/>
    <w:rsid w:val="00455BB7"/>
    <w:rsid w:val="00455D6C"/>
    <w:rsid w:val="004561D5"/>
    <w:rsid w:val="00456232"/>
    <w:rsid w:val="0045626C"/>
    <w:rsid w:val="004565D2"/>
    <w:rsid w:val="004566CC"/>
    <w:rsid w:val="004568BE"/>
    <w:rsid w:val="004569A4"/>
    <w:rsid w:val="00456AB0"/>
    <w:rsid w:val="00456ABC"/>
    <w:rsid w:val="00456C7B"/>
    <w:rsid w:val="00456E20"/>
    <w:rsid w:val="00456E89"/>
    <w:rsid w:val="00456FC7"/>
    <w:rsid w:val="004570BD"/>
    <w:rsid w:val="004570ED"/>
    <w:rsid w:val="004571AD"/>
    <w:rsid w:val="004571F0"/>
    <w:rsid w:val="00457288"/>
    <w:rsid w:val="004573DE"/>
    <w:rsid w:val="004574F4"/>
    <w:rsid w:val="0045756C"/>
    <w:rsid w:val="004575C1"/>
    <w:rsid w:val="004575E8"/>
    <w:rsid w:val="0045760A"/>
    <w:rsid w:val="004576A0"/>
    <w:rsid w:val="004576B2"/>
    <w:rsid w:val="0045771C"/>
    <w:rsid w:val="00457748"/>
    <w:rsid w:val="00457886"/>
    <w:rsid w:val="004578B2"/>
    <w:rsid w:val="004579A2"/>
    <w:rsid w:val="004579E8"/>
    <w:rsid w:val="00457AC2"/>
    <w:rsid w:val="00457AF2"/>
    <w:rsid w:val="00457BAC"/>
    <w:rsid w:val="00457E33"/>
    <w:rsid w:val="00457E7C"/>
    <w:rsid w:val="00457E93"/>
    <w:rsid w:val="00460063"/>
    <w:rsid w:val="00460165"/>
    <w:rsid w:val="004601A5"/>
    <w:rsid w:val="004602E2"/>
    <w:rsid w:val="0046032C"/>
    <w:rsid w:val="004603B0"/>
    <w:rsid w:val="0046049F"/>
    <w:rsid w:val="004604C0"/>
    <w:rsid w:val="00460580"/>
    <w:rsid w:val="00460623"/>
    <w:rsid w:val="00460665"/>
    <w:rsid w:val="004606C9"/>
    <w:rsid w:val="004607BA"/>
    <w:rsid w:val="004607E4"/>
    <w:rsid w:val="00460857"/>
    <w:rsid w:val="00460996"/>
    <w:rsid w:val="00460AA5"/>
    <w:rsid w:val="00460AE5"/>
    <w:rsid w:val="00460AED"/>
    <w:rsid w:val="00460B5E"/>
    <w:rsid w:val="00460C91"/>
    <w:rsid w:val="00460D6D"/>
    <w:rsid w:val="00460E47"/>
    <w:rsid w:val="00461040"/>
    <w:rsid w:val="0046119F"/>
    <w:rsid w:val="004611A7"/>
    <w:rsid w:val="004611B1"/>
    <w:rsid w:val="004611CC"/>
    <w:rsid w:val="00461362"/>
    <w:rsid w:val="0046157B"/>
    <w:rsid w:val="004615C8"/>
    <w:rsid w:val="004615E4"/>
    <w:rsid w:val="00461606"/>
    <w:rsid w:val="0046175A"/>
    <w:rsid w:val="0046186C"/>
    <w:rsid w:val="004619AB"/>
    <w:rsid w:val="00461C00"/>
    <w:rsid w:val="004620FA"/>
    <w:rsid w:val="004621CE"/>
    <w:rsid w:val="0046224A"/>
    <w:rsid w:val="00462317"/>
    <w:rsid w:val="00462385"/>
    <w:rsid w:val="00462405"/>
    <w:rsid w:val="00462467"/>
    <w:rsid w:val="004624D3"/>
    <w:rsid w:val="004625D4"/>
    <w:rsid w:val="00462663"/>
    <w:rsid w:val="00462893"/>
    <w:rsid w:val="00462964"/>
    <w:rsid w:val="00462A9E"/>
    <w:rsid w:val="00462BD5"/>
    <w:rsid w:val="00462EE6"/>
    <w:rsid w:val="00462F22"/>
    <w:rsid w:val="00462F32"/>
    <w:rsid w:val="00462FD3"/>
    <w:rsid w:val="004630E4"/>
    <w:rsid w:val="00463117"/>
    <w:rsid w:val="0046320B"/>
    <w:rsid w:val="004632E3"/>
    <w:rsid w:val="00463323"/>
    <w:rsid w:val="004633C5"/>
    <w:rsid w:val="004634D2"/>
    <w:rsid w:val="0046364B"/>
    <w:rsid w:val="00463678"/>
    <w:rsid w:val="00463722"/>
    <w:rsid w:val="00463834"/>
    <w:rsid w:val="00463850"/>
    <w:rsid w:val="00463914"/>
    <w:rsid w:val="00463979"/>
    <w:rsid w:val="0046397E"/>
    <w:rsid w:val="00463991"/>
    <w:rsid w:val="00463BA5"/>
    <w:rsid w:val="00463C0E"/>
    <w:rsid w:val="00463CCC"/>
    <w:rsid w:val="00463D00"/>
    <w:rsid w:val="00463D1E"/>
    <w:rsid w:val="00463D5F"/>
    <w:rsid w:val="00463F25"/>
    <w:rsid w:val="00463F5C"/>
    <w:rsid w:val="004640C3"/>
    <w:rsid w:val="004640FC"/>
    <w:rsid w:val="00464181"/>
    <w:rsid w:val="00464250"/>
    <w:rsid w:val="004644CD"/>
    <w:rsid w:val="00464502"/>
    <w:rsid w:val="00464548"/>
    <w:rsid w:val="00464590"/>
    <w:rsid w:val="00464649"/>
    <w:rsid w:val="0046478B"/>
    <w:rsid w:val="0046483F"/>
    <w:rsid w:val="004649C2"/>
    <w:rsid w:val="00464A1C"/>
    <w:rsid w:val="00464A88"/>
    <w:rsid w:val="00464DE2"/>
    <w:rsid w:val="00464F3F"/>
    <w:rsid w:val="00464F47"/>
    <w:rsid w:val="00464F4E"/>
    <w:rsid w:val="00464F60"/>
    <w:rsid w:val="00464F9C"/>
    <w:rsid w:val="004650EF"/>
    <w:rsid w:val="00465115"/>
    <w:rsid w:val="0046511E"/>
    <w:rsid w:val="004651A0"/>
    <w:rsid w:val="004652FF"/>
    <w:rsid w:val="00465506"/>
    <w:rsid w:val="004655D3"/>
    <w:rsid w:val="004656FA"/>
    <w:rsid w:val="00465789"/>
    <w:rsid w:val="004659CE"/>
    <w:rsid w:val="00465A92"/>
    <w:rsid w:val="00465AFD"/>
    <w:rsid w:val="00465B1E"/>
    <w:rsid w:val="00465C4B"/>
    <w:rsid w:val="00465CFC"/>
    <w:rsid w:val="0046607B"/>
    <w:rsid w:val="00466360"/>
    <w:rsid w:val="0046655B"/>
    <w:rsid w:val="00466597"/>
    <w:rsid w:val="004665D1"/>
    <w:rsid w:val="004665D4"/>
    <w:rsid w:val="004666AA"/>
    <w:rsid w:val="00466721"/>
    <w:rsid w:val="00466817"/>
    <w:rsid w:val="00466AA0"/>
    <w:rsid w:val="00466B1C"/>
    <w:rsid w:val="00466B8F"/>
    <w:rsid w:val="00466BF7"/>
    <w:rsid w:val="00466C3A"/>
    <w:rsid w:val="00466C73"/>
    <w:rsid w:val="00466D1B"/>
    <w:rsid w:val="00466E7A"/>
    <w:rsid w:val="004670B3"/>
    <w:rsid w:val="004670BF"/>
    <w:rsid w:val="00467241"/>
    <w:rsid w:val="00467300"/>
    <w:rsid w:val="0046755F"/>
    <w:rsid w:val="004676E6"/>
    <w:rsid w:val="004677EC"/>
    <w:rsid w:val="004678FB"/>
    <w:rsid w:val="0046790E"/>
    <w:rsid w:val="00467910"/>
    <w:rsid w:val="0046793C"/>
    <w:rsid w:val="004679FE"/>
    <w:rsid w:val="00467AE5"/>
    <w:rsid w:val="00467B3D"/>
    <w:rsid w:val="00467C54"/>
    <w:rsid w:val="00467CB2"/>
    <w:rsid w:val="00467D85"/>
    <w:rsid w:val="00467E51"/>
    <w:rsid w:val="00467F83"/>
    <w:rsid w:val="00470014"/>
    <w:rsid w:val="0047009F"/>
    <w:rsid w:val="004702AF"/>
    <w:rsid w:val="004703BB"/>
    <w:rsid w:val="004703FD"/>
    <w:rsid w:val="004704B9"/>
    <w:rsid w:val="004704C7"/>
    <w:rsid w:val="004704D8"/>
    <w:rsid w:val="0047060E"/>
    <w:rsid w:val="00470665"/>
    <w:rsid w:val="004708E2"/>
    <w:rsid w:val="00470A83"/>
    <w:rsid w:val="00470D3F"/>
    <w:rsid w:val="0047113D"/>
    <w:rsid w:val="00471474"/>
    <w:rsid w:val="00471482"/>
    <w:rsid w:val="004714F8"/>
    <w:rsid w:val="00471520"/>
    <w:rsid w:val="004717CC"/>
    <w:rsid w:val="00471907"/>
    <w:rsid w:val="00471C4B"/>
    <w:rsid w:val="00471D79"/>
    <w:rsid w:val="00471E65"/>
    <w:rsid w:val="00471EB3"/>
    <w:rsid w:val="00471EB7"/>
    <w:rsid w:val="00471EC6"/>
    <w:rsid w:val="00471F18"/>
    <w:rsid w:val="00471F3B"/>
    <w:rsid w:val="00471F96"/>
    <w:rsid w:val="0047274E"/>
    <w:rsid w:val="004727AC"/>
    <w:rsid w:val="00472ADA"/>
    <w:rsid w:val="00472B82"/>
    <w:rsid w:val="00472C8F"/>
    <w:rsid w:val="00472E04"/>
    <w:rsid w:val="00472EAB"/>
    <w:rsid w:val="00472FF2"/>
    <w:rsid w:val="00472FFD"/>
    <w:rsid w:val="0047300E"/>
    <w:rsid w:val="0047309D"/>
    <w:rsid w:val="00473148"/>
    <w:rsid w:val="00473525"/>
    <w:rsid w:val="004735F5"/>
    <w:rsid w:val="0047361B"/>
    <w:rsid w:val="0047362B"/>
    <w:rsid w:val="00473711"/>
    <w:rsid w:val="00473911"/>
    <w:rsid w:val="004739B1"/>
    <w:rsid w:val="004739E7"/>
    <w:rsid w:val="00473B82"/>
    <w:rsid w:val="00473BB6"/>
    <w:rsid w:val="00473CC0"/>
    <w:rsid w:val="00473D6D"/>
    <w:rsid w:val="00473E3C"/>
    <w:rsid w:val="00473EBA"/>
    <w:rsid w:val="00473F0C"/>
    <w:rsid w:val="00473FA1"/>
    <w:rsid w:val="00473FDE"/>
    <w:rsid w:val="00474020"/>
    <w:rsid w:val="0047409F"/>
    <w:rsid w:val="00474121"/>
    <w:rsid w:val="004742DD"/>
    <w:rsid w:val="004743B7"/>
    <w:rsid w:val="004743BC"/>
    <w:rsid w:val="004743D3"/>
    <w:rsid w:val="00474401"/>
    <w:rsid w:val="0047452A"/>
    <w:rsid w:val="00474540"/>
    <w:rsid w:val="004745EB"/>
    <w:rsid w:val="00474993"/>
    <w:rsid w:val="004749A6"/>
    <w:rsid w:val="004749E7"/>
    <w:rsid w:val="004749FC"/>
    <w:rsid w:val="00474A49"/>
    <w:rsid w:val="00474B98"/>
    <w:rsid w:val="00474BD7"/>
    <w:rsid w:val="00474D24"/>
    <w:rsid w:val="00474D93"/>
    <w:rsid w:val="00474F51"/>
    <w:rsid w:val="00474FCA"/>
    <w:rsid w:val="00475011"/>
    <w:rsid w:val="0047509F"/>
    <w:rsid w:val="0047532A"/>
    <w:rsid w:val="004753B6"/>
    <w:rsid w:val="004753E2"/>
    <w:rsid w:val="004754AF"/>
    <w:rsid w:val="004755B7"/>
    <w:rsid w:val="004756BE"/>
    <w:rsid w:val="00475753"/>
    <w:rsid w:val="00475A65"/>
    <w:rsid w:val="00475ABC"/>
    <w:rsid w:val="00475C76"/>
    <w:rsid w:val="00475CBD"/>
    <w:rsid w:val="00475D05"/>
    <w:rsid w:val="00475E58"/>
    <w:rsid w:val="00475FF2"/>
    <w:rsid w:val="0047617C"/>
    <w:rsid w:val="00476183"/>
    <w:rsid w:val="004761B4"/>
    <w:rsid w:val="004761D9"/>
    <w:rsid w:val="00476277"/>
    <w:rsid w:val="0047630E"/>
    <w:rsid w:val="004763B4"/>
    <w:rsid w:val="004766C5"/>
    <w:rsid w:val="0047686F"/>
    <w:rsid w:val="00476884"/>
    <w:rsid w:val="004768B7"/>
    <w:rsid w:val="00476923"/>
    <w:rsid w:val="0047697B"/>
    <w:rsid w:val="00476A03"/>
    <w:rsid w:val="00476B4A"/>
    <w:rsid w:val="00476C6B"/>
    <w:rsid w:val="00476CBF"/>
    <w:rsid w:val="00476D89"/>
    <w:rsid w:val="00476D9A"/>
    <w:rsid w:val="00476E50"/>
    <w:rsid w:val="00476E8F"/>
    <w:rsid w:val="00476F9E"/>
    <w:rsid w:val="0047704F"/>
    <w:rsid w:val="00477169"/>
    <w:rsid w:val="004771EA"/>
    <w:rsid w:val="00477203"/>
    <w:rsid w:val="004772F7"/>
    <w:rsid w:val="00477397"/>
    <w:rsid w:val="004774BB"/>
    <w:rsid w:val="00477501"/>
    <w:rsid w:val="00477537"/>
    <w:rsid w:val="0047769E"/>
    <w:rsid w:val="00477971"/>
    <w:rsid w:val="004779BD"/>
    <w:rsid w:val="00477A2C"/>
    <w:rsid w:val="00477B48"/>
    <w:rsid w:val="00477CD6"/>
    <w:rsid w:val="00477E36"/>
    <w:rsid w:val="00477F26"/>
    <w:rsid w:val="004800C6"/>
    <w:rsid w:val="0048024E"/>
    <w:rsid w:val="00480324"/>
    <w:rsid w:val="004805DA"/>
    <w:rsid w:val="004806B5"/>
    <w:rsid w:val="004808AF"/>
    <w:rsid w:val="00480A8E"/>
    <w:rsid w:val="00480AA9"/>
    <w:rsid w:val="00480BEA"/>
    <w:rsid w:val="00480D13"/>
    <w:rsid w:val="00480ECA"/>
    <w:rsid w:val="00480F01"/>
    <w:rsid w:val="00480FFE"/>
    <w:rsid w:val="0048105E"/>
    <w:rsid w:val="00481092"/>
    <w:rsid w:val="004812EB"/>
    <w:rsid w:val="00481738"/>
    <w:rsid w:val="004817DF"/>
    <w:rsid w:val="00481908"/>
    <w:rsid w:val="00481915"/>
    <w:rsid w:val="00481963"/>
    <w:rsid w:val="00481A40"/>
    <w:rsid w:val="00481AF5"/>
    <w:rsid w:val="00481B51"/>
    <w:rsid w:val="00481CC9"/>
    <w:rsid w:val="00481CDB"/>
    <w:rsid w:val="00481CEE"/>
    <w:rsid w:val="00481DC5"/>
    <w:rsid w:val="00481DC6"/>
    <w:rsid w:val="00481E51"/>
    <w:rsid w:val="00481EDD"/>
    <w:rsid w:val="00481FE3"/>
    <w:rsid w:val="00481FF3"/>
    <w:rsid w:val="00482092"/>
    <w:rsid w:val="0048214F"/>
    <w:rsid w:val="004823F8"/>
    <w:rsid w:val="004824DC"/>
    <w:rsid w:val="004825FF"/>
    <w:rsid w:val="0048274F"/>
    <w:rsid w:val="0048275B"/>
    <w:rsid w:val="004828D8"/>
    <w:rsid w:val="00482A09"/>
    <w:rsid w:val="00482A25"/>
    <w:rsid w:val="00482A36"/>
    <w:rsid w:val="00482BBD"/>
    <w:rsid w:val="00482BE2"/>
    <w:rsid w:val="00482DB8"/>
    <w:rsid w:val="00482F48"/>
    <w:rsid w:val="004831D0"/>
    <w:rsid w:val="004832E8"/>
    <w:rsid w:val="004833A2"/>
    <w:rsid w:val="004835C0"/>
    <w:rsid w:val="00483750"/>
    <w:rsid w:val="004837E9"/>
    <w:rsid w:val="00483A92"/>
    <w:rsid w:val="00483ABB"/>
    <w:rsid w:val="00483B4F"/>
    <w:rsid w:val="00483B55"/>
    <w:rsid w:val="00483BA0"/>
    <w:rsid w:val="00483C79"/>
    <w:rsid w:val="00483D14"/>
    <w:rsid w:val="00483DA6"/>
    <w:rsid w:val="00483F61"/>
    <w:rsid w:val="00484186"/>
    <w:rsid w:val="0048420B"/>
    <w:rsid w:val="00484248"/>
    <w:rsid w:val="004844B9"/>
    <w:rsid w:val="004845CB"/>
    <w:rsid w:val="004845F7"/>
    <w:rsid w:val="00484678"/>
    <w:rsid w:val="0048471C"/>
    <w:rsid w:val="004847A9"/>
    <w:rsid w:val="004847CB"/>
    <w:rsid w:val="00484863"/>
    <w:rsid w:val="00484909"/>
    <w:rsid w:val="00484A81"/>
    <w:rsid w:val="00484AA0"/>
    <w:rsid w:val="00484ADA"/>
    <w:rsid w:val="00484B6D"/>
    <w:rsid w:val="00484C00"/>
    <w:rsid w:val="00484C2C"/>
    <w:rsid w:val="00484C8B"/>
    <w:rsid w:val="00484C9E"/>
    <w:rsid w:val="00484CF3"/>
    <w:rsid w:val="00484DA1"/>
    <w:rsid w:val="00484F70"/>
    <w:rsid w:val="00485082"/>
    <w:rsid w:val="004850F2"/>
    <w:rsid w:val="0048512F"/>
    <w:rsid w:val="00485206"/>
    <w:rsid w:val="00485308"/>
    <w:rsid w:val="00485349"/>
    <w:rsid w:val="00485367"/>
    <w:rsid w:val="004855F9"/>
    <w:rsid w:val="00485747"/>
    <w:rsid w:val="0048580A"/>
    <w:rsid w:val="00485847"/>
    <w:rsid w:val="00485863"/>
    <w:rsid w:val="00485889"/>
    <w:rsid w:val="00485943"/>
    <w:rsid w:val="00485977"/>
    <w:rsid w:val="0048597A"/>
    <w:rsid w:val="00485A74"/>
    <w:rsid w:val="00485AA3"/>
    <w:rsid w:val="00485B95"/>
    <w:rsid w:val="00485D3B"/>
    <w:rsid w:val="00485D8E"/>
    <w:rsid w:val="00485DD1"/>
    <w:rsid w:val="00485E22"/>
    <w:rsid w:val="00485EDE"/>
    <w:rsid w:val="00485F58"/>
    <w:rsid w:val="00486058"/>
    <w:rsid w:val="004864E2"/>
    <w:rsid w:val="004865AB"/>
    <w:rsid w:val="00486724"/>
    <w:rsid w:val="004867A4"/>
    <w:rsid w:val="004868AE"/>
    <w:rsid w:val="00486A2E"/>
    <w:rsid w:val="00486B19"/>
    <w:rsid w:val="00486BA2"/>
    <w:rsid w:val="00486BF3"/>
    <w:rsid w:val="00486C51"/>
    <w:rsid w:val="00486C59"/>
    <w:rsid w:val="00486D44"/>
    <w:rsid w:val="00486DFE"/>
    <w:rsid w:val="00486E84"/>
    <w:rsid w:val="0048709A"/>
    <w:rsid w:val="004871FC"/>
    <w:rsid w:val="00487262"/>
    <w:rsid w:val="00487303"/>
    <w:rsid w:val="0048751E"/>
    <w:rsid w:val="004875B0"/>
    <w:rsid w:val="00487695"/>
    <w:rsid w:val="004876EB"/>
    <w:rsid w:val="004876F8"/>
    <w:rsid w:val="004877A4"/>
    <w:rsid w:val="0048780D"/>
    <w:rsid w:val="004878EB"/>
    <w:rsid w:val="00487BBA"/>
    <w:rsid w:val="00487BFF"/>
    <w:rsid w:val="00487D1B"/>
    <w:rsid w:val="00487F9F"/>
    <w:rsid w:val="0049008B"/>
    <w:rsid w:val="00490215"/>
    <w:rsid w:val="0049084E"/>
    <w:rsid w:val="00490857"/>
    <w:rsid w:val="0049086F"/>
    <w:rsid w:val="004908D3"/>
    <w:rsid w:val="00490923"/>
    <w:rsid w:val="00490975"/>
    <w:rsid w:val="00490B2B"/>
    <w:rsid w:val="00490D13"/>
    <w:rsid w:val="00490D2E"/>
    <w:rsid w:val="00490DEC"/>
    <w:rsid w:val="00490DFE"/>
    <w:rsid w:val="00490E32"/>
    <w:rsid w:val="00490E73"/>
    <w:rsid w:val="00490F80"/>
    <w:rsid w:val="00490FFA"/>
    <w:rsid w:val="00491039"/>
    <w:rsid w:val="004910C9"/>
    <w:rsid w:val="004911AE"/>
    <w:rsid w:val="0049136C"/>
    <w:rsid w:val="00491404"/>
    <w:rsid w:val="004914B8"/>
    <w:rsid w:val="0049152C"/>
    <w:rsid w:val="0049153A"/>
    <w:rsid w:val="00491645"/>
    <w:rsid w:val="00491829"/>
    <w:rsid w:val="00491847"/>
    <w:rsid w:val="00491892"/>
    <w:rsid w:val="004918E0"/>
    <w:rsid w:val="00491CC1"/>
    <w:rsid w:val="00491D65"/>
    <w:rsid w:val="00491EDD"/>
    <w:rsid w:val="00491F83"/>
    <w:rsid w:val="00491FCF"/>
    <w:rsid w:val="00492080"/>
    <w:rsid w:val="00492083"/>
    <w:rsid w:val="004920E7"/>
    <w:rsid w:val="00492147"/>
    <w:rsid w:val="0049217E"/>
    <w:rsid w:val="0049231E"/>
    <w:rsid w:val="004924FB"/>
    <w:rsid w:val="00492720"/>
    <w:rsid w:val="00492772"/>
    <w:rsid w:val="00492781"/>
    <w:rsid w:val="0049288D"/>
    <w:rsid w:val="00492957"/>
    <w:rsid w:val="004929F6"/>
    <w:rsid w:val="00492A21"/>
    <w:rsid w:val="00492B1B"/>
    <w:rsid w:val="00492B84"/>
    <w:rsid w:val="00492D44"/>
    <w:rsid w:val="00492DDE"/>
    <w:rsid w:val="00492EA9"/>
    <w:rsid w:val="00492FFE"/>
    <w:rsid w:val="00493177"/>
    <w:rsid w:val="00493191"/>
    <w:rsid w:val="00493384"/>
    <w:rsid w:val="00493637"/>
    <w:rsid w:val="004938F7"/>
    <w:rsid w:val="00493968"/>
    <w:rsid w:val="00493A71"/>
    <w:rsid w:val="00493C1F"/>
    <w:rsid w:val="00494136"/>
    <w:rsid w:val="004942B0"/>
    <w:rsid w:val="004942E6"/>
    <w:rsid w:val="00494366"/>
    <w:rsid w:val="00494446"/>
    <w:rsid w:val="0049481B"/>
    <w:rsid w:val="0049481C"/>
    <w:rsid w:val="004948E6"/>
    <w:rsid w:val="0049497C"/>
    <w:rsid w:val="00494A97"/>
    <w:rsid w:val="00494BE6"/>
    <w:rsid w:val="00494C99"/>
    <w:rsid w:val="00494CA4"/>
    <w:rsid w:val="00494DE8"/>
    <w:rsid w:val="00494E19"/>
    <w:rsid w:val="00494EB1"/>
    <w:rsid w:val="00494F15"/>
    <w:rsid w:val="00495088"/>
    <w:rsid w:val="00495192"/>
    <w:rsid w:val="00495203"/>
    <w:rsid w:val="0049528D"/>
    <w:rsid w:val="00495392"/>
    <w:rsid w:val="0049542D"/>
    <w:rsid w:val="0049569D"/>
    <w:rsid w:val="004956A1"/>
    <w:rsid w:val="004956D7"/>
    <w:rsid w:val="00495710"/>
    <w:rsid w:val="00495763"/>
    <w:rsid w:val="00495800"/>
    <w:rsid w:val="0049582F"/>
    <w:rsid w:val="00495BE3"/>
    <w:rsid w:val="00495CA4"/>
    <w:rsid w:val="00495CD7"/>
    <w:rsid w:val="00495DA3"/>
    <w:rsid w:val="00495F97"/>
    <w:rsid w:val="00495FD4"/>
    <w:rsid w:val="00495FDF"/>
    <w:rsid w:val="00496017"/>
    <w:rsid w:val="00496127"/>
    <w:rsid w:val="004961A5"/>
    <w:rsid w:val="004961FD"/>
    <w:rsid w:val="00496222"/>
    <w:rsid w:val="00496289"/>
    <w:rsid w:val="00496302"/>
    <w:rsid w:val="0049647A"/>
    <w:rsid w:val="004964CE"/>
    <w:rsid w:val="00496506"/>
    <w:rsid w:val="004966FB"/>
    <w:rsid w:val="00496748"/>
    <w:rsid w:val="0049680D"/>
    <w:rsid w:val="00496907"/>
    <w:rsid w:val="00496C9F"/>
    <w:rsid w:val="00496CA7"/>
    <w:rsid w:val="00496F6A"/>
    <w:rsid w:val="004971FB"/>
    <w:rsid w:val="0049726B"/>
    <w:rsid w:val="0049733C"/>
    <w:rsid w:val="00497359"/>
    <w:rsid w:val="00497428"/>
    <w:rsid w:val="0049754F"/>
    <w:rsid w:val="0049755B"/>
    <w:rsid w:val="00497615"/>
    <w:rsid w:val="004976AD"/>
    <w:rsid w:val="004976E2"/>
    <w:rsid w:val="0049784D"/>
    <w:rsid w:val="004978F5"/>
    <w:rsid w:val="0049792C"/>
    <w:rsid w:val="004979FF"/>
    <w:rsid w:val="00497A7F"/>
    <w:rsid w:val="00497A97"/>
    <w:rsid w:val="00497B0E"/>
    <w:rsid w:val="00497B5F"/>
    <w:rsid w:val="00497B6F"/>
    <w:rsid w:val="00497CDA"/>
    <w:rsid w:val="00497E9C"/>
    <w:rsid w:val="00497FA2"/>
    <w:rsid w:val="004A0104"/>
    <w:rsid w:val="004A03C8"/>
    <w:rsid w:val="004A03EC"/>
    <w:rsid w:val="004A0439"/>
    <w:rsid w:val="004A04E9"/>
    <w:rsid w:val="004A05AA"/>
    <w:rsid w:val="004A0730"/>
    <w:rsid w:val="004A07CB"/>
    <w:rsid w:val="004A0820"/>
    <w:rsid w:val="004A0AB1"/>
    <w:rsid w:val="004A0BF9"/>
    <w:rsid w:val="004A0E0D"/>
    <w:rsid w:val="004A0E4C"/>
    <w:rsid w:val="004A0F98"/>
    <w:rsid w:val="004A0FE8"/>
    <w:rsid w:val="004A1072"/>
    <w:rsid w:val="004A10E8"/>
    <w:rsid w:val="004A1411"/>
    <w:rsid w:val="004A1482"/>
    <w:rsid w:val="004A14F2"/>
    <w:rsid w:val="004A164B"/>
    <w:rsid w:val="004A16DF"/>
    <w:rsid w:val="004A174D"/>
    <w:rsid w:val="004A1785"/>
    <w:rsid w:val="004A182B"/>
    <w:rsid w:val="004A18E1"/>
    <w:rsid w:val="004A192C"/>
    <w:rsid w:val="004A1B09"/>
    <w:rsid w:val="004A1BBD"/>
    <w:rsid w:val="004A1C3E"/>
    <w:rsid w:val="004A1D59"/>
    <w:rsid w:val="004A1EC7"/>
    <w:rsid w:val="004A1EE8"/>
    <w:rsid w:val="004A1EF0"/>
    <w:rsid w:val="004A201E"/>
    <w:rsid w:val="004A20C3"/>
    <w:rsid w:val="004A219A"/>
    <w:rsid w:val="004A2244"/>
    <w:rsid w:val="004A22B9"/>
    <w:rsid w:val="004A23B7"/>
    <w:rsid w:val="004A23EE"/>
    <w:rsid w:val="004A2819"/>
    <w:rsid w:val="004A285A"/>
    <w:rsid w:val="004A28B8"/>
    <w:rsid w:val="004A28EF"/>
    <w:rsid w:val="004A2AF9"/>
    <w:rsid w:val="004A3048"/>
    <w:rsid w:val="004A3151"/>
    <w:rsid w:val="004A31D5"/>
    <w:rsid w:val="004A3393"/>
    <w:rsid w:val="004A33B3"/>
    <w:rsid w:val="004A340C"/>
    <w:rsid w:val="004A34AD"/>
    <w:rsid w:val="004A3582"/>
    <w:rsid w:val="004A371D"/>
    <w:rsid w:val="004A372F"/>
    <w:rsid w:val="004A378F"/>
    <w:rsid w:val="004A38FC"/>
    <w:rsid w:val="004A3910"/>
    <w:rsid w:val="004A3A03"/>
    <w:rsid w:val="004A3BA5"/>
    <w:rsid w:val="004A3BB5"/>
    <w:rsid w:val="004A3C98"/>
    <w:rsid w:val="004A3D06"/>
    <w:rsid w:val="004A3DB2"/>
    <w:rsid w:val="004A4064"/>
    <w:rsid w:val="004A4343"/>
    <w:rsid w:val="004A452F"/>
    <w:rsid w:val="004A46D2"/>
    <w:rsid w:val="004A4C05"/>
    <w:rsid w:val="004A5001"/>
    <w:rsid w:val="004A5170"/>
    <w:rsid w:val="004A51CA"/>
    <w:rsid w:val="004A523E"/>
    <w:rsid w:val="004A531A"/>
    <w:rsid w:val="004A53B5"/>
    <w:rsid w:val="004A57D7"/>
    <w:rsid w:val="004A5801"/>
    <w:rsid w:val="004A58DD"/>
    <w:rsid w:val="004A5949"/>
    <w:rsid w:val="004A5989"/>
    <w:rsid w:val="004A5A0E"/>
    <w:rsid w:val="004A5A95"/>
    <w:rsid w:val="004A5AFE"/>
    <w:rsid w:val="004A5C46"/>
    <w:rsid w:val="004A5C7A"/>
    <w:rsid w:val="004A5CDC"/>
    <w:rsid w:val="004A5D14"/>
    <w:rsid w:val="004A5D81"/>
    <w:rsid w:val="004A5D97"/>
    <w:rsid w:val="004A5DE5"/>
    <w:rsid w:val="004A5E44"/>
    <w:rsid w:val="004A5E8A"/>
    <w:rsid w:val="004A5FB7"/>
    <w:rsid w:val="004A605D"/>
    <w:rsid w:val="004A61BC"/>
    <w:rsid w:val="004A6294"/>
    <w:rsid w:val="004A62DC"/>
    <w:rsid w:val="004A6365"/>
    <w:rsid w:val="004A63FE"/>
    <w:rsid w:val="004A6409"/>
    <w:rsid w:val="004A6438"/>
    <w:rsid w:val="004A66AB"/>
    <w:rsid w:val="004A66B3"/>
    <w:rsid w:val="004A68DA"/>
    <w:rsid w:val="004A6976"/>
    <w:rsid w:val="004A6D48"/>
    <w:rsid w:val="004A6F34"/>
    <w:rsid w:val="004A6FD1"/>
    <w:rsid w:val="004A7069"/>
    <w:rsid w:val="004A72B7"/>
    <w:rsid w:val="004A74B8"/>
    <w:rsid w:val="004A74DE"/>
    <w:rsid w:val="004A767B"/>
    <w:rsid w:val="004A78DF"/>
    <w:rsid w:val="004A7A37"/>
    <w:rsid w:val="004A7BFA"/>
    <w:rsid w:val="004A7C41"/>
    <w:rsid w:val="004A7CCA"/>
    <w:rsid w:val="004A7D69"/>
    <w:rsid w:val="004A7DEB"/>
    <w:rsid w:val="004A7F41"/>
    <w:rsid w:val="004A7F60"/>
    <w:rsid w:val="004A7FC7"/>
    <w:rsid w:val="004B00A2"/>
    <w:rsid w:val="004B0255"/>
    <w:rsid w:val="004B02AA"/>
    <w:rsid w:val="004B040C"/>
    <w:rsid w:val="004B05C0"/>
    <w:rsid w:val="004B07CA"/>
    <w:rsid w:val="004B0A18"/>
    <w:rsid w:val="004B0C50"/>
    <w:rsid w:val="004B0E1D"/>
    <w:rsid w:val="004B0FAD"/>
    <w:rsid w:val="004B1090"/>
    <w:rsid w:val="004B120D"/>
    <w:rsid w:val="004B126E"/>
    <w:rsid w:val="004B1397"/>
    <w:rsid w:val="004B1555"/>
    <w:rsid w:val="004B1595"/>
    <w:rsid w:val="004B15AB"/>
    <w:rsid w:val="004B15AF"/>
    <w:rsid w:val="004B1605"/>
    <w:rsid w:val="004B1767"/>
    <w:rsid w:val="004B1966"/>
    <w:rsid w:val="004B19AC"/>
    <w:rsid w:val="004B1A47"/>
    <w:rsid w:val="004B1B42"/>
    <w:rsid w:val="004B1CD6"/>
    <w:rsid w:val="004B1D6C"/>
    <w:rsid w:val="004B1E39"/>
    <w:rsid w:val="004B1F98"/>
    <w:rsid w:val="004B200E"/>
    <w:rsid w:val="004B2167"/>
    <w:rsid w:val="004B2186"/>
    <w:rsid w:val="004B220C"/>
    <w:rsid w:val="004B2324"/>
    <w:rsid w:val="004B23F4"/>
    <w:rsid w:val="004B2531"/>
    <w:rsid w:val="004B2592"/>
    <w:rsid w:val="004B2736"/>
    <w:rsid w:val="004B2817"/>
    <w:rsid w:val="004B28A4"/>
    <w:rsid w:val="004B28B5"/>
    <w:rsid w:val="004B299D"/>
    <w:rsid w:val="004B2A4B"/>
    <w:rsid w:val="004B2C26"/>
    <w:rsid w:val="004B2CD8"/>
    <w:rsid w:val="004B2D32"/>
    <w:rsid w:val="004B2D3D"/>
    <w:rsid w:val="004B2DBE"/>
    <w:rsid w:val="004B30D5"/>
    <w:rsid w:val="004B30FE"/>
    <w:rsid w:val="004B32D9"/>
    <w:rsid w:val="004B33B2"/>
    <w:rsid w:val="004B355B"/>
    <w:rsid w:val="004B384E"/>
    <w:rsid w:val="004B3A35"/>
    <w:rsid w:val="004B3AEA"/>
    <w:rsid w:val="004B3B7A"/>
    <w:rsid w:val="004B3C96"/>
    <w:rsid w:val="004B3CFC"/>
    <w:rsid w:val="004B3D87"/>
    <w:rsid w:val="004B3FCC"/>
    <w:rsid w:val="004B407E"/>
    <w:rsid w:val="004B40E2"/>
    <w:rsid w:val="004B4180"/>
    <w:rsid w:val="004B41E3"/>
    <w:rsid w:val="004B4274"/>
    <w:rsid w:val="004B42B7"/>
    <w:rsid w:val="004B43DE"/>
    <w:rsid w:val="004B4538"/>
    <w:rsid w:val="004B45D9"/>
    <w:rsid w:val="004B464F"/>
    <w:rsid w:val="004B4863"/>
    <w:rsid w:val="004B4950"/>
    <w:rsid w:val="004B4A79"/>
    <w:rsid w:val="004B4B1D"/>
    <w:rsid w:val="004B4BF3"/>
    <w:rsid w:val="004B4C56"/>
    <w:rsid w:val="004B4C5A"/>
    <w:rsid w:val="004B4CB7"/>
    <w:rsid w:val="004B4E41"/>
    <w:rsid w:val="004B4F53"/>
    <w:rsid w:val="004B4FB7"/>
    <w:rsid w:val="004B5018"/>
    <w:rsid w:val="004B543F"/>
    <w:rsid w:val="004B5448"/>
    <w:rsid w:val="004B556F"/>
    <w:rsid w:val="004B55A7"/>
    <w:rsid w:val="004B562A"/>
    <w:rsid w:val="004B5825"/>
    <w:rsid w:val="004B59C2"/>
    <w:rsid w:val="004B59CC"/>
    <w:rsid w:val="004B5A90"/>
    <w:rsid w:val="004B5BC7"/>
    <w:rsid w:val="004B5BDE"/>
    <w:rsid w:val="004B5CBA"/>
    <w:rsid w:val="004B5D04"/>
    <w:rsid w:val="004B5D0A"/>
    <w:rsid w:val="004B5EB3"/>
    <w:rsid w:val="004B5FA8"/>
    <w:rsid w:val="004B60B8"/>
    <w:rsid w:val="004B6196"/>
    <w:rsid w:val="004B61D6"/>
    <w:rsid w:val="004B62A9"/>
    <w:rsid w:val="004B648A"/>
    <w:rsid w:val="004B64D9"/>
    <w:rsid w:val="004B65EB"/>
    <w:rsid w:val="004B691C"/>
    <w:rsid w:val="004B697A"/>
    <w:rsid w:val="004B6A81"/>
    <w:rsid w:val="004B6B53"/>
    <w:rsid w:val="004B6B95"/>
    <w:rsid w:val="004B6D4C"/>
    <w:rsid w:val="004B6DEF"/>
    <w:rsid w:val="004B6DF7"/>
    <w:rsid w:val="004B6E50"/>
    <w:rsid w:val="004B70B6"/>
    <w:rsid w:val="004B71F6"/>
    <w:rsid w:val="004B72CA"/>
    <w:rsid w:val="004B7394"/>
    <w:rsid w:val="004B73BE"/>
    <w:rsid w:val="004B74AA"/>
    <w:rsid w:val="004B7535"/>
    <w:rsid w:val="004B7617"/>
    <w:rsid w:val="004B7632"/>
    <w:rsid w:val="004B7A05"/>
    <w:rsid w:val="004B7E37"/>
    <w:rsid w:val="004B7EEB"/>
    <w:rsid w:val="004B7F1C"/>
    <w:rsid w:val="004B7FA1"/>
    <w:rsid w:val="004C0016"/>
    <w:rsid w:val="004C00BD"/>
    <w:rsid w:val="004C0120"/>
    <w:rsid w:val="004C0137"/>
    <w:rsid w:val="004C0284"/>
    <w:rsid w:val="004C03AC"/>
    <w:rsid w:val="004C0475"/>
    <w:rsid w:val="004C04BF"/>
    <w:rsid w:val="004C05FA"/>
    <w:rsid w:val="004C07D4"/>
    <w:rsid w:val="004C0822"/>
    <w:rsid w:val="004C08A5"/>
    <w:rsid w:val="004C08D4"/>
    <w:rsid w:val="004C09C5"/>
    <w:rsid w:val="004C0A6A"/>
    <w:rsid w:val="004C0A76"/>
    <w:rsid w:val="004C0B25"/>
    <w:rsid w:val="004C0B55"/>
    <w:rsid w:val="004C0BB3"/>
    <w:rsid w:val="004C0BFD"/>
    <w:rsid w:val="004C0BFE"/>
    <w:rsid w:val="004C0C01"/>
    <w:rsid w:val="004C0D15"/>
    <w:rsid w:val="004C0D53"/>
    <w:rsid w:val="004C0E06"/>
    <w:rsid w:val="004C0E07"/>
    <w:rsid w:val="004C0E89"/>
    <w:rsid w:val="004C0FC4"/>
    <w:rsid w:val="004C1045"/>
    <w:rsid w:val="004C1106"/>
    <w:rsid w:val="004C112F"/>
    <w:rsid w:val="004C1197"/>
    <w:rsid w:val="004C1260"/>
    <w:rsid w:val="004C131F"/>
    <w:rsid w:val="004C14A9"/>
    <w:rsid w:val="004C163F"/>
    <w:rsid w:val="004C1952"/>
    <w:rsid w:val="004C195B"/>
    <w:rsid w:val="004C1B79"/>
    <w:rsid w:val="004C1C6F"/>
    <w:rsid w:val="004C1CB8"/>
    <w:rsid w:val="004C1EF4"/>
    <w:rsid w:val="004C1EF5"/>
    <w:rsid w:val="004C1F49"/>
    <w:rsid w:val="004C20C3"/>
    <w:rsid w:val="004C2254"/>
    <w:rsid w:val="004C226F"/>
    <w:rsid w:val="004C2319"/>
    <w:rsid w:val="004C241D"/>
    <w:rsid w:val="004C251B"/>
    <w:rsid w:val="004C261A"/>
    <w:rsid w:val="004C26F1"/>
    <w:rsid w:val="004C2A7F"/>
    <w:rsid w:val="004C2B5A"/>
    <w:rsid w:val="004C2DB7"/>
    <w:rsid w:val="004C2DBD"/>
    <w:rsid w:val="004C2DCC"/>
    <w:rsid w:val="004C3007"/>
    <w:rsid w:val="004C3026"/>
    <w:rsid w:val="004C303A"/>
    <w:rsid w:val="004C3041"/>
    <w:rsid w:val="004C30B1"/>
    <w:rsid w:val="004C3132"/>
    <w:rsid w:val="004C31E6"/>
    <w:rsid w:val="004C3272"/>
    <w:rsid w:val="004C333E"/>
    <w:rsid w:val="004C34B7"/>
    <w:rsid w:val="004C34BD"/>
    <w:rsid w:val="004C34E9"/>
    <w:rsid w:val="004C3595"/>
    <w:rsid w:val="004C3731"/>
    <w:rsid w:val="004C379D"/>
    <w:rsid w:val="004C3837"/>
    <w:rsid w:val="004C3838"/>
    <w:rsid w:val="004C384A"/>
    <w:rsid w:val="004C3926"/>
    <w:rsid w:val="004C3B77"/>
    <w:rsid w:val="004C3C30"/>
    <w:rsid w:val="004C3C41"/>
    <w:rsid w:val="004C3C4C"/>
    <w:rsid w:val="004C3D02"/>
    <w:rsid w:val="004C3E99"/>
    <w:rsid w:val="004C3EFF"/>
    <w:rsid w:val="004C406C"/>
    <w:rsid w:val="004C4275"/>
    <w:rsid w:val="004C4342"/>
    <w:rsid w:val="004C43C1"/>
    <w:rsid w:val="004C43F5"/>
    <w:rsid w:val="004C445E"/>
    <w:rsid w:val="004C4492"/>
    <w:rsid w:val="004C47C1"/>
    <w:rsid w:val="004C47C2"/>
    <w:rsid w:val="004C4804"/>
    <w:rsid w:val="004C4858"/>
    <w:rsid w:val="004C488A"/>
    <w:rsid w:val="004C49AA"/>
    <w:rsid w:val="004C4AC2"/>
    <w:rsid w:val="004C4C4A"/>
    <w:rsid w:val="004C4C5B"/>
    <w:rsid w:val="004C4D70"/>
    <w:rsid w:val="004C4F29"/>
    <w:rsid w:val="004C4F3E"/>
    <w:rsid w:val="004C508A"/>
    <w:rsid w:val="004C50B8"/>
    <w:rsid w:val="004C5139"/>
    <w:rsid w:val="004C51D9"/>
    <w:rsid w:val="004C5454"/>
    <w:rsid w:val="004C5467"/>
    <w:rsid w:val="004C54CE"/>
    <w:rsid w:val="004C557E"/>
    <w:rsid w:val="004C565E"/>
    <w:rsid w:val="004C5660"/>
    <w:rsid w:val="004C5677"/>
    <w:rsid w:val="004C56F4"/>
    <w:rsid w:val="004C57C6"/>
    <w:rsid w:val="004C585E"/>
    <w:rsid w:val="004C5968"/>
    <w:rsid w:val="004C5A4F"/>
    <w:rsid w:val="004C5B91"/>
    <w:rsid w:val="004C5CC2"/>
    <w:rsid w:val="004C5EB5"/>
    <w:rsid w:val="004C5EBB"/>
    <w:rsid w:val="004C5F44"/>
    <w:rsid w:val="004C5FAD"/>
    <w:rsid w:val="004C5FD7"/>
    <w:rsid w:val="004C6182"/>
    <w:rsid w:val="004C61CD"/>
    <w:rsid w:val="004C62F5"/>
    <w:rsid w:val="004C6322"/>
    <w:rsid w:val="004C65A1"/>
    <w:rsid w:val="004C65FA"/>
    <w:rsid w:val="004C679D"/>
    <w:rsid w:val="004C6821"/>
    <w:rsid w:val="004C6883"/>
    <w:rsid w:val="004C68D2"/>
    <w:rsid w:val="004C6966"/>
    <w:rsid w:val="004C69E0"/>
    <w:rsid w:val="004C69F2"/>
    <w:rsid w:val="004C6A7E"/>
    <w:rsid w:val="004C6BB9"/>
    <w:rsid w:val="004C6C01"/>
    <w:rsid w:val="004C6C51"/>
    <w:rsid w:val="004C6CAE"/>
    <w:rsid w:val="004C6DCB"/>
    <w:rsid w:val="004C6E19"/>
    <w:rsid w:val="004C6FDA"/>
    <w:rsid w:val="004C70E5"/>
    <w:rsid w:val="004C73B4"/>
    <w:rsid w:val="004C74DB"/>
    <w:rsid w:val="004C7501"/>
    <w:rsid w:val="004C7505"/>
    <w:rsid w:val="004C751A"/>
    <w:rsid w:val="004C751E"/>
    <w:rsid w:val="004C78A6"/>
    <w:rsid w:val="004C78AA"/>
    <w:rsid w:val="004C792E"/>
    <w:rsid w:val="004C7ABF"/>
    <w:rsid w:val="004C7B1B"/>
    <w:rsid w:val="004C7B53"/>
    <w:rsid w:val="004C7E10"/>
    <w:rsid w:val="004C7E1B"/>
    <w:rsid w:val="004C7ED8"/>
    <w:rsid w:val="004C7EF2"/>
    <w:rsid w:val="004C7F66"/>
    <w:rsid w:val="004D001B"/>
    <w:rsid w:val="004D0052"/>
    <w:rsid w:val="004D0093"/>
    <w:rsid w:val="004D00AB"/>
    <w:rsid w:val="004D00E7"/>
    <w:rsid w:val="004D01C2"/>
    <w:rsid w:val="004D03C6"/>
    <w:rsid w:val="004D0529"/>
    <w:rsid w:val="004D0557"/>
    <w:rsid w:val="004D0634"/>
    <w:rsid w:val="004D0685"/>
    <w:rsid w:val="004D081C"/>
    <w:rsid w:val="004D0C84"/>
    <w:rsid w:val="004D0D57"/>
    <w:rsid w:val="004D0E40"/>
    <w:rsid w:val="004D103C"/>
    <w:rsid w:val="004D106B"/>
    <w:rsid w:val="004D10A8"/>
    <w:rsid w:val="004D10AA"/>
    <w:rsid w:val="004D10D6"/>
    <w:rsid w:val="004D10F3"/>
    <w:rsid w:val="004D1122"/>
    <w:rsid w:val="004D1159"/>
    <w:rsid w:val="004D1223"/>
    <w:rsid w:val="004D1299"/>
    <w:rsid w:val="004D12ED"/>
    <w:rsid w:val="004D147F"/>
    <w:rsid w:val="004D1557"/>
    <w:rsid w:val="004D161C"/>
    <w:rsid w:val="004D179A"/>
    <w:rsid w:val="004D1881"/>
    <w:rsid w:val="004D18FE"/>
    <w:rsid w:val="004D1908"/>
    <w:rsid w:val="004D19C1"/>
    <w:rsid w:val="004D1A88"/>
    <w:rsid w:val="004D1E44"/>
    <w:rsid w:val="004D1FF6"/>
    <w:rsid w:val="004D20B4"/>
    <w:rsid w:val="004D2183"/>
    <w:rsid w:val="004D2265"/>
    <w:rsid w:val="004D233A"/>
    <w:rsid w:val="004D272B"/>
    <w:rsid w:val="004D276D"/>
    <w:rsid w:val="004D27B6"/>
    <w:rsid w:val="004D2880"/>
    <w:rsid w:val="004D2892"/>
    <w:rsid w:val="004D29A6"/>
    <w:rsid w:val="004D2A97"/>
    <w:rsid w:val="004D2CDC"/>
    <w:rsid w:val="004D2E0A"/>
    <w:rsid w:val="004D2E0F"/>
    <w:rsid w:val="004D2E56"/>
    <w:rsid w:val="004D2E71"/>
    <w:rsid w:val="004D2E9B"/>
    <w:rsid w:val="004D2F0E"/>
    <w:rsid w:val="004D2F6B"/>
    <w:rsid w:val="004D2FCC"/>
    <w:rsid w:val="004D2FFB"/>
    <w:rsid w:val="004D3154"/>
    <w:rsid w:val="004D328A"/>
    <w:rsid w:val="004D339E"/>
    <w:rsid w:val="004D33D3"/>
    <w:rsid w:val="004D345F"/>
    <w:rsid w:val="004D35DC"/>
    <w:rsid w:val="004D3779"/>
    <w:rsid w:val="004D38A9"/>
    <w:rsid w:val="004D3928"/>
    <w:rsid w:val="004D3956"/>
    <w:rsid w:val="004D3A4E"/>
    <w:rsid w:val="004D3B94"/>
    <w:rsid w:val="004D3CA4"/>
    <w:rsid w:val="004D3CBE"/>
    <w:rsid w:val="004D3D14"/>
    <w:rsid w:val="004D3E18"/>
    <w:rsid w:val="004D3E91"/>
    <w:rsid w:val="004D3F05"/>
    <w:rsid w:val="004D4208"/>
    <w:rsid w:val="004D4279"/>
    <w:rsid w:val="004D4341"/>
    <w:rsid w:val="004D460D"/>
    <w:rsid w:val="004D468E"/>
    <w:rsid w:val="004D4A26"/>
    <w:rsid w:val="004D4B96"/>
    <w:rsid w:val="004D4D01"/>
    <w:rsid w:val="004D4DF4"/>
    <w:rsid w:val="004D4F96"/>
    <w:rsid w:val="004D4FD5"/>
    <w:rsid w:val="004D5033"/>
    <w:rsid w:val="004D505B"/>
    <w:rsid w:val="004D51F1"/>
    <w:rsid w:val="004D52AE"/>
    <w:rsid w:val="004D54C6"/>
    <w:rsid w:val="004D5631"/>
    <w:rsid w:val="004D56AC"/>
    <w:rsid w:val="004D571D"/>
    <w:rsid w:val="004D5840"/>
    <w:rsid w:val="004D584C"/>
    <w:rsid w:val="004D5BC3"/>
    <w:rsid w:val="004D5C57"/>
    <w:rsid w:val="004D5D56"/>
    <w:rsid w:val="004D5D7F"/>
    <w:rsid w:val="004D5DAA"/>
    <w:rsid w:val="004D5EAF"/>
    <w:rsid w:val="004D5EEA"/>
    <w:rsid w:val="004D5FD1"/>
    <w:rsid w:val="004D6157"/>
    <w:rsid w:val="004D6299"/>
    <w:rsid w:val="004D629C"/>
    <w:rsid w:val="004D631A"/>
    <w:rsid w:val="004D6391"/>
    <w:rsid w:val="004D63D7"/>
    <w:rsid w:val="004D6682"/>
    <w:rsid w:val="004D675F"/>
    <w:rsid w:val="004D69B6"/>
    <w:rsid w:val="004D69E4"/>
    <w:rsid w:val="004D6A8E"/>
    <w:rsid w:val="004D6B3C"/>
    <w:rsid w:val="004D6C61"/>
    <w:rsid w:val="004D6D3C"/>
    <w:rsid w:val="004D6E31"/>
    <w:rsid w:val="004D72BE"/>
    <w:rsid w:val="004D72DA"/>
    <w:rsid w:val="004D7384"/>
    <w:rsid w:val="004D73D7"/>
    <w:rsid w:val="004D742B"/>
    <w:rsid w:val="004D743B"/>
    <w:rsid w:val="004D768E"/>
    <w:rsid w:val="004D78F9"/>
    <w:rsid w:val="004D7A63"/>
    <w:rsid w:val="004D7AE3"/>
    <w:rsid w:val="004E00C8"/>
    <w:rsid w:val="004E0113"/>
    <w:rsid w:val="004E0138"/>
    <w:rsid w:val="004E014F"/>
    <w:rsid w:val="004E015A"/>
    <w:rsid w:val="004E02E2"/>
    <w:rsid w:val="004E0339"/>
    <w:rsid w:val="004E035B"/>
    <w:rsid w:val="004E04C8"/>
    <w:rsid w:val="004E052C"/>
    <w:rsid w:val="004E067B"/>
    <w:rsid w:val="004E067C"/>
    <w:rsid w:val="004E0729"/>
    <w:rsid w:val="004E08B5"/>
    <w:rsid w:val="004E099D"/>
    <w:rsid w:val="004E09AA"/>
    <w:rsid w:val="004E09DB"/>
    <w:rsid w:val="004E0D24"/>
    <w:rsid w:val="004E0E2B"/>
    <w:rsid w:val="004E0EAF"/>
    <w:rsid w:val="004E0ED3"/>
    <w:rsid w:val="004E0EF5"/>
    <w:rsid w:val="004E0FF2"/>
    <w:rsid w:val="004E1092"/>
    <w:rsid w:val="004E10A1"/>
    <w:rsid w:val="004E123B"/>
    <w:rsid w:val="004E13D6"/>
    <w:rsid w:val="004E151B"/>
    <w:rsid w:val="004E1561"/>
    <w:rsid w:val="004E1571"/>
    <w:rsid w:val="004E1664"/>
    <w:rsid w:val="004E16B0"/>
    <w:rsid w:val="004E18E9"/>
    <w:rsid w:val="004E1984"/>
    <w:rsid w:val="004E19BA"/>
    <w:rsid w:val="004E1C13"/>
    <w:rsid w:val="004E1CCC"/>
    <w:rsid w:val="004E1E36"/>
    <w:rsid w:val="004E1E6B"/>
    <w:rsid w:val="004E1ED2"/>
    <w:rsid w:val="004E1F4D"/>
    <w:rsid w:val="004E2119"/>
    <w:rsid w:val="004E2133"/>
    <w:rsid w:val="004E2250"/>
    <w:rsid w:val="004E2304"/>
    <w:rsid w:val="004E2338"/>
    <w:rsid w:val="004E2414"/>
    <w:rsid w:val="004E2619"/>
    <w:rsid w:val="004E261C"/>
    <w:rsid w:val="004E2638"/>
    <w:rsid w:val="004E2817"/>
    <w:rsid w:val="004E2831"/>
    <w:rsid w:val="004E2875"/>
    <w:rsid w:val="004E2B1E"/>
    <w:rsid w:val="004E2B27"/>
    <w:rsid w:val="004E2C35"/>
    <w:rsid w:val="004E2C9A"/>
    <w:rsid w:val="004E2CE5"/>
    <w:rsid w:val="004E2D36"/>
    <w:rsid w:val="004E2E64"/>
    <w:rsid w:val="004E3172"/>
    <w:rsid w:val="004E318A"/>
    <w:rsid w:val="004E31B2"/>
    <w:rsid w:val="004E3353"/>
    <w:rsid w:val="004E34D8"/>
    <w:rsid w:val="004E363E"/>
    <w:rsid w:val="004E3928"/>
    <w:rsid w:val="004E39C1"/>
    <w:rsid w:val="004E3B23"/>
    <w:rsid w:val="004E3C36"/>
    <w:rsid w:val="004E3DF4"/>
    <w:rsid w:val="004E3E86"/>
    <w:rsid w:val="004E3ED8"/>
    <w:rsid w:val="004E41B6"/>
    <w:rsid w:val="004E42DE"/>
    <w:rsid w:val="004E4415"/>
    <w:rsid w:val="004E4707"/>
    <w:rsid w:val="004E470F"/>
    <w:rsid w:val="004E4717"/>
    <w:rsid w:val="004E48F5"/>
    <w:rsid w:val="004E4A3C"/>
    <w:rsid w:val="004E4AAF"/>
    <w:rsid w:val="004E4B9A"/>
    <w:rsid w:val="004E4CAA"/>
    <w:rsid w:val="004E4FFA"/>
    <w:rsid w:val="004E5265"/>
    <w:rsid w:val="004E528F"/>
    <w:rsid w:val="004E5357"/>
    <w:rsid w:val="004E53EE"/>
    <w:rsid w:val="004E5403"/>
    <w:rsid w:val="004E545C"/>
    <w:rsid w:val="004E5555"/>
    <w:rsid w:val="004E56C0"/>
    <w:rsid w:val="004E56CD"/>
    <w:rsid w:val="004E57E8"/>
    <w:rsid w:val="004E586A"/>
    <w:rsid w:val="004E58E5"/>
    <w:rsid w:val="004E5A11"/>
    <w:rsid w:val="004E5BA7"/>
    <w:rsid w:val="004E5CA8"/>
    <w:rsid w:val="004E5DB8"/>
    <w:rsid w:val="004E5F10"/>
    <w:rsid w:val="004E5F21"/>
    <w:rsid w:val="004E5F7F"/>
    <w:rsid w:val="004E6014"/>
    <w:rsid w:val="004E60C8"/>
    <w:rsid w:val="004E61C8"/>
    <w:rsid w:val="004E61D9"/>
    <w:rsid w:val="004E63B0"/>
    <w:rsid w:val="004E63F2"/>
    <w:rsid w:val="004E685B"/>
    <w:rsid w:val="004E6A1F"/>
    <w:rsid w:val="004E6AF3"/>
    <w:rsid w:val="004E6D88"/>
    <w:rsid w:val="004E6DC7"/>
    <w:rsid w:val="004E6E3E"/>
    <w:rsid w:val="004E6EA4"/>
    <w:rsid w:val="004E6FB5"/>
    <w:rsid w:val="004E6FC6"/>
    <w:rsid w:val="004E6FF2"/>
    <w:rsid w:val="004E70D6"/>
    <w:rsid w:val="004E715D"/>
    <w:rsid w:val="004E7160"/>
    <w:rsid w:val="004E7174"/>
    <w:rsid w:val="004E737E"/>
    <w:rsid w:val="004E73B8"/>
    <w:rsid w:val="004E73B9"/>
    <w:rsid w:val="004E73E1"/>
    <w:rsid w:val="004E7464"/>
    <w:rsid w:val="004E76A6"/>
    <w:rsid w:val="004E7771"/>
    <w:rsid w:val="004E7895"/>
    <w:rsid w:val="004E78DD"/>
    <w:rsid w:val="004E7930"/>
    <w:rsid w:val="004E79A1"/>
    <w:rsid w:val="004E7B05"/>
    <w:rsid w:val="004E7B57"/>
    <w:rsid w:val="004E7C91"/>
    <w:rsid w:val="004E7DBA"/>
    <w:rsid w:val="004E7FA0"/>
    <w:rsid w:val="004F016D"/>
    <w:rsid w:val="004F01F8"/>
    <w:rsid w:val="004F0208"/>
    <w:rsid w:val="004F0305"/>
    <w:rsid w:val="004F0401"/>
    <w:rsid w:val="004F0484"/>
    <w:rsid w:val="004F06FD"/>
    <w:rsid w:val="004F07BF"/>
    <w:rsid w:val="004F07E3"/>
    <w:rsid w:val="004F092A"/>
    <w:rsid w:val="004F0977"/>
    <w:rsid w:val="004F09F6"/>
    <w:rsid w:val="004F09F9"/>
    <w:rsid w:val="004F0A91"/>
    <w:rsid w:val="004F0AB1"/>
    <w:rsid w:val="004F0B62"/>
    <w:rsid w:val="004F0C03"/>
    <w:rsid w:val="004F0D30"/>
    <w:rsid w:val="004F0F8E"/>
    <w:rsid w:val="004F0FB5"/>
    <w:rsid w:val="004F1279"/>
    <w:rsid w:val="004F134B"/>
    <w:rsid w:val="004F1389"/>
    <w:rsid w:val="004F14A4"/>
    <w:rsid w:val="004F1545"/>
    <w:rsid w:val="004F158A"/>
    <w:rsid w:val="004F158E"/>
    <w:rsid w:val="004F15D2"/>
    <w:rsid w:val="004F1617"/>
    <w:rsid w:val="004F1860"/>
    <w:rsid w:val="004F1964"/>
    <w:rsid w:val="004F1ADD"/>
    <w:rsid w:val="004F1AF6"/>
    <w:rsid w:val="004F1B24"/>
    <w:rsid w:val="004F1B93"/>
    <w:rsid w:val="004F1BE5"/>
    <w:rsid w:val="004F1C03"/>
    <w:rsid w:val="004F1CD5"/>
    <w:rsid w:val="004F1D4D"/>
    <w:rsid w:val="004F1DA1"/>
    <w:rsid w:val="004F1FBA"/>
    <w:rsid w:val="004F2170"/>
    <w:rsid w:val="004F221D"/>
    <w:rsid w:val="004F227D"/>
    <w:rsid w:val="004F2387"/>
    <w:rsid w:val="004F23ED"/>
    <w:rsid w:val="004F2534"/>
    <w:rsid w:val="004F273C"/>
    <w:rsid w:val="004F2998"/>
    <w:rsid w:val="004F2A19"/>
    <w:rsid w:val="004F2A2B"/>
    <w:rsid w:val="004F2ADB"/>
    <w:rsid w:val="004F2BBF"/>
    <w:rsid w:val="004F2BD6"/>
    <w:rsid w:val="004F2C76"/>
    <w:rsid w:val="004F2D14"/>
    <w:rsid w:val="004F2D4A"/>
    <w:rsid w:val="004F2D70"/>
    <w:rsid w:val="004F331B"/>
    <w:rsid w:val="004F335E"/>
    <w:rsid w:val="004F3398"/>
    <w:rsid w:val="004F3403"/>
    <w:rsid w:val="004F3671"/>
    <w:rsid w:val="004F36C8"/>
    <w:rsid w:val="004F3720"/>
    <w:rsid w:val="004F3778"/>
    <w:rsid w:val="004F38EE"/>
    <w:rsid w:val="004F38F9"/>
    <w:rsid w:val="004F3A23"/>
    <w:rsid w:val="004F3A75"/>
    <w:rsid w:val="004F3ABE"/>
    <w:rsid w:val="004F3AC0"/>
    <w:rsid w:val="004F3AC6"/>
    <w:rsid w:val="004F3AE5"/>
    <w:rsid w:val="004F3B39"/>
    <w:rsid w:val="004F3B46"/>
    <w:rsid w:val="004F3F4E"/>
    <w:rsid w:val="004F3FA5"/>
    <w:rsid w:val="004F405D"/>
    <w:rsid w:val="004F40BE"/>
    <w:rsid w:val="004F40FD"/>
    <w:rsid w:val="004F42CB"/>
    <w:rsid w:val="004F4440"/>
    <w:rsid w:val="004F44A7"/>
    <w:rsid w:val="004F45A7"/>
    <w:rsid w:val="004F45AD"/>
    <w:rsid w:val="004F4644"/>
    <w:rsid w:val="004F476C"/>
    <w:rsid w:val="004F4781"/>
    <w:rsid w:val="004F484E"/>
    <w:rsid w:val="004F4856"/>
    <w:rsid w:val="004F4A7E"/>
    <w:rsid w:val="004F4DB1"/>
    <w:rsid w:val="004F4ED3"/>
    <w:rsid w:val="004F5057"/>
    <w:rsid w:val="004F50F6"/>
    <w:rsid w:val="004F5148"/>
    <w:rsid w:val="004F51D1"/>
    <w:rsid w:val="004F52DE"/>
    <w:rsid w:val="004F5399"/>
    <w:rsid w:val="004F566F"/>
    <w:rsid w:val="004F56AC"/>
    <w:rsid w:val="004F572B"/>
    <w:rsid w:val="004F5855"/>
    <w:rsid w:val="004F5880"/>
    <w:rsid w:val="004F5935"/>
    <w:rsid w:val="004F5AAF"/>
    <w:rsid w:val="004F5AE5"/>
    <w:rsid w:val="004F5AEA"/>
    <w:rsid w:val="004F5B82"/>
    <w:rsid w:val="004F5B83"/>
    <w:rsid w:val="004F5BDD"/>
    <w:rsid w:val="004F5C73"/>
    <w:rsid w:val="004F5C80"/>
    <w:rsid w:val="004F5E1F"/>
    <w:rsid w:val="004F5EFD"/>
    <w:rsid w:val="004F5F57"/>
    <w:rsid w:val="004F6013"/>
    <w:rsid w:val="004F6031"/>
    <w:rsid w:val="004F6181"/>
    <w:rsid w:val="004F622D"/>
    <w:rsid w:val="004F629D"/>
    <w:rsid w:val="004F62B3"/>
    <w:rsid w:val="004F62E1"/>
    <w:rsid w:val="004F654A"/>
    <w:rsid w:val="004F6682"/>
    <w:rsid w:val="004F6A11"/>
    <w:rsid w:val="004F6A50"/>
    <w:rsid w:val="004F6A70"/>
    <w:rsid w:val="004F6D30"/>
    <w:rsid w:val="004F6D9B"/>
    <w:rsid w:val="004F6E5E"/>
    <w:rsid w:val="004F6FBD"/>
    <w:rsid w:val="004F6FFC"/>
    <w:rsid w:val="004F7147"/>
    <w:rsid w:val="004F71E4"/>
    <w:rsid w:val="004F72CE"/>
    <w:rsid w:val="004F7451"/>
    <w:rsid w:val="004F7454"/>
    <w:rsid w:val="004F7483"/>
    <w:rsid w:val="004F777A"/>
    <w:rsid w:val="004F77C5"/>
    <w:rsid w:val="004F77FB"/>
    <w:rsid w:val="004F79F3"/>
    <w:rsid w:val="004F7ABF"/>
    <w:rsid w:val="004F7AD1"/>
    <w:rsid w:val="004F7C53"/>
    <w:rsid w:val="004F7CC4"/>
    <w:rsid w:val="004F7CFF"/>
    <w:rsid w:val="004F7DFF"/>
    <w:rsid w:val="004F7E17"/>
    <w:rsid w:val="004F7EB9"/>
    <w:rsid w:val="0050012F"/>
    <w:rsid w:val="0050015F"/>
    <w:rsid w:val="005001B3"/>
    <w:rsid w:val="005002BE"/>
    <w:rsid w:val="0050042E"/>
    <w:rsid w:val="005004E9"/>
    <w:rsid w:val="00500635"/>
    <w:rsid w:val="00500720"/>
    <w:rsid w:val="0050082D"/>
    <w:rsid w:val="00500933"/>
    <w:rsid w:val="005009FE"/>
    <w:rsid w:val="00500AE9"/>
    <w:rsid w:val="00500C9E"/>
    <w:rsid w:val="00500E4D"/>
    <w:rsid w:val="00500FAB"/>
    <w:rsid w:val="00500FD5"/>
    <w:rsid w:val="00501177"/>
    <w:rsid w:val="005011F0"/>
    <w:rsid w:val="00501493"/>
    <w:rsid w:val="00501508"/>
    <w:rsid w:val="0050157F"/>
    <w:rsid w:val="005016D6"/>
    <w:rsid w:val="005016E1"/>
    <w:rsid w:val="00501745"/>
    <w:rsid w:val="00501D65"/>
    <w:rsid w:val="00501DC9"/>
    <w:rsid w:val="005021A6"/>
    <w:rsid w:val="00502265"/>
    <w:rsid w:val="00502356"/>
    <w:rsid w:val="005023A8"/>
    <w:rsid w:val="005024C0"/>
    <w:rsid w:val="0050251B"/>
    <w:rsid w:val="005026E5"/>
    <w:rsid w:val="00502723"/>
    <w:rsid w:val="005027F0"/>
    <w:rsid w:val="00502921"/>
    <w:rsid w:val="00502DB8"/>
    <w:rsid w:val="00502F26"/>
    <w:rsid w:val="005030DF"/>
    <w:rsid w:val="00503173"/>
    <w:rsid w:val="00503202"/>
    <w:rsid w:val="0050328B"/>
    <w:rsid w:val="00503318"/>
    <w:rsid w:val="005036C4"/>
    <w:rsid w:val="00503712"/>
    <w:rsid w:val="00503718"/>
    <w:rsid w:val="0050385C"/>
    <w:rsid w:val="005038AD"/>
    <w:rsid w:val="00503916"/>
    <w:rsid w:val="0050392B"/>
    <w:rsid w:val="00503C38"/>
    <w:rsid w:val="00503D87"/>
    <w:rsid w:val="00503E07"/>
    <w:rsid w:val="00503FE6"/>
    <w:rsid w:val="005040CD"/>
    <w:rsid w:val="00504132"/>
    <w:rsid w:val="005041D0"/>
    <w:rsid w:val="005041DA"/>
    <w:rsid w:val="005041FE"/>
    <w:rsid w:val="005044D1"/>
    <w:rsid w:val="005044FB"/>
    <w:rsid w:val="0050464D"/>
    <w:rsid w:val="00504698"/>
    <w:rsid w:val="005046A6"/>
    <w:rsid w:val="005046EB"/>
    <w:rsid w:val="0050479C"/>
    <w:rsid w:val="00504868"/>
    <w:rsid w:val="00504A18"/>
    <w:rsid w:val="00504AED"/>
    <w:rsid w:val="00504BDD"/>
    <w:rsid w:val="00504BE3"/>
    <w:rsid w:val="00504D9F"/>
    <w:rsid w:val="00504EE9"/>
    <w:rsid w:val="00504F2D"/>
    <w:rsid w:val="005050D2"/>
    <w:rsid w:val="00505172"/>
    <w:rsid w:val="005051FB"/>
    <w:rsid w:val="005052BD"/>
    <w:rsid w:val="00505300"/>
    <w:rsid w:val="00505522"/>
    <w:rsid w:val="00505733"/>
    <w:rsid w:val="00505825"/>
    <w:rsid w:val="00505B3D"/>
    <w:rsid w:val="00505BFB"/>
    <w:rsid w:val="00505CC2"/>
    <w:rsid w:val="00505CDA"/>
    <w:rsid w:val="005060A2"/>
    <w:rsid w:val="00506279"/>
    <w:rsid w:val="005062FC"/>
    <w:rsid w:val="0050645B"/>
    <w:rsid w:val="0050647D"/>
    <w:rsid w:val="005064B3"/>
    <w:rsid w:val="005064CD"/>
    <w:rsid w:val="005066C1"/>
    <w:rsid w:val="0050689C"/>
    <w:rsid w:val="00506BFB"/>
    <w:rsid w:val="00506D26"/>
    <w:rsid w:val="00506DDA"/>
    <w:rsid w:val="00506E72"/>
    <w:rsid w:val="00506F01"/>
    <w:rsid w:val="00506F89"/>
    <w:rsid w:val="00506FD3"/>
    <w:rsid w:val="0050705F"/>
    <w:rsid w:val="0050712A"/>
    <w:rsid w:val="005071E2"/>
    <w:rsid w:val="0050741E"/>
    <w:rsid w:val="005074BD"/>
    <w:rsid w:val="005075E9"/>
    <w:rsid w:val="0050765F"/>
    <w:rsid w:val="00507846"/>
    <w:rsid w:val="0050792E"/>
    <w:rsid w:val="00507A14"/>
    <w:rsid w:val="00507A55"/>
    <w:rsid w:val="00507AA5"/>
    <w:rsid w:val="00507D7E"/>
    <w:rsid w:val="00507D99"/>
    <w:rsid w:val="00507EA5"/>
    <w:rsid w:val="00507F78"/>
    <w:rsid w:val="00507FE4"/>
    <w:rsid w:val="00510045"/>
    <w:rsid w:val="00510068"/>
    <w:rsid w:val="0051027F"/>
    <w:rsid w:val="00510346"/>
    <w:rsid w:val="0051034B"/>
    <w:rsid w:val="005103C5"/>
    <w:rsid w:val="0051042F"/>
    <w:rsid w:val="0051064B"/>
    <w:rsid w:val="005108E5"/>
    <w:rsid w:val="005109CF"/>
    <w:rsid w:val="00510DE3"/>
    <w:rsid w:val="00510E94"/>
    <w:rsid w:val="00511054"/>
    <w:rsid w:val="00511278"/>
    <w:rsid w:val="0051127D"/>
    <w:rsid w:val="00511390"/>
    <w:rsid w:val="005113D6"/>
    <w:rsid w:val="005114AB"/>
    <w:rsid w:val="005114C1"/>
    <w:rsid w:val="00511565"/>
    <w:rsid w:val="00511689"/>
    <w:rsid w:val="005116B8"/>
    <w:rsid w:val="0051178D"/>
    <w:rsid w:val="00511922"/>
    <w:rsid w:val="00511962"/>
    <w:rsid w:val="00511A5E"/>
    <w:rsid w:val="00511C38"/>
    <w:rsid w:val="00511DAB"/>
    <w:rsid w:val="00511EF6"/>
    <w:rsid w:val="00511F73"/>
    <w:rsid w:val="00512126"/>
    <w:rsid w:val="00512291"/>
    <w:rsid w:val="005122F9"/>
    <w:rsid w:val="005123D9"/>
    <w:rsid w:val="00512420"/>
    <w:rsid w:val="00512671"/>
    <w:rsid w:val="00512A34"/>
    <w:rsid w:val="00512A55"/>
    <w:rsid w:val="00512A95"/>
    <w:rsid w:val="00512B0A"/>
    <w:rsid w:val="00512BD9"/>
    <w:rsid w:val="00512C2E"/>
    <w:rsid w:val="00512C7D"/>
    <w:rsid w:val="00512E88"/>
    <w:rsid w:val="00512EE5"/>
    <w:rsid w:val="00512F76"/>
    <w:rsid w:val="00513116"/>
    <w:rsid w:val="005132DF"/>
    <w:rsid w:val="005132F8"/>
    <w:rsid w:val="00513779"/>
    <w:rsid w:val="00513892"/>
    <w:rsid w:val="00513906"/>
    <w:rsid w:val="00513AC6"/>
    <w:rsid w:val="00513B33"/>
    <w:rsid w:val="00513B99"/>
    <w:rsid w:val="00513BF8"/>
    <w:rsid w:val="00513D9B"/>
    <w:rsid w:val="00513DA6"/>
    <w:rsid w:val="00513DA7"/>
    <w:rsid w:val="00513DE1"/>
    <w:rsid w:val="00513E2E"/>
    <w:rsid w:val="00513E90"/>
    <w:rsid w:val="00513FB6"/>
    <w:rsid w:val="0051402C"/>
    <w:rsid w:val="00514060"/>
    <w:rsid w:val="00514089"/>
    <w:rsid w:val="0051408D"/>
    <w:rsid w:val="005140E9"/>
    <w:rsid w:val="00514262"/>
    <w:rsid w:val="00514275"/>
    <w:rsid w:val="00514336"/>
    <w:rsid w:val="005143EC"/>
    <w:rsid w:val="005144A8"/>
    <w:rsid w:val="0051454F"/>
    <w:rsid w:val="0051455C"/>
    <w:rsid w:val="0051459F"/>
    <w:rsid w:val="00514786"/>
    <w:rsid w:val="005149F8"/>
    <w:rsid w:val="00514A97"/>
    <w:rsid w:val="00514ACC"/>
    <w:rsid w:val="00514BFC"/>
    <w:rsid w:val="00514CBF"/>
    <w:rsid w:val="00514CC6"/>
    <w:rsid w:val="00514CDB"/>
    <w:rsid w:val="00514DDB"/>
    <w:rsid w:val="00514EEE"/>
    <w:rsid w:val="00515019"/>
    <w:rsid w:val="00515246"/>
    <w:rsid w:val="00515350"/>
    <w:rsid w:val="00515369"/>
    <w:rsid w:val="0051542E"/>
    <w:rsid w:val="0051557A"/>
    <w:rsid w:val="005156AC"/>
    <w:rsid w:val="00515728"/>
    <w:rsid w:val="0051583E"/>
    <w:rsid w:val="00515847"/>
    <w:rsid w:val="005159C8"/>
    <w:rsid w:val="00515A41"/>
    <w:rsid w:val="00515A9A"/>
    <w:rsid w:val="00515BFD"/>
    <w:rsid w:val="00515E44"/>
    <w:rsid w:val="00515EA7"/>
    <w:rsid w:val="00515EB1"/>
    <w:rsid w:val="00515EB9"/>
    <w:rsid w:val="00515F0E"/>
    <w:rsid w:val="00515FC3"/>
    <w:rsid w:val="0051607B"/>
    <w:rsid w:val="005160BD"/>
    <w:rsid w:val="0051611E"/>
    <w:rsid w:val="005161CE"/>
    <w:rsid w:val="00516228"/>
    <w:rsid w:val="00516249"/>
    <w:rsid w:val="0051626D"/>
    <w:rsid w:val="0051633D"/>
    <w:rsid w:val="0051635D"/>
    <w:rsid w:val="00516444"/>
    <w:rsid w:val="0051647E"/>
    <w:rsid w:val="00516480"/>
    <w:rsid w:val="005164B2"/>
    <w:rsid w:val="00516507"/>
    <w:rsid w:val="00516566"/>
    <w:rsid w:val="00516610"/>
    <w:rsid w:val="0051676A"/>
    <w:rsid w:val="005167BF"/>
    <w:rsid w:val="0051683E"/>
    <w:rsid w:val="00516884"/>
    <w:rsid w:val="00516899"/>
    <w:rsid w:val="00516906"/>
    <w:rsid w:val="005169AF"/>
    <w:rsid w:val="00516A1E"/>
    <w:rsid w:val="00516A4C"/>
    <w:rsid w:val="00516A4F"/>
    <w:rsid w:val="00516A72"/>
    <w:rsid w:val="00516ABC"/>
    <w:rsid w:val="00516CE8"/>
    <w:rsid w:val="00516D20"/>
    <w:rsid w:val="00516D43"/>
    <w:rsid w:val="00516ED9"/>
    <w:rsid w:val="00516FEA"/>
    <w:rsid w:val="00517050"/>
    <w:rsid w:val="005171A8"/>
    <w:rsid w:val="0051723D"/>
    <w:rsid w:val="00517344"/>
    <w:rsid w:val="005173E3"/>
    <w:rsid w:val="0051760D"/>
    <w:rsid w:val="00517898"/>
    <w:rsid w:val="00517AD2"/>
    <w:rsid w:val="00517BD1"/>
    <w:rsid w:val="00517CF7"/>
    <w:rsid w:val="00517DAB"/>
    <w:rsid w:val="00517DF8"/>
    <w:rsid w:val="00517E61"/>
    <w:rsid w:val="00520196"/>
    <w:rsid w:val="00520380"/>
    <w:rsid w:val="0052042C"/>
    <w:rsid w:val="00520445"/>
    <w:rsid w:val="00520551"/>
    <w:rsid w:val="00520560"/>
    <w:rsid w:val="005207DC"/>
    <w:rsid w:val="005208DA"/>
    <w:rsid w:val="00520953"/>
    <w:rsid w:val="00520ACC"/>
    <w:rsid w:val="00520ADA"/>
    <w:rsid w:val="00520D70"/>
    <w:rsid w:val="00520F9D"/>
    <w:rsid w:val="005210D8"/>
    <w:rsid w:val="005211B2"/>
    <w:rsid w:val="00521240"/>
    <w:rsid w:val="00521287"/>
    <w:rsid w:val="0052134F"/>
    <w:rsid w:val="005213D1"/>
    <w:rsid w:val="00521625"/>
    <w:rsid w:val="00521703"/>
    <w:rsid w:val="00521768"/>
    <w:rsid w:val="005217BE"/>
    <w:rsid w:val="005219FD"/>
    <w:rsid w:val="00521A11"/>
    <w:rsid w:val="00521B0E"/>
    <w:rsid w:val="00521B8B"/>
    <w:rsid w:val="00521D93"/>
    <w:rsid w:val="00521F80"/>
    <w:rsid w:val="0052203F"/>
    <w:rsid w:val="00522143"/>
    <w:rsid w:val="00522284"/>
    <w:rsid w:val="0052231A"/>
    <w:rsid w:val="005223C2"/>
    <w:rsid w:val="005224E1"/>
    <w:rsid w:val="00522559"/>
    <w:rsid w:val="0052259A"/>
    <w:rsid w:val="00522939"/>
    <w:rsid w:val="005229AC"/>
    <w:rsid w:val="005229F2"/>
    <w:rsid w:val="00522A18"/>
    <w:rsid w:val="00522A82"/>
    <w:rsid w:val="00522B1E"/>
    <w:rsid w:val="00522D51"/>
    <w:rsid w:val="00522D64"/>
    <w:rsid w:val="00522DFA"/>
    <w:rsid w:val="00522EB7"/>
    <w:rsid w:val="00523009"/>
    <w:rsid w:val="00523011"/>
    <w:rsid w:val="00523016"/>
    <w:rsid w:val="0052315D"/>
    <w:rsid w:val="005233BB"/>
    <w:rsid w:val="0052358E"/>
    <w:rsid w:val="00523614"/>
    <w:rsid w:val="00523754"/>
    <w:rsid w:val="0052392D"/>
    <w:rsid w:val="0052399E"/>
    <w:rsid w:val="00523A46"/>
    <w:rsid w:val="00523B27"/>
    <w:rsid w:val="00523D0F"/>
    <w:rsid w:val="00523D8F"/>
    <w:rsid w:val="00523E85"/>
    <w:rsid w:val="00523F17"/>
    <w:rsid w:val="00523F5D"/>
    <w:rsid w:val="00523FF0"/>
    <w:rsid w:val="005240E8"/>
    <w:rsid w:val="005240FB"/>
    <w:rsid w:val="0052424F"/>
    <w:rsid w:val="005242CB"/>
    <w:rsid w:val="0052431F"/>
    <w:rsid w:val="00524348"/>
    <w:rsid w:val="0052444A"/>
    <w:rsid w:val="00524463"/>
    <w:rsid w:val="0052449B"/>
    <w:rsid w:val="00524516"/>
    <w:rsid w:val="00524586"/>
    <w:rsid w:val="00524654"/>
    <w:rsid w:val="00524729"/>
    <w:rsid w:val="005247A1"/>
    <w:rsid w:val="0052487B"/>
    <w:rsid w:val="00524A4F"/>
    <w:rsid w:val="00524A50"/>
    <w:rsid w:val="00524A68"/>
    <w:rsid w:val="00524CC4"/>
    <w:rsid w:val="00524DC6"/>
    <w:rsid w:val="00524DE4"/>
    <w:rsid w:val="00524EA1"/>
    <w:rsid w:val="00524EFD"/>
    <w:rsid w:val="0052509D"/>
    <w:rsid w:val="005251C1"/>
    <w:rsid w:val="005251C8"/>
    <w:rsid w:val="005251D7"/>
    <w:rsid w:val="005251F6"/>
    <w:rsid w:val="005252C6"/>
    <w:rsid w:val="00525447"/>
    <w:rsid w:val="005254F7"/>
    <w:rsid w:val="0052564C"/>
    <w:rsid w:val="005256BA"/>
    <w:rsid w:val="005256FE"/>
    <w:rsid w:val="005259C0"/>
    <w:rsid w:val="005259E4"/>
    <w:rsid w:val="00525C55"/>
    <w:rsid w:val="00525DB2"/>
    <w:rsid w:val="00525FB6"/>
    <w:rsid w:val="00526102"/>
    <w:rsid w:val="00526157"/>
    <w:rsid w:val="0052633A"/>
    <w:rsid w:val="0052643E"/>
    <w:rsid w:val="00526485"/>
    <w:rsid w:val="005264A4"/>
    <w:rsid w:val="00526543"/>
    <w:rsid w:val="005266C4"/>
    <w:rsid w:val="0052689D"/>
    <w:rsid w:val="00526B7A"/>
    <w:rsid w:val="00526BD3"/>
    <w:rsid w:val="00526C07"/>
    <w:rsid w:val="00526D06"/>
    <w:rsid w:val="00526DC4"/>
    <w:rsid w:val="00526DC8"/>
    <w:rsid w:val="00526F2D"/>
    <w:rsid w:val="00526FAA"/>
    <w:rsid w:val="005270B8"/>
    <w:rsid w:val="005270DC"/>
    <w:rsid w:val="005271F3"/>
    <w:rsid w:val="005272C0"/>
    <w:rsid w:val="00527316"/>
    <w:rsid w:val="00527345"/>
    <w:rsid w:val="0052735B"/>
    <w:rsid w:val="0052744F"/>
    <w:rsid w:val="0052755B"/>
    <w:rsid w:val="0052758D"/>
    <w:rsid w:val="00527798"/>
    <w:rsid w:val="00527849"/>
    <w:rsid w:val="00527932"/>
    <w:rsid w:val="00527A1B"/>
    <w:rsid w:val="00527A83"/>
    <w:rsid w:val="00527AD8"/>
    <w:rsid w:val="00527C26"/>
    <w:rsid w:val="00527CA5"/>
    <w:rsid w:val="00527CE3"/>
    <w:rsid w:val="00527D04"/>
    <w:rsid w:val="00527F45"/>
    <w:rsid w:val="00530041"/>
    <w:rsid w:val="00530053"/>
    <w:rsid w:val="005300C6"/>
    <w:rsid w:val="00530105"/>
    <w:rsid w:val="0053017B"/>
    <w:rsid w:val="0053018E"/>
    <w:rsid w:val="00530267"/>
    <w:rsid w:val="00530296"/>
    <w:rsid w:val="0053045F"/>
    <w:rsid w:val="00530590"/>
    <w:rsid w:val="0053077A"/>
    <w:rsid w:val="00530A21"/>
    <w:rsid w:val="00530BF7"/>
    <w:rsid w:val="00530CA3"/>
    <w:rsid w:val="00530CB3"/>
    <w:rsid w:val="00530E91"/>
    <w:rsid w:val="00531027"/>
    <w:rsid w:val="00531127"/>
    <w:rsid w:val="0053125B"/>
    <w:rsid w:val="005312D6"/>
    <w:rsid w:val="00531322"/>
    <w:rsid w:val="0053132C"/>
    <w:rsid w:val="005313D3"/>
    <w:rsid w:val="0053168E"/>
    <w:rsid w:val="00531894"/>
    <w:rsid w:val="005318DF"/>
    <w:rsid w:val="005319F8"/>
    <w:rsid w:val="00531CAE"/>
    <w:rsid w:val="00531D62"/>
    <w:rsid w:val="00531E40"/>
    <w:rsid w:val="00531F17"/>
    <w:rsid w:val="00532049"/>
    <w:rsid w:val="005320A4"/>
    <w:rsid w:val="0053213B"/>
    <w:rsid w:val="005323D0"/>
    <w:rsid w:val="00532525"/>
    <w:rsid w:val="005325EA"/>
    <w:rsid w:val="00532615"/>
    <w:rsid w:val="00532654"/>
    <w:rsid w:val="005328A6"/>
    <w:rsid w:val="005328E5"/>
    <w:rsid w:val="0053290C"/>
    <w:rsid w:val="00532924"/>
    <w:rsid w:val="0053297B"/>
    <w:rsid w:val="00532A18"/>
    <w:rsid w:val="00532BA4"/>
    <w:rsid w:val="00532C23"/>
    <w:rsid w:val="00533175"/>
    <w:rsid w:val="0053324F"/>
    <w:rsid w:val="00533433"/>
    <w:rsid w:val="00533645"/>
    <w:rsid w:val="005336BE"/>
    <w:rsid w:val="0053373B"/>
    <w:rsid w:val="00533756"/>
    <w:rsid w:val="005338CE"/>
    <w:rsid w:val="00533A38"/>
    <w:rsid w:val="00533B35"/>
    <w:rsid w:val="00533B38"/>
    <w:rsid w:val="00533B80"/>
    <w:rsid w:val="00533CF9"/>
    <w:rsid w:val="00533D14"/>
    <w:rsid w:val="00533EC2"/>
    <w:rsid w:val="00533EC9"/>
    <w:rsid w:val="00533FE2"/>
    <w:rsid w:val="00534570"/>
    <w:rsid w:val="00534595"/>
    <w:rsid w:val="00534732"/>
    <w:rsid w:val="00534765"/>
    <w:rsid w:val="00534976"/>
    <w:rsid w:val="005349FA"/>
    <w:rsid w:val="00534B20"/>
    <w:rsid w:val="00534B44"/>
    <w:rsid w:val="00534BEC"/>
    <w:rsid w:val="00534D83"/>
    <w:rsid w:val="00534FED"/>
    <w:rsid w:val="00535087"/>
    <w:rsid w:val="00535187"/>
    <w:rsid w:val="0053536E"/>
    <w:rsid w:val="00535471"/>
    <w:rsid w:val="00535504"/>
    <w:rsid w:val="005355E1"/>
    <w:rsid w:val="005355FB"/>
    <w:rsid w:val="00535645"/>
    <w:rsid w:val="0053565A"/>
    <w:rsid w:val="00535685"/>
    <w:rsid w:val="00535692"/>
    <w:rsid w:val="005356C4"/>
    <w:rsid w:val="005356E6"/>
    <w:rsid w:val="00535761"/>
    <w:rsid w:val="005358C5"/>
    <w:rsid w:val="00535925"/>
    <w:rsid w:val="005359C9"/>
    <w:rsid w:val="00535A77"/>
    <w:rsid w:val="00535A9B"/>
    <w:rsid w:val="00535AD5"/>
    <w:rsid w:val="00535ADC"/>
    <w:rsid w:val="00535B42"/>
    <w:rsid w:val="00535BEC"/>
    <w:rsid w:val="00535E14"/>
    <w:rsid w:val="00535E24"/>
    <w:rsid w:val="00535E8D"/>
    <w:rsid w:val="00535EE3"/>
    <w:rsid w:val="00535F65"/>
    <w:rsid w:val="005360FE"/>
    <w:rsid w:val="0053614B"/>
    <w:rsid w:val="0053637B"/>
    <w:rsid w:val="005363A7"/>
    <w:rsid w:val="005367C4"/>
    <w:rsid w:val="00536989"/>
    <w:rsid w:val="00536BA8"/>
    <w:rsid w:val="00536DBA"/>
    <w:rsid w:val="00536E3B"/>
    <w:rsid w:val="005372F8"/>
    <w:rsid w:val="00537309"/>
    <w:rsid w:val="0053754D"/>
    <w:rsid w:val="00537805"/>
    <w:rsid w:val="0053783A"/>
    <w:rsid w:val="005378D7"/>
    <w:rsid w:val="00537A1F"/>
    <w:rsid w:val="00537A9F"/>
    <w:rsid w:val="00537B2A"/>
    <w:rsid w:val="00537B6E"/>
    <w:rsid w:val="00537B7B"/>
    <w:rsid w:val="00537BD6"/>
    <w:rsid w:val="00537F2E"/>
    <w:rsid w:val="005400C0"/>
    <w:rsid w:val="0054010C"/>
    <w:rsid w:val="00540206"/>
    <w:rsid w:val="0054027C"/>
    <w:rsid w:val="00540451"/>
    <w:rsid w:val="005404DE"/>
    <w:rsid w:val="00540654"/>
    <w:rsid w:val="00540715"/>
    <w:rsid w:val="00540805"/>
    <w:rsid w:val="005409CB"/>
    <w:rsid w:val="00540A13"/>
    <w:rsid w:val="00540CF9"/>
    <w:rsid w:val="00540D29"/>
    <w:rsid w:val="00540DF0"/>
    <w:rsid w:val="00540F7F"/>
    <w:rsid w:val="00540F89"/>
    <w:rsid w:val="00540F90"/>
    <w:rsid w:val="0054112B"/>
    <w:rsid w:val="005411EF"/>
    <w:rsid w:val="005411FD"/>
    <w:rsid w:val="00541290"/>
    <w:rsid w:val="005412BD"/>
    <w:rsid w:val="005412CC"/>
    <w:rsid w:val="0054131A"/>
    <w:rsid w:val="00541399"/>
    <w:rsid w:val="005414DA"/>
    <w:rsid w:val="005414E5"/>
    <w:rsid w:val="0054154D"/>
    <w:rsid w:val="00541675"/>
    <w:rsid w:val="0054167F"/>
    <w:rsid w:val="00541752"/>
    <w:rsid w:val="00541754"/>
    <w:rsid w:val="00541863"/>
    <w:rsid w:val="005418FF"/>
    <w:rsid w:val="005419EA"/>
    <w:rsid w:val="00541DA9"/>
    <w:rsid w:val="00541EAD"/>
    <w:rsid w:val="00542022"/>
    <w:rsid w:val="005420A0"/>
    <w:rsid w:val="005421D5"/>
    <w:rsid w:val="005422DD"/>
    <w:rsid w:val="0054237D"/>
    <w:rsid w:val="0054248D"/>
    <w:rsid w:val="005424E4"/>
    <w:rsid w:val="00542551"/>
    <w:rsid w:val="005425FB"/>
    <w:rsid w:val="00542683"/>
    <w:rsid w:val="005426D7"/>
    <w:rsid w:val="0054279D"/>
    <w:rsid w:val="005427D9"/>
    <w:rsid w:val="00542908"/>
    <w:rsid w:val="005429E1"/>
    <w:rsid w:val="00542A80"/>
    <w:rsid w:val="00542B02"/>
    <w:rsid w:val="00542B6E"/>
    <w:rsid w:val="00542BB0"/>
    <w:rsid w:val="00542C00"/>
    <w:rsid w:val="00542C05"/>
    <w:rsid w:val="00542F2C"/>
    <w:rsid w:val="00542F3F"/>
    <w:rsid w:val="005430B8"/>
    <w:rsid w:val="005431EF"/>
    <w:rsid w:val="00543486"/>
    <w:rsid w:val="00543638"/>
    <w:rsid w:val="005436A9"/>
    <w:rsid w:val="0054380C"/>
    <w:rsid w:val="005438E3"/>
    <w:rsid w:val="00543A26"/>
    <w:rsid w:val="00543BF1"/>
    <w:rsid w:val="00543CE9"/>
    <w:rsid w:val="00543DA5"/>
    <w:rsid w:val="00543E24"/>
    <w:rsid w:val="00543E59"/>
    <w:rsid w:val="00543FE7"/>
    <w:rsid w:val="00544106"/>
    <w:rsid w:val="0054413E"/>
    <w:rsid w:val="00544303"/>
    <w:rsid w:val="00544326"/>
    <w:rsid w:val="005443A2"/>
    <w:rsid w:val="00544689"/>
    <w:rsid w:val="005446ED"/>
    <w:rsid w:val="0054499A"/>
    <w:rsid w:val="00544A7F"/>
    <w:rsid w:val="00544F21"/>
    <w:rsid w:val="00544FDF"/>
    <w:rsid w:val="00545269"/>
    <w:rsid w:val="0054544C"/>
    <w:rsid w:val="0054552F"/>
    <w:rsid w:val="00545693"/>
    <w:rsid w:val="005456DC"/>
    <w:rsid w:val="00545708"/>
    <w:rsid w:val="00545845"/>
    <w:rsid w:val="00545AF9"/>
    <w:rsid w:val="00545FE4"/>
    <w:rsid w:val="005460F4"/>
    <w:rsid w:val="0054615C"/>
    <w:rsid w:val="005461A4"/>
    <w:rsid w:val="005461AA"/>
    <w:rsid w:val="005463A4"/>
    <w:rsid w:val="005463A7"/>
    <w:rsid w:val="0054646B"/>
    <w:rsid w:val="00546688"/>
    <w:rsid w:val="00546719"/>
    <w:rsid w:val="0054678A"/>
    <w:rsid w:val="005467E1"/>
    <w:rsid w:val="005467F7"/>
    <w:rsid w:val="005468A8"/>
    <w:rsid w:val="005469DD"/>
    <w:rsid w:val="00546BAC"/>
    <w:rsid w:val="00546BB7"/>
    <w:rsid w:val="00546DC1"/>
    <w:rsid w:val="00546FA2"/>
    <w:rsid w:val="00547046"/>
    <w:rsid w:val="0054708C"/>
    <w:rsid w:val="0054709B"/>
    <w:rsid w:val="005472E3"/>
    <w:rsid w:val="00547481"/>
    <w:rsid w:val="00547518"/>
    <w:rsid w:val="00547806"/>
    <w:rsid w:val="00547860"/>
    <w:rsid w:val="0054793E"/>
    <w:rsid w:val="00547A41"/>
    <w:rsid w:val="00547B5F"/>
    <w:rsid w:val="00547CBD"/>
    <w:rsid w:val="00547D3F"/>
    <w:rsid w:val="00547DC4"/>
    <w:rsid w:val="00547E5B"/>
    <w:rsid w:val="00547FA2"/>
    <w:rsid w:val="00547FBD"/>
    <w:rsid w:val="0055001B"/>
    <w:rsid w:val="005504D6"/>
    <w:rsid w:val="0055051D"/>
    <w:rsid w:val="0055056F"/>
    <w:rsid w:val="00550598"/>
    <w:rsid w:val="00550700"/>
    <w:rsid w:val="00550773"/>
    <w:rsid w:val="005507B6"/>
    <w:rsid w:val="0055080D"/>
    <w:rsid w:val="005508FC"/>
    <w:rsid w:val="00550A99"/>
    <w:rsid w:val="00550CB7"/>
    <w:rsid w:val="00550D2B"/>
    <w:rsid w:val="00550D90"/>
    <w:rsid w:val="00550F67"/>
    <w:rsid w:val="00551069"/>
    <w:rsid w:val="005510CF"/>
    <w:rsid w:val="005510D6"/>
    <w:rsid w:val="00551166"/>
    <w:rsid w:val="005511BB"/>
    <w:rsid w:val="00551214"/>
    <w:rsid w:val="00551260"/>
    <w:rsid w:val="00551303"/>
    <w:rsid w:val="005513F0"/>
    <w:rsid w:val="005513F7"/>
    <w:rsid w:val="00551506"/>
    <w:rsid w:val="005515B1"/>
    <w:rsid w:val="00551689"/>
    <w:rsid w:val="00551A2F"/>
    <w:rsid w:val="00551A84"/>
    <w:rsid w:val="00551AC2"/>
    <w:rsid w:val="00551AEC"/>
    <w:rsid w:val="00551B21"/>
    <w:rsid w:val="00551CE2"/>
    <w:rsid w:val="00551DE3"/>
    <w:rsid w:val="00551EAF"/>
    <w:rsid w:val="0055203B"/>
    <w:rsid w:val="005521AC"/>
    <w:rsid w:val="00552235"/>
    <w:rsid w:val="00552356"/>
    <w:rsid w:val="0055245D"/>
    <w:rsid w:val="00552568"/>
    <w:rsid w:val="0055257B"/>
    <w:rsid w:val="005526AB"/>
    <w:rsid w:val="005526D8"/>
    <w:rsid w:val="005526E8"/>
    <w:rsid w:val="00552736"/>
    <w:rsid w:val="0055287A"/>
    <w:rsid w:val="0055292C"/>
    <w:rsid w:val="00552A8D"/>
    <w:rsid w:val="00552B44"/>
    <w:rsid w:val="00552E37"/>
    <w:rsid w:val="00552EEA"/>
    <w:rsid w:val="00553055"/>
    <w:rsid w:val="00553079"/>
    <w:rsid w:val="0055307C"/>
    <w:rsid w:val="0055312F"/>
    <w:rsid w:val="0055329B"/>
    <w:rsid w:val="005532E9"/>
    <w:rsid w:val="00553364"/>
    <w:rsid w:val="005533AF"/>
    <w:rsid w:val="005533CA"/>
    <w:rsid w:val="0055350A"/>
    <w:rsid w:val="00553580"/>
    <w:rsid w:val="0055358B"/>
    <w:rsid w:val="0055359F"/>
    <w:rsid w:val="005537C1"/>
    <w:rsid w:val="005537C8"/>
    <w:rsid w:val="005537EB"/>
    <w:rsid w:val="00553838"/>
    <w:rsid w:val="0055386F"/>
    <w:rsid w:val="00553887"/>
    <w:rsid w:val="00553B14"/>
    <w:rsid w:val="00553F57"/>
    <w:rsid w:val="00554007"/>
    <w:rsid w:val="005540EA"/>
    <w:rsid w:val="0055412B"/>
    <w:rsid w:val="0055412F"/>
    <w:rsid w:val="00554343"/>
    <w:rsid w:val="00554368"/>
    <w:rsid w:val="0055437F"/>
    <w:rsid w:val="00554393"/>
    <w:rsid w:val="005543DE"/>
    <w:rsid w:val="00554467"/>
    <w:rsid w:val="00554531"/>
    <w:rsid w:val="005545D4"/>
    <w:rsid w:val="005545E3"/>
    <w:rsid w:val="0055468A"/>
    <w:rsid w:val="00554690"/>
    <w:rsid w:val="005546B0"/>
    <w:rsid w:val="0055471C"/>
    <w:rsid w:val="00554744"/>
    <w:rsid w:val="0055484A"/>
    <w:rsid w:val="00554855"/>
    <w:rsid w:val="00554913"/>
    <w:rsid w:val="00554966"/>
    <w:rsid w:val="0055496D"/>
    <w:rsid w:val="00554A08"/>
    <w:rsid w:val="00554AEA"/>
    <w:rsid w:val="00554D38"/>
    <w:rsid w:val="00554E1B"/>
    <w:rsid w:val="00554E3A"/>
    <w:rsid w:val="00554E8E"/>
    <w:rsid w:val="005551BB"/>
    <w:rsid w:val="005552E4"/>
    <w:rsid w:val="00555389"/>
    <w:rsid w:val="00555507"/>
    <w:rsid w:val="0055556A"/>
    <w:rsid w:val="00555571"/>
    <w:rsid w:val="0055572C"/>
    <w:rsid w:val="005558C5"/>
    <w:rsid w:val="00555960"/>
    <w:rsid w:val="00555AD9"/>
    <w:rsid w:val="00555B8C"/>
    <w:rsid w:val="00555BB9"/>
    <w:rsid w:val="00555DA8"/>
    <w:rsid w:val="00555F9B"/>
    <w:rsid w:val="00555FBF"/>
    <w:rsid w:val="00556081"/>
    <w:rsid w:val="005561A8"/>
    <w:rsid w:val="005562F1"/>
    <w:rsid w:val="00556327"/>
    <w:rsid w:val="00556421"/>
    <w:rsid w:val="0055646E"/>
    <w:rsid w:val="005564A9"/>
    <w:rsid w:val="005565CA"/>
    <w:rsid w:val="00556785"/>
    <w:rsid w:val="00556794"/>
    <w:rsid w:val="005567CE"/>
    <w:rsid w:val="00556AFB"/>
    <w:rsid w:val="00556B6A"/>
    <w:rsid w:val="00556B78"/>
    <w:rsid w:val="00556C87"/>
    <w:rsid w:val="00556F07"/>
    <w:rsid w:val="00556FBF"/>
    <w:rsid w:val="0055717A"/>
    <w:rsid w:val="00557182"/>
    <w:rsid w:val="005571A9"/>
    <w:rsid w:val="005572C9"/>
    <w:rsid w:val="00557332"/>
    <w:rsid w:val="0055762B"/>
    <w:rsid w:val="0055777F"/>
    <w:rsid w:val="0055779D"/>
    <w:rsid w:val="0055782A"/>
    <w:rsid w:val="00557841"/>
    <w:rsid w:val="00557A94"/>
    <w:rsid w:val="00557B7A"/>
    <w:rsid w:val="00557B87"/>
    <w:rsid w:val="00557CD4"/>
    <w:rsid w:val="00557D71"/>
    <w:rsid w:val="00557DA3"/>
    <w:rsid w:val="00557DD9"/>
    <w:rsid w:val="00557FA6"/>
    <w:rsid w:val="00557FEB"/>
    <w:rsid w:val="005601DC"/>
    <w:rsid w:val="005601FA"/>
    <w:rsid w:val="0056023F"/>
    <w:rsid w:val="00560448"/>
    <w:rsid w:val="00560475"/>
    <w:rsid w:val="005605EF"/>
    <w:rsid w:val="005606F0"/>
    <w:rsid w:val="00560999"/>
    <w:rsid w:val="005609E8"/>
    <w:rsid w:val="00560AD0"/>
    <w:rsid w:val="00560AE9"/>
    <w:rsid w:val="00560BE0"/>
    <w:rsid w:val="00560C20"/>
    <w:rsid w:val="00561149"/>
    <w:rsid w:val="005611AC"/>
    <w:rsid w:val="0056139C"/>
    <w:rsid w:val="005613A3"/>
    <w:rsid w:val="0056142A"/>
    <w:rsid w:val="005614B7"/>
    <w:rsid w:val="0056158B"/>
    <w:rsid w:val="005615DD"/>
    <w:rsid w:val="00561698"/>
    <w:rsid w:val="0056174C"/>
    <w:rsid w:val="00561845"/>
    <w:rsid w:val="0056188D"/>
    <w:rsid w:val="005619D5"/>
    <w:rsid w:val="00561A68"/>
    <w:rsid w:val="00561C37"/>
    <w:rsid w:val="00561D42"/>
    <w:rsid w:val="00561E28"/>
    <w:rsid w:val="0056213D"/>
    <w:rsid w:val="005621BC"/>
    <w:rsid w:val="0056222B"/>
    <w:rsid w:val="0056227C"/>
    <w:rsid w:val="00562317"/>
    <w:rsid w:val="005624CD"/>
    <w:rsid w:val="0056264F"/>
    <w:rsid w:val="00562658"/>
    <w:rsid w:val="00562664"/>
    <w:rsid w:val="00562674"/>
    <w:rsid w:val="00562781"/>
    <w:rsid w:val="005628C9"/>
    <w:rsid w:val="005628EC"/>
    <w:rsid w:val="00562B2F"/>
    <w:rsid w:val="00562B5B"/>
    <w:rsid w:val="00562BD5"/>
    <w:rsid w:val="00562E0C"/>
    <w:rsid w:val="00562E5D"/>
    <w:rsid w:val="00562E66"/>
    <w:rsid w:val="00562E87"/>
    <w:rsid w:val="00562EB8"/>
    <w:rsid w:val="005630BB"/>
    <w:rsid w:val="005631B7"/>
    <w:rsid w:val="0056344B"/>
    <w:rsid w:val="0056357A"/>
    <w:rsid w:val="0056357B"/>
    <w:rsid w:val="005636CB"/>
    <w:rsid w:val="005638BD"/>
    <w:rsid w:val="005638ED"/>
    <w:rsid w:val="005638F5"/>
    <w:rsid w:val="00563AEF"/>
    <w:rsid w:val="00563AF2"/>
    <w:rsid w:val="00563C3B"/>
    <w:rsid w:val="00563E3B"/>
    <w:rsid w:val="005641DD"/>
    <w:rsid w:val="00564206"/>
    <w:rsid w:val="00564268"/>
    <w:rsid w:val="0056478C"/>
    <w:rsid w:val="00564874"/>
    <w:rsid w:val="005648EE"/>
    <w:rsid w:val="005649E6"/>
    <w:rsid w:val="005649FB"/>
    <w:rsid w:val="00564CB5"/>
    <w:rsid w:val="00564D5A"/>
    <w:rsid w:val="00564EF3"/>
    <w:rsid w:val="00564F3A"/>
    <w:rsid w:val="00564FC0"/>
    <w:rsid w:val="0056503E"/>
    <w:rsid w:val="005651FD"/>
    <w:rsid w:val="00565220"/>
    <w:rsid w:val="00565265"/>
    <w:rsid w:val="0056545C"/>
    <w:rsid w:val="00565546"/>
    <w:rsid w:val="005657C2"/>
    <w:rsid w:val="0056597D"/>
    <w:rsid w:val="005659DA"/>
    <w:rsid w:val="00565A16"/>
    <w:rsid w:val="00565B21"/>
    <w:rsid w:val="00565B94"/>
    <w:rsid w:val="00565C2B"/>
    <w:rsid w:val="00565E0A"/>
    <w:rsid w:val="00565E1F"/>
    <w:rsid w:val="00565FA4"/>
    <w:rsid w:val="00566082"/>
    <w:rsid w:val="00566088"/>
    <w:rsid w:val="005663D4"/>
    <w:rsid w:val="0056640C"/>
    <w:rsid w:val="005665D2"/>
    <w:rsid w:val="005665EE"/>
    <w:rsid w:val="00566607"/>
    <w:rsid w:val="0056677F"/>
    <w:rsid w:val="005667A2"/>
    <w:rsid w:val="00566A75"/>
    <w:rsid w:val="00566BCF"/>
    <w:rsid w:val="00566E1A"/>
    <w:rsid w:val="00566ECF"/>
    <w:rsid w:val="00566F0C"/>
    <w:rsid w:val="00566F95"/>
    <w:rsid w:val="0056703D"/>
    <w:rsid w:val="0056739A"/>
    <w:rsid w:val="00567710"/>
    <w:rsid w:val="00567784"/>
    <w:rsid w:val="00567785"/>
    <w:rsid w:val="0056790F"/>
    <w:rsid w:val="00567B69"/>
    <w:rsid w:val="00567B8B"/>
    <w:rsid w:val="00567BC2"/>
    <w:rsid w:val="00567C43"/>
    <w:rsid w:val="00567D32"/>
    <w:rsid w:val="00567D7D"/>
    <w:rsid w:val="00567F06"/>
    <w:rsid w:val="00567F88"/>
    <w:rsid w:val="00567FAB"/>
    <w:rsid w:val="0057027B"/>
    <w:rsid w:val="005702BB"/>
    <w:rsid w:val="0057030F"/>
    <w:rsid w:val="00570389"/>
    <w:rsid w:val="0057040D"/>
    <w:rsid w:val="0057049C"/>
    <w:rsid w:val="00570563"/>
    <w:rsid w:val="00570676"/>
    <w:rsid w:val="00570730"/>
    <w:rsid w:val="00570780"/>
    <w:rsid w:val="00570A65"/>
    <w:rsid w:val="00570B49"/>
    <w:rsid w:val="0057102C"/>
    <w:rsid w:val="0057122E"/>
    <w:rsid w:val="00571379"/>
    <w:rsid w:val="005713DF"/>
    <w:rsid w:val="00571475"/>
    <w:rsid w:val="005715BB"/>
    <w:rsid w:val="00571614"/>
    <w:rsid w:val="00571668"/>
    <w:rsid w:val="005716E6"/>
    <w:rsid w:val="00571711"/>
    <w:rsid w:val="00571731"/>
    <w:rsid w:val="00571818"/>
    <w:rsid w:val="00571850"/>
    <w:rsid w:val="00571869"/>
    <w:rsid w:val="00571AEB"/>
    <w:rsid w:val="00571C07"/>
    <w:rsid w:val="00571E2B"/>
    <w:rsid w:val="00571F54"/>
    <w:rsid w:val="00571FDF"/>
    <w:rsid w:val="0057222F"/>
    <w:rsid w:val="0057236F"/>
    <w:rsid w:val="00572458"/>
    <w:rsid w:val="00572488"/>
    <w:rsid w:val="00572588"/>
    <w:rsid w:val="005725F8"/>
    <w:rsid w:val="0057261D"/>
    <w:rsid w:val="0057280C"/>
    <w:rsid w:val="005728FE"/>
    <w:rsid w:val="0057299C"/>
    <w:rsid w:val="00572CD0"/>
    <w:rsid w:val="00572DA0"/>
    <w:rsid w:val="005730A7"/>
    <w:rsid w:val="0057324B"/>
    <w:rsid w:val="005732E3"/>
    <w:rsid w:val="00573369"/>
    <w:rsid w:val="00573415"/>
    <w:rsid w:val="00573458"/>
    <w:rsid w:val="005734DD"/>
    <w:rsid w:val="0057361B"/>
    <w:rsid w:val="0057375E"/>
    <w:rsid w:val="005737BA"/>
    <w:rsid w:val="00573810"/>
    <w:rsid w:val="00573DC1"/>
    <w:rsid w:val="00573E0A"/>
    <w:rsid w:val="00573E59"/>
    <w:rsid w:val="00573F27"/>
    <w:rsid w:val="00573F31"/>
    <w:rsid w:val="0057403E"/>
    <w:rsid w:val="0057405F"/>
    <w:rsid w:val="00574148"/>
    <w:rsid w:val="0057417F"/>
    <w:rsid w:val="005741FB"/>
    <w:rsid w:val="00574269"/>
    <w:rsid w:val="00574440"/>
    <w:rsid w:val="00574523"/>
    <w:rsid w:val="0057492B"/>
    <w:rsid w:val="005749D2"/>
    <w:rsid w:val="00574BCF"/>
    <w:rsid w:val="00574F36"/>
    <w:rsid w:val="00575133"/>
    <w:rsid w:val="005751DD"/>
    <w:rsid w:val="005751FF"/>
    <w:rsid w:val="005752F6"/>
    <w:rsid w:val="005754A5"/>
    <w:rsid w:val="005756C3"/>
    <w:rsid w:val="00575755"/>
    <w:rsid w:val="00575790"/>
    <w:rsid w:val="0057588E"/>
    <w:rsid w:val="005758FC"/>
    <w:rsid w:val="00575950"/>
    <w:rsid w:val="005759C6"/>
    <w:rsid w:val="00575A73"/>
    <w:rsid w:val="00575CFA"/>
    <w:rsid w:val="00575D5D"/>
    <w:rsid w:val="00575D8E"/>
    <w:rsid w:val="00575DF8"/>
    <w:rsid w:val="00575F2A"/>
    <w:rsid w:val="00575FD8"/>
    <w:rsid w:val="0057600A"/>
    <w:rsid w:val="005760A5"/>
    <w:rsid w:val="00576112"/>
    <w:rsid w:val="005761D5"/>
    <w:rsid w:val="005762CF"/>
    <w:rsid w:val="005763CC"/>
    <w:rsid w:val="00576915"/>
    <w:rsid w:val="00576A19"/>
    <w:rsid w:val="00576AE5"/>
    <w:rsid w:val="00576BE3"/>
    <w:rsid w:val="00576D01"/>
    <w:rsid w:val="00576D10"/>
    <w:rsid w:val="00576D83"/>
    <w:rsid w:val="00576E73"/>
    <w:rsid w:val="00576EA5"/>
    <w:rsid w:val="00576FB2"/>
    <w:rsid w:val="0057704A"/>
    <w:rsid w:val="0057725A"/>
    <w:rsid w:val="0057732E"/>
    <w:rsid w:val="005775F0"/>
    <w:rsid w:val="00577641"/>
    <w:rsid w:val="00577771"/>
    <w:rsid w:val="00577894"/>
    <w:rsid w:val="005778C2"/>
    <w:rsid w:val="00577977"/>
    <w:rsid w:val="00577985"/>
    <w:rsid w:val="0057799A"/>
    <w:rsid w:val="00577AB9"/>
    <w:rsid w:val="00577C18"/>
    <w:rsid w:val="00577C4B"/>
    <w:rsid w:val="00577DC5"/>
    <w:rsid w:val="00577F5E"/>
    <w:rsid w:val="0058007A"/>
    <w:rsid w:val="0058019A"/>
    <w:rsid w:val="005802EA"/>
    <w:rsid w:val="005804EF"/>
    <w:rsid w:val="005805C5"/>
    <w:rsid w:val="0058069E"/>
    <w:rsid w:val="005806C4"/>
    <w:rsid w:val="00580726"/>
    <w:rsid w:val="00580901"/>
    <w:rsid w:val="00580A29"/>
    <w:rsid w:val="00580BEB"/>
    <w:rsid w:val="00580CA6"/>
    <w:rsid w:val="00580F0D"/>
    <w:rsid w:val="00580F1A"/>
    <w:rsid w:val="00581106"/>
    <w:rsid w:val="00581234"/>
    <w:rsid w:val="00581295"/>
    <w:rsid w:val="00581334"/>
    <w:rsid w:val="005814FE"/>
    <w:rsid w:val="00581525"/>
    <w:rsid w:val="0058155B"/>
    <w:rsid w:val="00581582"/>
    <w:rsid w:val="0058162E"/>
    <w:rsid w:val="00581700"/>
    <w:rsid w:val="00581928"/>
    <w:rsid w:val="00581BAB"/>
    <w:rsid w:val="00581BC1"/>
    <w:rsid w:val="00581C48"/>
    <w:rsid w:val="00581DF3"/>
    <w:rsid w:val="00581E10"/>
    <w:rsid w:val="00581FEB"/>
    <w:rsid w:val="005820BB"/>
    <w:rsid w:val="00582137"/>
    <w:rsid w:val="0058216E"/>
    <w:rsid w:val="00582189"/>
    <w:rsid w:val="005823B2"/>
    <w:rsid w:val="0058276B"/>
    <w:rsid w:val="00582AF5"/>
    <w:rsid w:val="00582BC7"/>
    <w:rsid w:val="00582DBD"/>
    <w:rsid w:val="00582E97"/>
    <w:rsid w:val="00582E9B"/>
    <w:rsid w:val="00582FDE"/>
    <w:rsid w:val="00582FE2"/>
    <w:rsid w:val="00583123"/>
    <w:rsid w:val="00583125"/>
    <w:rsid w:val="00583468"/>
    <w:rsid w:val="0058354F"/>
    <w:rsid w:val="00583621"/>
    <w:rsid w:val="00583669"/>
    <w:rsid w:val="0058384E"/>
    <w:rsid w:val="0058386B"/>
    <w:rsid w:val="00583B91"/>
    <w:rsid w:val="00583DD0"/>
    <w:rsid w:val="00583F20"/>
    <w:rsid w:val="00583F6F"/>
    <w:rsid w:val="0058434F"/>
    <w:rsid w:val="00584672"/>
    <w:rsid w:val="00584831"/>
    <w:rsid w:val="005849E8"/>
    <w:rsid w:val="00584ABA"/>
    <w:rsid w:val="00584AF6"/>
    <w:rsid w:val="00584C79"/>
    <w:rsid w:val="00584C89"/>
    <w:rsid w:val="00584D0F"/>
    <w:rsid w:val="00584F35"/>
    <w:rsid w:val="00584FCD"/>
    <w:rsid w:val="00585166"/>
    <w:rsid w:val="0058520F"/>
    <w:rsid w:val="00585234"/>
    <w:rsid w:val="00585270"/>
    <w:rsid w:val="00585379"/>
    <w:rsid w:val="0058543E"/>
    <w:rsid w:val="0058547B"/>
    <w:rsid w:val="0058553A"/>
    <w:rsid w:val="0058559D"/>
    <w:rsid w:val="00585703"/>
    <w:rsid w:val="00585746"/>
    <w:rsid w:val="0058579F"/>
    <w:rsid w:val="0058589F"/>
    <w:rsid w:val="005859FB"/>
    <w:rsid w:val="00585B68"/>
    <w:rsid w:val="00585BC9"/>
    <w:rsid w:val="00585D9D"/>
    <w:rsid w:val="00585E2D"/>
    <w:rsid w:val="00585E62"/>
    <w:rsid w:val="00585EE1"/>
    <w:rsid w:val="00585F37"/>
    <w:rsid w:val="00585FFA"/>
    <w:rsid w:val="00586114"/>
    <w:rsid w:val="00586126"/>
    <w:rsid w:val="00586181"/>
    <w:rsid w:val="0058619A"/>
    <w:rsid w:val="005861C4"/>
    <w:rsid w:val="00586221"/>
    <w:rsid w:val="005863EF"/>
    <w:rsid w:val="00586546"/>
    <w:rsid w:val="00586628"/>
    <w:rsid w:val="0058664D"/>
    <w:rsid w:val="00586802"/>
    <w:rsid w:val="0058684B"/>
    <w:rsid w:val="0058697A"/>
    <w:rsid w:val="00586BEB"/>
    <w:rsid w:val="00586C04"/>
    <w:rsid w:val="00586C1B"/>
    <w:rsid w:val="00586D03"/>
    <w:rsid w:val="00586E79"/>
    <w:rsid w:val="00586E83"/>
    <w:rsid w:val="00586F23"/>
    <w:rsid w:val="00586F55"/>
    <w:rsid w:val="0058715B"/>
    <w:rsid w:val="0058724B"/>
    <w:rsid w:val="00587289"/>
    <w:rsid w:val="005872EF"/>
    <w:rsid w:val="0058735F"/>
    <w:rsid w:val="005873E2"/>
    <w:rsid w:val="00587409"/>
    <w:rsid w:val="00587531"/>
    <w:rsid w:val="00587550"/>
    <w:rsid w:val="0058759A"/>
    <w:rsid w:val="005876A6"/>
    <w:rsid w:val="0058795B"/>
    <w:rsid w:val="005879AE"/>
    <w:rsid w:val="00587ACC"/>
    <w:rsid w:val="00587B58"/>
    <w:rsid w:val="00587C2C"/>
    <w:rsid w:val="00587E09"/>
    <w:rsid w:val="00587F1F"/>
    <w:rsid w:val="00587FEE"/>
    <w:rsid w:val="005900DF"/>
    <w:rsid w:val="00590364"/>
    <w:rsid w:val="005904E4"/>
    <w:rsid w:val="005906AF"/>
    <w:rsid w:val="005906B0"/>
    <w:rsid w:val="00590822"/>
    <w:rsid w:val="00590859"/>
    <w:rsid w:val="005908B6"/>
    <w:rsid w:val="00590908"/>
    <w:rsid w:val="005909B3"/>
    <w:rsid w:val="00590A63"/>
    <w:rsid w:val="00590BF3"/>
    <w:rsid w:val="00590C27"/>
    <w:rsid w:val="00590CAD"/>
    <w:rsid w:val="00590D2A"/>
    <w:rsid w:val="00590D5C"/>
    <w:rsid w:val="00590F3A"/>
    <w:rsid w:val="00590F51"/>
    <w:rsid w:val="0059109C"/>
    <w:rsid w:val="0059111E"/>
    <w:rsid w:val="005911B0"/>
    <w:rsid w:val="005913F0"/>
    <w:rsid w:val="00591410"/>
    <w:rsid w:val="0059152F"/>
    <w:rsid w:val="0059164F"/>
    <w:rsid w:val="00591687"/>
    <w:rsid w:val="0059175F"/>
    <w:rsid w:val="005917A3"/>
    <w:rsid w:val="005917CD"/>
    <w:rsid w:val="00591862"/>
    <w:rsid w:val="005918CE"/>
    <w:rsid w:val="005918D9"/>
    <w:rsid w:val="005918FF"/>
    <w:rsid w:val="005919FB"/>
    <w:rsid w:val="00591AEC"/>
    <w:rsid w:val="00591B28"/>
    <w:rsid w:val="00591BAC"/>
    <w:rsid w:val="00591BD8"/>
    <w:rsid w:val="00591C26"/>
    <w:rsid w:val="00591CD3"/>
    <w:rsid w:val="00591E1D"/>
    <w:rsid w:val="00591FC7"/>
    <w:rsid w:val="00592020"/>
    <w:rsid w:val="00592128"/>
    <w:rsid w:val="0059229A"/>
    <w:rsid w:val="0059242A"/>
    <w:rsid w:val="005924BB"/>
    <w:rsid w:val="005924CB"/>
    <w:rsid w:val="00592577"/>
    <w:rsid w:val="0059262F"/>
    <w:rsid w:val="005926C3"/>
    <w:rsid w:val="00592774"/>
    <w:rsid w:val="00592A58"/>
    <w:rsid w:val="00592C0F"/>
    <w:rsid w:val="00592F37"/>
    <w:rsid w:val="00592F41"/>
    <w:rsid w:val="00593030"/>
    <w:rsid w:val="005931F9"/>
    <w:rsid w:val="0059332F"/>
    <w:rsid w:val="0059333E"/>
    <w:rsid w:val="0059335E"/>
    <w:rsid w:val="00593420"/>
    <w:rsid w:val="0059347A"/>
    <w:rsid w:val="0059349D"/>
    <w:rsid w:val="00593640"/>
    <w:rsid w:val="00593754"/>
    <w:rsid w:val="005937C0"/>
    <w:rsid w:val="005938B5"/>
    <w:rsid w:val="00593AD3"/>
    <w:rsid w:val="00593AE2"/>
    <w:rsid w:val="00593C62"/>
    <w:rsid w:val="00593CC3"/>
    <w:rsid w:val="00593D08"/>
    <w:rsid w:val="00593F03"/>
    <w:rsid w:val="00593FD1"/>
    <w:rsid w:val="00593FDC"/>
    <w:rsid w:val="0059400D"/>
    <w:rsid w:val="00594016"/>
    <w:rsid w:val="005940EC"/>
    <w:rsid w:val="005941B6"/>
    <w:rsid w:val="00594246"/>
    <w:rsid w:val="005942AD"/>
    <w:rsid w:val="0059432A"/>
    <w:rsid w:val="0059447B"/>
    <w:rsid w:val="005944D8"/>
    <w:rsid w:val="005945ED"/>
    <w:rsid w:val="00594732"/>
    <w:rsid w:val="0059475B"/>
    <w:rsid w:val="0059479D"/>
    <w:rsid w:val="005948D5"/>
    <w:rsid w:val="00594923"/>
    <w:rsid w:val="00594CA2"/>
    <w:rsid w:val="00594CC3"/>
    <w:rsid w:val="00594E85"/>
    <w:rsid w:val="00594E92"/>
    <w:rsid w:val="00594FD2"/>
    <w:rsid w:val="005951A6"/>
    <w:rsid w:val="00595297"/>
    <w:rsid w:val="005953B3"/>
    <w:rsid w:val="005954EE"/>
    <w:rsid w:val="00595580"/>
    <w:rsid w:val="00595994"/>
    <w:rsid w:val="005959DB"/>
    <w:rsid w:val="005959F7"/>
    <w:rsid w:val="00595A79"/>
    <w:rsid w:val="00595B96"/>
    <w:rsid w:val="00595D3B"/>
    <w:rsid w:val="005962F9"/>
    <w:rsid w:val="00596380"/>
    <w:rsid w:val="005964C9"/>
    <w:rsid w:val="005964FB"/>
    <w:rsid w:val="005966D3"/>
    <w:rsid w:val="00596880"/>
    <w:rsid w:val="00596950"/>
    <w:rsid w:val="00596A46"/>
    <w:rsid w:val="00596B95"/>
    <w:rsid w:val="00596D87"/>
    <w:rsid w:val="00596F01"/>
    <w:rsid w:val="00596F42"/>
    <w:rsid w:val="0059707C"/>
    <w:rsid w:val="0059714D"/>
    <w:rsid w:val="005972A1"/>
    <w:rsid w:val="005973E5"/>
    <w:rsid w:val="00597442"/>
    <w:rsid w:val="005974CC"/>
    <w:rsid w:val="00597546"/>
    <w:rsid w:val="00597572"/>
    <w:rsid w:val="00597797"/>
    <w:rsid w:val="00597A09"/>
    <w:rsid w:val="00597A3F"/>
    <w:rsid w:val="00597BC2"/>
    <w:rsid w:val="00597F76"/>
    <w:rsid w:val="005A005F"/>
    <w:rsid w:val="005A00B8"/>
    <w:rsid w:val="005A00E4"/>
    <w:rsid w:val="005A0187"/>
    <w:rsid w:val="005A0401"/>
    <w:rsid w:val="005A04D6"/>
    <w:rsid w:val="005A0659"/>
    <w:rsid w:val="005A06CF"/>
    <w:rsid w:val="005A06E1"/>
    <w:rsid w:val="005A0769"/>
    <w:rsid w:val="005A078C"/>
    <w:rsid w:val="005A07B0"/>
    <w:rsid w:val="005A08B4"/>
    <w:rsid w:val="005A0912"/>
    <w:rsid w:val="005A092A"/>
    <w:rsid w:val="005A09CF"/>
    <w:rsid w:val="005A09F2"/>
    <w:rsid w:val="005A0B35"/>
    <w:rsid w:val="005A0B3E"/>
    <w:rsid w:val="005A0B8C"/>
    <w:rsid w:val="005A0C34"/>
    <w:rsid w:val="005A0D87"/>
    <w:rsid w:val="005A0DDC"/>
    <w:rsid w:val="005A0E4D"/>
    <w:rsid w:val="005A0F0A"/>
    <w:rsid w:val="005A0F54"/>
    <w:rsid w:val="005A105C"/>
    <w:rsid w:val="005A10AC"/>
    <w:rsid w:val="005A10E7"/>
    <w:rsid w:val="005A1138"/>
    <w:rsid w:val="005A11D0"/>
    <w:rsid w:val="005A131C"/>
    <w:rsid w:val="005A1384"/>
    <w:rsid w:val="005A1406"/>
    <w:rsid w:val="005A146C"/>
    <w:rsid w:val="005A1555"/>
    <w:rsid w:val="005A1585"/>
    <w:rsid w:val="005A1655"/>
    <w:rsid w:val="005A167E"/>
    <w:rsid w:val="005A16E4"/>
    <w:rsid w:val="005A1711"/>
    <w:rsid w:val="005A179C"/>
    <w:rsid w:val="005A1A0F"/>
    <w:rsid w:val="005A1AD1"/>
    <w:rsid w:val="005A1D76"/>
    <w:rsid w:val="005A1E4A"/>
    <w:rsid w:val="005A1ECC"/>
    <w:rsid w:val="005A200C"/>
    <w:rsid w:val="005A2164"/>
    <w:rsid w:val="005A25C7"/>
    <w:rsid w:val="005A2695"/>
    <w:rsid w:val="005A2798"/>
    <w:rsid w:val="005A27B5"/>
    <w:rsid w:val="005A2871"/>
    <w:rsid w:val="005A28ED"/>
    <w:rsid w:val="005A2B14"/>
    <w:rsid w:val="005A2B88"/>
    <w:rsid w:val="005A2BAC"/>
    <w:rsid w:val="005A2C0D"/>
    <w:rsid w:val="005A2CB1"/>
    <w:rsid w:val="005A2CE2"/>
    <w:rsid w:val="005A2D7E"/>
    <w:rsid w:val="005A2E1E"/>
    <w:rsid w:val="005A2E52"/>
    <w:rsid w:val="005A2E72"/>
    <w:rsid w:val="005A2F66"/>
    <w:rsid w:val="005A2FA0"/>
    <w:rsid w:val="005A3059"/>
    <w:rsid w:val="005A31DA"/>
    <w:rsid w:val="005A3245"/>
    <w:rsid w:val="005A324B"/>
    <w:rsid w:val="005A347B"/>
    <w:rsid w:val="005A3490"/>
    <w:rsid w:val="005A34AA"/>
    <w:rsid w:val="005A34E1"/>
    <w:rsid w:val="005A3582"/>
    <w:rsid w:val="005A3626"/>
    <w:rsid w:val="005A36B3"/>
    <w:rsid w:val="005A37A1"/>
    <w:rsid w:val="005A394A"/>
    <w:rsid w:val="005A3AFB"/>
    <w:rsid w:val="005A3B7B"/>
    <w:rsid w:val="005A3B8E"/>
    <w:rsid w:val="005A3BAC"/>
    <w:rsid w:val="005A3D0D"/>
    <w:rsid w:val="005A3D6D"/>
    <w:rsid w:val="005A3DA6"/>
    <w:rsid w:val="005A4387"/>
    <w:rsid w:val="005A43AB"/>
    <w:rsid w:val="005A45CF"/>
    <w:rsid w:val="005A4685"/>
    <w:rsid w:val="005A46CE"/>
    <w:rsid w:val="005A4816"/>
    <w:rsid w:val="005A4C06"/>
    <w:rsid w:val="005A4C67"/>
    <w:rsid w:val="005A4C99"/>
    <w:rsid w:val="005A4CE3"/>
    <w:rsid w:val="005A4CFD"/>
    <w:rsid w:val="005A4F5E"/>
    <w:rsid w:val="005A52B9"/>
    <w:rsid w:val="005A53F1"/>
    <w:rsid w:val="005A5426"/>
    <w:rsid w:val="005A545E"/>
    <w:rsid w:val="005A5520"/>
    <w:rsid w:val="005A55DD"/>
    <w:rsid w:val="005A5642"/>
    <w:rsid w:val="005A5750"/>
    <w:rsid w:val="005A58B1"/>
    <w:rsid w:val="005A58DE"/>
    <w:rsid w:val="005A5A20"/>
    <w:rsid w:val="005A5B45"/>
    <w:rsid w:val="005A5C01"/>
    <w:rsid w:val="005A5E74"/>
    <w:rsid w:val="005A5E7F"/>
    <w:rsid w:val="005A5E8C"/>
    <w:rsid w:val="005A6024"/>
    <w:rsid w:val="005A611D"/>
    <w:rsid w:val="005A61B2"/>
    <w:rsid w:val="005A61DE"/>
    <w:rsid w:val="005A61F0"/>
    <w:rsid w:val="005A62DC"/>
    <w:rsid w:val="005A62E9"/>
    <w:rsid w:val="005A63D5"/>
    <w:rsid w:val="005A649C"/>
    <w:rsid w:val="005A651F"/>
    <w:rsid w:val="005A6579"/>
    <w:rsid w:val="005A678F"/>
    <w:rsid w:val="005A6834"/>
    <w:rsid w:val="005A68E2"/>
    <w:rsid w:val="005A693F"/>
    <w:rsid w:val="005A6AFE"/>
    <w:rsid w:val="005A6B8A"/>
    <w:rsid w:val="005A6C5C"/>
    <w:rsid w:val="005A6D4A"/>
    <w:rsid w:val="005A6D73"/>
    <w:rsid w:val="005A6DEB"/>
    <w:rsid w:val="005A6E48"/>
    <w:rsid w:val="005A6EFC"/>
    <w:rsid w:val="005A6F3A"/>
    <w:rsid w:val="005A6F56"/>
    <w:rsid w:val="005A7001"/>
    <w:rsid w:val="005A70A1"/>
    <w:rsid w:val="005A70AA"/>
    <w:rsid w:val="005A72D0"/>
    <w:rsid w:val="005A737D"/>
    <w:rsid w:val="005A75FC"/>
    <w:rsid w:val="005A764B"/>
    <w:rsid w:val="005A78DF"/>
    <w:rsid w:val="005A78FF"/>
    <w:rsid w:val="005A7CA4"/>
    <w:rsid w:val="005B019C"/>
    <w:rsid w:val="005B01CB"/>
    <w:rsid w:val="005B04C0"/>
    <w:rsid w:val="005B04C8"/>
    <w:rsid w:val="005B0582"/>
    <w:rsid w:val="005B05B0"/>
    <w:rsid w:val="005B05B8"/>
    <w:rsid w:val="005B0811"/>
    <w:rsid w:val="005B0865"/>
    <w:rsid w:val="005B087D"/>
    <w:rsid w:val="005B091E"/>
    <w:rsid w:val="005B0DE8"/>
    <w:rsid w:val="005B0ECB"/>
    <w:rsid w:val="005B0F63"/>
    <w:rsid w:val="005B0FF6"/>
    <w:rsid w:val="005B10E3"/>
    <w:rsid w:val="005B1163"/>
    <w:rsid w:val="005B1509"/>
    <w:rsid w:val="005B16B9"/>
    <w:rsid w:val="005B16E7"/>
    <w:rsid w:val="005B1795"/>
    <w:rsid w:val="005B1882"/>
    <w:rsid w:val="005B1901"/>
    <w:rsid w:val="005B1A21"/>
    <w:rsid w:val="005B1C8D"/>
    <w:rsid w:val="005B1FD6"/>
    <w:rsid w:val="005B1FF5"/>
    <w:rsid w:val="005B22A9"/>
    <w:rsid w:val="005B2317"/>
    <w:rsid w:val="005B2394"/>
    <w:rsid w:val="005B249B"/>
    <w:rsid w:val="005B24B8"/>
    <w:rsid w:val="005B24BC"/>
    <w:rsid w:val="005B27BF"/>
    <w:rsid w:val="005B2AAF"/>
    <w:rsid w:val="005B2BA5"/>
    <w:rsid w:val="005B2BFB"/>
    <w:rsid w:val="005B2C7E"/>
    <w:rsid w:val="005B2D01"/>
    <w:rsid w:val="005B2DB3"/>
    <w:rsid w:val="005B2E98"/>
    <w:rsid w:val="005B3070"/>
    <w:rsid w:val="005B31AB"/>
    <w:rsid w:val="005B33F4"/>
    <w:rsid w:val="005B3493"/>
    <w:rsid w:val="005B3582"/>
    <w:rsid w:val="005B3679"/>
    <w:rsid w:val="005B36FE"/>
    <w:rsid w:val="005B37BD"/>
    <w:rsid w:val="005B37E9"/>
    <w:rsid w:val="005B3811"/>
    <w:rsid w:val="005B3C96"/>
    <w:rsid w:val="005B3D96"/>
    <w:rsid w:val="005B3F0E"/>
    <w:rsid w:val="005B4023"/>
    <w:rsid w:val="005B4064"/>
    <w:rsid w:val="005B41ED"/>
    <w:rsid w:val="005B426E"/>
    <w:rsid w:val="005B45AC"/>
    <w:rsid w:val="005B45B2"/>
    <w:rsid w:val="005B47CE"/>
    <w:rsid w:val="005B4837"/>
    <w:rsid w:val="005B499A"/>
    <w:rsid w:val="005B4D13"/>
    <w:rsid w:val="005B4EC9"/>
    <w:rsid w:val="005B4F10"/>
    <w:rsid w:val="005B5082"/>
    <w:rsid w:val="005B526E"/>
    <w:rsid w:val="005B5318"/>
    <w:rsid w:val="005B5327"/>
    <w:rsid w:val="005B53EB"/>
    <w:rsid w:val="005B5547"/>
    <w:rsid w:val="005B554F"/>
    <w:rsid w:val="005B55EF"/>
    <w:rsid w:val="005B55F5"/>
    <w:rsid w:val="005B56E6"/>
    <w:rsid w:val="005B5982"/>
    <w:rsid w:val="005B59FF"/>
    <w:rsid w:val="005B5A62"/>
    <w:rsid w:val="005B5CA7"/>
    <w:rsid w:val="005B5D48"/>
    <w:rsid w:val="005B5D54"/>
    <w:rsid w:val="005B5E17"/>
    <w:rsid w:val="005B5F21"/>
    <w:rsid w:val="005B5FA8"/>
    <w:rsid w:val="005B61F4"/>
    <w:rsid w:val="005B6319"/>
    <w:rsid w:val="005B63F1"/>
    <w:rsid w:val="005B65AC"/>
    <w:rsid w:val="005B6708"/>
    <w:rsid w:val="005B67E1"/>
    <w:rsid w:val="005B6A87"/>
    <w:rsid w:val="005B6BA1"/>
    <w:rsid w:val="005B6C56"/>
    <w:rsid w:val="005B6C9C"/>
    <w:rsid w:val="005B6D06"/>
    <w:rsid w:val="005B6D0D"/>
    <w:rsid w:val="005B6F5C"/>
    <w:rsid w:val="005B7480"/>
    <w:rsid w:val="005B74D4"/>
    <w:rsid w:val="005B74F4"/>
    <w:rsid w:val="005B756E"/>
    <w:rsid w:val="005B767E"/>
    <w:rsid w:val="005B7A0F"/>
    <w:rsid w:val="005B7A2E"/>
    <w:rsid w:val="005B7A74"/>
    <w:rsid w:val="005B7ADA"/>
    <w:rsid w:val="005B7B16"/>
    <w:rsid w:val="005B7B66"/>
    <w:rsid w:val="005B7B71"/>
    <w:rsid w:val="005B7BD3"/>
    <w:rsid w:val="005B7E89"/>
    <w:rsid w:val="005B7EAB"/>
    <w:rsid w:val="005B7EFB"/>
    <w:rsid w:val="005B7F47"/>
    <w:rsid w:val="005B7F4A"/>
    <w:rsid w:val="005C02FB"/>
    <w:rsid w:val="005C0342"/>
    <w:rsid w:val="005C06D5"/>
    <w:rsid w:val="005C078B"/>
    <w:rsid w:val="005C081C"/>
    <w:rsid w:val="005C08E4"/>
    <w:rsid w:val="005C0940"/>
    <w:rsid w:val="005C09FC"/>
    <w:rsid w:val="005C0A70"/>
    <w:rsid w:val="005C0B72"/>
    <w:rsid w:val="005C0B80"/>
    <w:rsid w:val="005C0C7F"/>
    <w:rsid w:val="005C0E3E"/>
    <w:rsid w:val="005C0E56"/>
    <w:rsid w:val="005C0E8B"/>
    <w:rsid w:val="005C0E91"/>
    <w:rsid w:val="005C1001"/>
    <w:rsid w:val="005C10DE"/>
    <w:rsid w:val="005C11FA"/>
    <w:rsid w:val="005C12E6"/>
    <w:rsid w:val="005C131E"/>
    <w:rsid w:val="005C13DE"/>
    <w:rsid w:val="005C1483"/>
    <w:rsid w:val="005C16BF"/>
    <w:rsid w:val="005C17BE"/>
    <w:rsid w:val="005C1913"/>
    <w:rsid w:val="005C1A82"/>
    <w:rsid w:val="005C1B16"/>
    <w:rsid w:val="005C1E12"/>
    <w:rsid w:val="005C1E7A"/>
    <w:rsid w:val="005C1F1E"/>
    <w:rsid w:val="005C235D"/>
    <w:rsid w:val="005C2430"/>
    <w:rsid w:val="005C247B"/>
    <w:rsid w:val="005C2812"/>
    <w:rsid w:val="005C2B4D"/>
    <w:rsid w:val="005C2B7B"/>
    <w:rsid w:val="005C3026"/>
    <w:rsid w:val="005C3221"/>
    <w:rsid w:val="005C3342"/>
    <w:rsid w:val="005C3452"/>
    <w:rsid w:val="005C3486"/>
    <w:rsid w:val="005C34D6"/>
    <w:rsid w:val="005C3997"/>
    <w:rsid w:val="005C3A15"/>
    <w:rsid w:val="005C3AD0"/>
    <w:rsid w:val="005C3B65"/>
    <w:rsid w:val="005C3BE3"/>
    <w:rsid w:val="005C3F30"/>
    <w:rsid w:val="005C412A"/>
    <w:rsid w:val="005C4138"/>
    <w:rsid w:val="005C41B8"/>
    <w:rsid w:val="005C436D"/>
    <w:rsid w:val="005C44E0"/>
    <w:rsid w:val="005C46A6"/>
    <w:rsid w:val="005C492D"/>
    <w:rsid w:val="005C493B"/>
    <w:rsid w:val="005C4B23"/>
    <w:rsid w:val="005C4D61"/>
    <w:rsid w:val="005C4F0A"/>
    <w:rsid w:val="005C4F38"/>
    <w:rsid w:val="005C4FAC"/>
    <w:rsid w:val="005C4FB1"/>
    <w:rsid w:val="005C5060"/>
    <w:rsid w:val="005C50EA"/>
    <w:rsid w:val="005C50F1"/>
    <w:rsid w:val="005C5173"/>
    <w:rsid w:val="005C522C"/>
    <w:rsid w:val="005C5244"/>
    <w:rsid w:val="005C5285"/>
    <w:rsid w:val="005C557D"/>
    <w:rsid w:val="005C55D3"/>
    <w:rsid w:val="005C5675"/>
    <w:rsid w:val="005C576C"/>
    <w:rsid w:val="005C57B7"/>
    <w:rsid w:val="005C580C"/>
    <w:rsid w:val="005C58AA"/>
    <w:rsid w:val="005C591F"/>
    <w:rsid w:val="005C592D"/>
    <w:rsid w:val="005C5935"/>
    <w:rsid w:val="005C5954"/>
    <w:rsid w:val="005C59B4"/>
    <w:rsid w:val="005C59B9"/>
    <w:rsid w:val="005C5BE2"/>
    <w:rsid w:val="005C5C39"/>
    <w:rsid w:val="005C5D2C"/>
    <w:rsid w:val="005C5E0A"/>
    <w:rsid w:val="005C5F0D"/>
    <w:rsid w:val="005C6193"/>
    <w:rsid w:val="005C6204"/>
    <w:rsid w:val="005C625E"/>
    <w:rsid w:val="005C62BC"/>
    <w:rsid w:val="005C6482"/>
    <w:rsid w:val="005C6495"/>
    <w:rsid w:val="005C663A"/>
    <w:rsid w:val="005C6830"/>
    <w:rsid w:val="005C6891"/>
    <w:rsid w:val="005C6A25"/>
    <w:rsid w:val="005C6A69"/>
    <w:rsid w:val="005C6AAE"/>
    <w:rsid w:val="005C6BCC"/>
    <w:rsid w:val="005C6BFD"/>
    <w:rsid w:val="005C6CD2"/>
    <w:rsid w:val="005C6DED"/>
    <w:rsid w:val="005C6F27"/>
    <w:rsid w:val="005C6FBE"/>
    <w:rsid w:val="005C70E9"/>
    <w:rsid w:val="005C71D8"/>
    <w:rsid w:val="005C7325"/>
    <w:rsid w:val="005C737F"/>
    <w:rsid w:val="005C74A6"/>
    <w:rsid w:val="005C74DC"/>
    <w:rsid w:val="005C7586"/>
    <w:rsid w:val="005C76ED"/>
    <w:rsid w:val="005C771F"/>
    <w:rsid w:val="005C7B2B"/>
    <w:rsid w:val="005C7C40"/>
    <w:rsid w:val="005C7D43"/>
    <w:rsid w:val="005C7DD3"/>
    <w:rsid w:val="005C7ECC"/>
    <w:rsid w:val="005C7FB9"/>
    <w:rsid w:val="005D01CE"/>
    <w:rsid w:val="005D0214"/>
    <w:rsid w:val="005D031F"/>
    <w:rsid w:val="005D03A3"/>
    <w:rsid w:val="005D0402"/>
    <w:rsid w:val="005D0535"/>
    <w:rsid w:val="005D069C"/>
    <w:rsid w:val="005D06E1"/>
    <w:rsid w:val="005D06E6"/>
    <w:rsid w:val="005D0794"/>
    <w:rsid w:val="005D0B36"/>
    <w:rsid w:val="005D0BE0"/>
    <w:rsid w:val="005D0C10"/>
    <w:rsid w:val="005D0C1D"/>
    <w:rsid w:val="005D0DD0"/>
    <w:rsid w:val="005D0E18"/>
    <w:rsid w:val="005D0F98"/>
    <w:rsid w:val="005D103A"/>
    <w:rsid w:val="005D10CC"/>
    <w:rsid w:val="005D128E"/>
    <w:rsid w:val="005D14B6"/>
    <w:rsid w:val="005D16D5"/>
    <w:rsid w:val="005D179F"/>
    <w:rsid w:val="005D18E9"/>
    <w:rsid w:val="005D19B4"/>
    <w:rsid w:val="005D1B00"/>
    <w:rsid w:val="005D1BAB"/>
    <w:rsid w:val="005D1E73"/>
    <w:rsid w:val="005D2140"/>
    <w:rsid w:val="005D21CA"/>
    <w:rsid w:val="005D2296"/>
    <w:rsid w:val="005D2303"/>
    <w:rsid w:val="005D238A"/>
    <w:rsid w:val="005D25EA"/>
    <w:rsid w:val="005D2654"/>
    <w:rsid w:val="005D2847"/>
    <w:rsid w:val="005D2876"/>
    <w:rsid w:val="005D296E"/>
    <w:rsid w:val="005D2B1A"/>
    <w:rsid w:val="005D2C93"/>
    <w:rsid w:val="005D2D6C"/>
    <w:rsid w:val="005D2F4A"/>
    <w:rsid w:val="005D2F81"/>
    <w:rsid w:val="005D2F86"/>
    <w:rsid w:val="005D2F8E"/>
    <w:rsid w:val="005D2F9C"/>
    <w:rsid w:val="005D2FBA"/>
    <w:rsid w:val="005D307E"/>
    <w:rsid w:val="005D31BE"/>
    <w:rsid w:val="005D32A0"/>
    <w:rsid w:val="005D32B2"/>
    <w:rsid w:val="005D3468"/>
    <w:rsid w:val="005D34B1"/>
    <w:rsid w:val="005D34B5"/>
    <w:rsid w:val="005D35DB"/>
    <w:rsid w:val="005D3606"/>
    <w:rsid w:val="005D3628"/>
    <w:rsid w:val="005D3636"/>
    <w:rsid w:val="005D363E"/>
    <w:rsid w:val="005D369B"/>
    <w:rsid w:val="005D37CF"/>
    <w:rsid w:val="005D38C5"/>
    <w:rsid w:val="005D391A"/>
    <w:rsid w:val="005D3957"/>
    <w:rsid w:val="005D3A9B"/>
    <w:rsid w:val="005D3B50"/>
    <w:rsid w:val="005D3C15"/>
    <w:rsid w:val="005D3C5F"/>
    <w:rsid w:val="005D3D0C"/>
    <w:rsid w:val="005D3D3A"/>
    <w:rsid w:val="005D3DAB"/>
    <w:rsid w:val="005D3DC6"/>
    <w:rsid w:val="005D3E98"/>
    <w:rsid w:val="005D3E9B"/>
    <w:rsid w:val="005D3E9F"/>
    <w:rsid w:val="005D3FB4"/>
    <w:rsid w:val="005D405F"/>
    <w:rsid w:val="005D40AE"/>
    <w:rsid w:val="005D423D"/>
    <w:rsid w:val="005D42F9"/>
    <w:rsid w:val="005D437E"/>
    <w:rsid w:val="005D44EA"/>
    <w:rsid w:val="005D44FC"/>
    <w:rsid w:val="005D45CA"/>
    <w:rsid w:val="005D46EE"/>
    <w:rsid w:val="005D46FD"/>
    <w:rsid w:val="005D4853"/>
    <w:rsid w:val="005D4854"/>
    <w:rsid w:val="005D49BD"/>
    <w:rsid w:val="005D4A36"/>
    <w:rsid w:val="005D4A4B"/>
    <w:rsid w:val="005D4BA3"/>
    <w:rsid w:val="005D4C0A"/>
    <w:rsid w:val="005D4C2F"/>
    <w:rsid w:val="005D4C4F"/>
    <w:rsid w:val="005D4D7A"/>
    <w:rsid w:val="005D4DD4"/>
    <w:rsid w:val="005D4F4C"/>
    <w:rsid w:val="005D516B"/>
    <w:rsid w:val="005D51B7"/>
    <w:rsid w:val="005D53D8"/>
    <w:rsid w:val="005D5439"/>
    <w:rsid w:val="005D558F"/>
    <w:rsid w:val="005D575E"/>
    <w:rsid w:val="005D579E"/>
    <w:rsid w:val="005D57DD"/>
    <w:rsid w:val="005D5905"/>
    <w:rsid w:val="005D594E"/>
    <w:rsid w:val="005D59A8"/>
    <w:rsid w:val="005D5A2A"/>
    <w:rsid w:val="005D5C20"/>
    <w:rsid w:val="005D5D3A"/>
    <w:rsid w:val="005D5D9C"/>
    <w:rsid w:val="005D5FFF"/>
    <w:rsid w:val="005D60D7"/>
    <w:rsid w:val="005D60DB"/>
    <w:rsid w:val="005D6171"/>
    <w:rsid w:val="005D6285"/>
    <w:rsid w:val="005D62C0"/>
    <w:rsid w:val="005D67C7"/>
    <w:rsid w:val="005D6AAE"/>
    <w:rsid w:val="005D6B71"/>
    <w:rsid w:val="005D6B82"/>
    <w:rsid w:val="005D6C06"/>
    <w:rsid w:val="005D7110"/>
    <w:rsid w:val="005D71F0"/>
    <w:rsid w:val="005D723D"/>
    <w:rsid w:val="005D72F0"/>
    <w:rsid w:val="005D7455"/>
    <w:rsid w:val="005D747F"/>
    <w:rsid w:val="005D7487"/>
    <w:rsid w:val="005D7496"/>
    <w:rsid w:val="005D74BB"/>
    <w:rsid w:val="005D74D5"/>
    <w:rsid w:val="005D7A50"/>
    <w:rsid w:val="005D7AE4"/>
    <w:rsid w:val="005D7CAD"/>
    <w:rsid w:val="005D7CEB"/>
    <w:rsid w:val="005D7D0A"/>
    <w:rsid w:val="005D7D95"/>
    <w:rsid w:val="005D7E36"/>
    <w:rsid w:val="005E0215"/>
    <w:rsid w:val="005E03AC"/>
    <w:rsid w:val="005E0400"/>
    <w:rsid w:val="005E04C9"/>
    <w:rsid w:val="005E0546"/>
    <w:rsid w:val="005E0553"/>
    <w:rsid w:val="005E06CD"/>
    <w:rsid w:val="005E0834"/>
    <w:rsid w:val="005E0862"/>
    <w:rsid w:val="005E087A"/>
    <w:rsid w:val="005E08CA"/>
    <w:rsid w:val="005E0A51"/>
    <w:rsid w:val="005E0B2A"/>
    <w:rsid w:val="005E0B58"/>
    <w:rsid w:val="005E0CFA"/>
    <w:rsid w:val="005E0E46"/>
    <w:rsid w:val="005E103B"/>
    <w:rsid w:val="005E105D"/>
    <w:rsid w:val="005E10BD"/>
    <w:rsid w:val="005E1171"/>
    <w:rsid w:val="005E1186"/>
    <w:rsid w:val="005E11E6"/>
    <w:rsid w:val="005E132B"/>
    <w:rsid w:val="005E1478"/>
    <w:rsid w:val="005E14E0"/>
    <w:rsid w:val="005E1563"/>
    <w:rsid w:val="005E15F7"/>
    <w:rsid w:val="005E1708"/>
    <w:rsid w:val="005E17A7"/>
    <w:rsid w:val="005E17CB"/>
    <w:rsid w:val="005E18BA"/>
    <w:rsid w:val="005E1A55"/>
    <w:rsid w:val="005E1A57"/>
    <w:rsid w:val="005E1B81"/>
    <w:rsid w:val="005E1B8D"/>
    <w:rsid w:val="005E1BD2"/>
    <w:rsid w:val="005E1C0B"/>
    <w:rsid w:val="005E1D8D"/>
    <w:rsid w:val="005E1DB5"/>
    <w:rsid w:val="005E1DDD"/>
    <w:rsid w:val="005E1ED8"/>
    <w:rsid w:val="005E1F18"/>
    <w:rsid w:val="005E20D6"/>
    <w:rsid w:val="005E21FB"/>
    <w:rsid w:val="005E24CD"/>
    <w:rsid w:val="005E2592"/>
    <w:rsid w:val="005E25BF"/>
    <w:rsid w:val="005E2686"/>
    <w:rsid w:val="005E27B5"/>
    <w:rsid w:val="005E27CA"/>
    <w:rsid w:val="005E28DA"/>
    <w:rsid w:val="005E2AA9"/>
    <w:rsid w:val="005E2ACC"/>
    <w:rsid w:val="005E2BDF"/>
    <w:rsid w:val="005E2FA7"/>
    <w:rsid w:val="005E3031"/>
    <w:rsid w:val="005E30CF"/>
    <w:rsid w:val="005E30EE"/>
    <w:rsid w:val="005E320F"/>
    <w:rsid w:val="005E3230"/>
    <w:rsid w:val="005E3238"/>
    <w:rsid w:val="005E3262"/>
    <w:rsid w:val="005E331A"/>
    <w:rsid w:val="005E34DF"/>
    <w:rsid w:val="005E3578"/>
    <w:rsid w:val="005E3856"/>
    <w:rsid w:val="005E39D5"/>
    <w:rsid w:val="005E3A3F"/>
    <w:rsid w:val="005E3A91"/>
    <w:rsid w:val="005E3AF1"/>
    <w:rsid w:val="005E3E0E"/>
    <w:rsid w:val="005E3EE3"/>
    <w:rsid w:val="005E40C1"/>
    <w:rsid w:val="005E41B2"/>
    <w:rsid w:val="005E429B"/>
    <w:rsid w:val="005E42FB"/>
    <w:rsid w:val="005E4383"/>
    <w:rsid w:val="005E449D"/>
    <w:rsid w:val="005E455E"/>
    <w:rsid w:val="005E4563"/>
    <w:rsid w:val="005E4623"/>
    <w:rsid w:val="005E4635"/>
    <w:rsid w:val="005E4648"/>
    <w:rsid w:val="005E4790"/>
    <w:rsid w:val="005E4A0C"/>
    <w:rsid w:val="005E4A2B"/>
    <w:rsid w:val="005E4D05"/>
    <w:rsid w:val="005E4DD6"/>
    <w:rsid w:val="005E4E16"/>
    <w:rsid w:val="005E4E95"/>
    <w:rsid w:val="005E4EC7"/>
    <w:rsid w:val="005E50E5"/>
    <w:rsid w:val="005E51E7"/>
    <w:rsid w:val="005E5698"/>
    <w:rsid w:val="005E57BB"/>
    <w:rsid w:val="005E5902"/>
    <w:rsid w:val="005E5B24"/>
    <w:rsid w:val="005E5BA3"/>
    <w:rsid w:val="005E5BFA"/>
    <w:rsid w:val="005E5C48"/>
    <w:rsid w:val="005E5C57"/>
    <w:rsid w:val="005E5D7C"/>
    <w:rsid w:val="005E5D7E"/>
    <w:rsid w:val="005E5E38"/>
    <w:rsid w:val="005E600C"/>
    <w:rsid w:val="005E6156"/>
    <w:rsid w:val="005E6280"/>
    <w:rsid w:val="005E6281"/>
    <w:rsid w:val="005E6368"/>
    <w:rsid w:val="005E63E8"/>
    <w:rsid w:val="005E64D0"/>
    <w:rsid w:val="005E65A1"/>
    <w:rsid w:val="005E667E"/>
    <w:rsid w:val="005E6976"/>
    <w:rsid w:val="005E6997"/>
    <w:rsid w:val="005E69C6"/>
    <w:rsid w:val="005E6A6C"/>
    <w:rsid w:val="005E6ACC"/>
    <w:rsid w:val="005E6BA0"/>
    <w:rsid w:val="005E6C4F"/>
    <w:rsid w:val="005E6DBD"/>
    <w:rsid w:val="005E6E8D"/>
    <w:rsid w:val="005E6F92"/>
    <w:rsid w:val="005E6FA0"/>
    <w:rsid w:val="005E70B5"/>
    <w:rsid w:val="005E7121"/>
    <w:rsid w:val="005E7154"/>
    <w:rsid w:val="005E715D"/>
    <w:rsid w:val="005E71A6"/>
    <w:rsid w:val="005E7230"/>
    <w:rsid w:val="005E7242"/>
    <w:rsid w:val="005E72C0"/>
    <w:rsid w:val="005E740C"/>
    <w:rsid w:val="005E74F0"/>
    <w:rsid w:val="005E74F4"/>
    <w:rsid w:val="005E750A"/>
    <w:rsid w:val="005E755A"/>
    <w:rsid w:val="005E7595"/>
    <w:rsid w:val="005E7682"/>
    <w:rsid w:val="005E77B5"/>
    <w:rsid w:val="005E7801"/>
    <w:rsid w:val="005E7803"/>
    <w:rsid w:val="005E7AD4"/>
    <w:rsid w:val="005E7B34"/>
    <w:rsid w:val="005E7BCB"/>
    <w:rsid w:val="005E7C0B"/>
    <w:rsid w:val="005E7C1D"/>
    <w:rsid w:val="005E7C26"/>
    <w:rsid w:val="005E7C5C"/>
    <w:rsid w:val="005E7F19"/>
    <w:rsid w:val="005E7F50"/>
    <w:rsid w:val="005E7FB5"/>
    <w:rsid w:val="005F00BE"/>
    <w:rsid w:val="005F00F3"/>
    <w:rsid w:val="005F0359"/>
    <w:rsid w:val="005F041E"/>
    <w:rsid w:val="005F0484"/>
    <w:rsid w:val="005F0775"/>
    <w:rsid w:val="005F084F"/>
    <w:rsid w:val="005F0992"/>
    <w:rsid w:val="005F09D8"/>
    <w:rsid w:val="005F0A16"/>
    <w:rsid w:val="005F0C60"/>
    <w:rsid w:val="005F0FAB"/>
    <w:rsid w:val="005F10D4"/>
    <w:rsid w:val="005F11E4"/>
    <w:rsid w:val="005F130F"/>
    <w:rsid w:val="005F133C"/>
    <w:rsid w:val="005F13C7"/>
    <w:rsid w:val="005F13F2"/>
    <w:rsid w:val="005F144A"/>
    <w:rsid w:val="005F164D"/>
    <w:rsid w:val="005F16F8"/>
    <w:rsid w:val="005F171E"/>
    <w:rsid w:val="005F17E8"/>
    <w:rsid w:val="005F18AA"/>
    <w:rsid w:val="005F1C2E"/>
    <w:rsid w:val="005F1D12"/>
    <w:rsid w:val="005F1DD9"/>
    <w:rsid w:val="005F1FD6"/>
    <w:rsid w:val="005F205B"/>
    <w:rsid w:val="005F208A"/>
    <w:rsid w:val="005F20D6"/>
    <w:rsid w:val="005F21C7"/>
    <w:rsid w:val="005F224C"/>
    <w:rsid w:val="005F227D"/>
    <w:rsid w:val="005F22E5"/>
    <w:rsid w:val="005F235D"/>
    <w:rsid w:val="005F2495"/>
    <w:rsid w:val="005F24E6"/>
    <w:rsid w:val="005F2516"/>
    <w:rsid w:val="005F26B6"/>
    <w:rsid w:val="005F27AE"/>
    <w:rsid w:val="005F27E5"/>
    <w:rsid w:val="005F29B3"/>
    <w:rsid w:val="005F2AAE"/>
    <w:rsid w:val="005F2AB5"/>
    <w:rsid w:val="005F2ABF"/>
    <w:rsid w:val="005F2B7E"/>
    <w:rsid w:val="005F2C11"/>
    <w:rsid w:val="005F2CB8"/>
    <w:rsid w:val="005F2EEA"/>
    <w:rsid w:val="005F3011"/>
    <w:rsid w:val="005F3068"/>
    <w:rsid w:val="005F3074"/>
    <w:rsid w:val="005F3159"/>
    <w:rsid w:val="005F3625"/>
    <w:rsid w:val="005F365E"/>
    <w:rsid w:val="005F366A"/>
    <w:rsid w:val="005F366F"/>
    <w:rsid w:val="005F380F"/>
    <w:rsid w:val="005F383E"/>
    <w:rsid w:val="005F38B8"/>
    <w:rsid w:val="005F3954"/>
    <w:rsid w:val="005F3A4F"/>
    <w:rsid w:val="005F3D84"/>
    <w:rsid w:val="005F3E76"/>
    <w:rsid w:val="005F3EBD"/>
    <w:rsid w:val="005F3ED3"/>
    <w:rsid w:val="005F3FA6"/>
    <w:rsid w:val="005F400D"/>
    <w:rsid w:val="005F4277"/>
    <w:rsid w:val="005F449A"/>
    <w:rsid w:val="005F463B"/>
    <w:rsid w:val="005F48AD"/>
    <w:rsid w:val="005F4A0B"/>
    <w:rsid w:val="005F4A57"/>
    <w:rsid w:val="005F4BDC"/>
    <w:rsid w:val="005F4DA9"/>
    <w:rsid w:val="005F4DD1"/>
    <w:rsid w:val="005F4EFD"/>
    <w:rsid w:val="005F5110"/>
    <w:rsid w:val="005F5128"/>
    <w:rsid w:val="005F5168"/>
    <w:rsid w:val="005F518F"/>
    <w:rsid w:val="005F52D9"/>
    <w:rsid w:val="005F54E6"/>
    <w:rsid w:val="005F57C1"/>
    <w:rsid w:val="005F57DE"/>
    <w:rsid w:val="005F584A"/>
    <w:rsid w:val="005F59AE"/>
    <w:rsid w:val="005F59C0"/>
    <w:rsid w:val="005F5AE1"/>
    <w:rsid w:val="005F5B7C"/>
    <w:rsid w:val="005F5C0F"/>
    <w:rsid w:val="005F5D3E"/>
    <w:rsid w:val="005F5D85"/>
    <w:rsid w:val="005F5EC7"/>
    <w:rsid w:val="005F61F7"/>
    <w:rsid w:val="005F62D8"/>
    <w:rsid w:val="005F646E"/>
    <w:rsid w:val="005F6491"/>
    <w:rsid w:val="005F64E9"/>
    <w:rsid w:val="005F650C"/>
    <w:rsid w:val="005F67E2"/>
    <w:rsid w:val="005F67FE"/>
    <w:rsid w:val="005F6804"/>
    <w:rsid w:val="005F68C2"/>
    <w:rsid w:val="005F698F"/>
    <w:rsid w:val="005F69EE"/>
    <w:rsid w:val="005F6AB8"/>
    <w:rsid w:val="005F6B33"/>
    <w:rsid w:val="005F6BC3"/>
    <w:rsid w:val="005F6BF2"/>
    <w:rsid w:val="005F6C4E"/>
    <w:rsid w:val="005F7232"/>
    <w:rsid w:val="005F74D0"/>
    <w:rsid w:val="005F74DA"/>
    <w:rsid w:val="005F7503"/>
    <w:rsid w:val="005F7526"/>
    <w:rsid w:val="005F755F"/>
    <w:rsid w:val="005F75D2"/>
    <w:rsid w:val="005F7716"/>
    <w:rsid w:val="005F7720"/>
    <w:rsid w:val="005F7885"/>
    <w:rsid w:val="005F78CE"/>
    <w:rsid w:val="005F7B3B"/>
    <w:rsid w:val="005F7C09"/>
    <w:rsid w:val="005F7C9A"/>
    <w:rsid w:val="005F7D2A"/>
    <w:rsid w:val="005F7EB8"/>
    <w:rsid w:val="006000EF"/>
    <w:rsid w:val="0060010D"/>
    <w:rsid w:val="006002D5"/>
    <w:rsid w:val="00600422"/>
    <w:rsid w:val="0060053E"/>
    <w:rsid w:val="006005AA"/>
    <w:rsid w:val="00600600"/>
    <w:rsid w:val="00600634"/>
    <w:rsid w:val="00600771"/>
    <w:rsid w:val="0060077D"/>
    <w:rsid w:val="006007B1"/>
    <w:rsid w:val="006007D2"/>
    <w:rsid w:val="006007F1"/>
    <w:rsid w:val="00600808"/>
    <w:rsid w:val="006008CE"/>
    <w:rsid w:val="00600BCA"/>
    <w:rsid w:val="00600D9D"/>
    <w:rsid w:val="00600E44"/>
    <w:rsid w:val="00600F5B"/>
    <w:rsid w:val="00601064"/>
    <w:rsid w:val="0060127F"/>
    <w:rsid w:val="006012BE"/>
    <w:rsid w:val="006012F2"/>
    <w:rsid w:val="00601374"/>
    <w:rsid w:val="0060143E"/>
    <w:rsid w:val="00601474"/>
    <w:rsid w:val="00601557"/>
    <w:rsid w:val="0060157D"/>
    <w:rsid w:val="006015A3"/>
    <w:rsid w:val="006015BE"/>
    <w:rsid w:val="006015C4"/>
    <w:rsid w:val="006016F4"/>
    <w:rsid w:val="0060177C"/>
    <w:rsid w:val="006017ED"/>
    <w:rsid w:val="0060180A"/>
    <w:rsid w:val="00601A25"/>
    <w:rsid w:val="00601B08"/>
    <w:rsid w:val="00601B3A"/>
    <w:rsid w:val="00601D0F"/>
    <w:rsid w:val="00601D21"/>
    <w:rsid w:val="00601E05"/>
    <w:rsid w:val="00601EAF"/>
    <w:rsid w:val="006020A6"/>
    <w:rsid w:val="006020C1"/>
    <w:rsid w:val="006021B8"/>
    <w:rsid w:val="006021CD"/>
    <w:rsid w:val="006021E4"/>
    <w:rsid w:val="006021F0"/>
    <w:rsid w:val="00602251"/>
    <w:rsid w:val="0060242A"/>
    <w:rsid w:val="0060247C"/>
    <w:rsid w:val="006024C1"/>
    <w:rsid w:val="006025E8"/>
    <w:rsid w:val="00602683"/>
    <w:rsid w:val="006026F2"/>
    <w:rsid w:val="006027D3"/>
    <w:rsid w:val="006028B2"/>
    <w:rsid w:val="006028F0"/>
    <w:rsid w:val="00602A7C"/>
    <w:rsid w:val="00602CDF"/>
    <w:rsid w:val="00602D00"/>
    <w:rsid w:val="00602D99"/>
    <w:rsid w:val="00602DF9"/>
    <w:rsid w:val="00602E8A"/>
    <w:rsid w:val="00602F14"/>
    <w:rsid w:val="006030C4"/>
    <w:rsid w:val="006030F3"/>
    <w:rsid w:val="00603138"/>
    <w:rsid w:val="006033EF"/>
    <w:rsid w:val="00603420"/>
    <w:rsid w:val="006035C2"/>
    <w:rsid w:val="00603654"/>
    <w:rsid w:val="0060368A"/>
    <w:rsid w:val="006037A4"/>
    <w:rsid w:val="006037A9"/>
    <w:rsid w:val="0060389F"/>
    <w:rsid w:val="00603A13"/>
    <w:rsid w:val="00603AA5"/>
    <w:rsid w:val="00603BDB"/>
    <w:rsid w:val="00603FFD"/>
    <w:rsid w:val="0060401F"/>
    <w:rsid w:val="006041F0"/>
    <w:rsid w:val="0060439F"/>
    <w:rsid w:val="006043AB"/>
    <w:rsid w:val="00604525"/>
    <w:rsid w:val="006045F4"/>
    <w:rsid w:val="00604607"/>
    <w:rsid w:val="00604612"/>
    <w:rsid w:val="006046CF"/>
    <w:rsid w:val="006046E4"/>
    <w:rsid w:val="00604745"/>
    <w:rsid w:val="00604D1B"/>
    <w:rsid w:val="00604D87"/>
    <w:rsid w:val="00604DD3"/>
    <w:rsid w:val="00604F00"/>
    <w:rsid w:val="0060500E"/>
    <w:rsid w:val="006050FB"/>
    <w:rsid w:val="0060517F"/>
    <w:rsid w:val="0060558C"/>
    <w:rsid w:val="006055F5"/>
    <w:rsid w:val="006056DC"/>
    <w:rsid w:val="006057B7"/>
    <w:rsid w:val="006057E8"/>
    <w:rsid w:val="00605A63"/>
    <w:rsid w:val="00605B43"/>
    <w:rsid w:val="00605B9E"/>
    <w:rsid w:val="00605BD8"/>
    <w:rsid w:val="00605BD9"/>
    <w:rsid w:val="00605DA8"/>
    <w:rsid w:val="00605F47"/>
    <w:rsid w:val="00605FA0"/>
    <w:rsid w:val="00606022"/>
    <w:rsid w:val="00606100"/>
    <w:rsid w:val="0060619A"/>
    <w:rsid w:val="0060636D"/>
    <w:rsid w:val="006063B0"/>
    <w:rsid w:val="006064C7"/>
    <w:rsid w:val="006064FB"/>
    <w:rsid w:val="006066D9"/>
    <w:rsid w:val="00606714"/>
    <w:rsid w:val="00606828"/>
    <w:rsid w:val="00606876"/>
    <w:rsid w:val="00606955"/>
    <w:rsid w:val="00606968"/>
    <w:rsid w:val="00606ABC"/>
    <w:rsid w:val="00606B57"/>
    <w:rsid w:val="00606BEF"/>
    <w:rsid w:val="00606C27"/>
    <w:rsid w:val="00606F3B"/>
    <w:rsid w:val="00606FFC"/>
    <w:rsid w:val="0060703A"/>
    <w:rsid w:val="006070EB"/>
    <w:rsid w:val="00607142"/>
    <w:rsid w:val="006071A4"/>
    <w:rsid w:val="006073D9"/>
    <w:rsid w:val="00607455"/>
    <w:rsid w:val="006074A6"/>
    <w:rsid w:val="0060759D"/>
    <w:rsid w:val="0060769F"/>
    <w:rsid w:val="006076D3"/>
    <w:rsid w:val="006076F5"/>
    <w:rsid w:val="0060789F"/>
    <w:rsid w:val="006078A0"/>
    <w:rsid w:val="0060799D"/>
    <w:rsid w:val="00607A85"/>
    <w:rsid w:val="00607AFB"/>
    <w:rsid w:val="00607B23"/>
    <w:rsid w:val="00607D18"/>
    <w:rsid w:val="00607F29"/>
    <w:rsid w:val="00607FB6"/>
    <w:rsid w:val="0061009B"/>
    <w:rsid w:val="006100AC"/>
    <w:rsid w:val="0061028A"/>
    <w:rsid w:val="00610558"/>
    <w:rsid w:val="00610730"/>
    <w:rsid w:val="0061080C"/>
    <w:rsid w:val="00610B08"/>
    <w:rsid w:val="00610BC5"/>
    <w:rsid w:val="00610D4D"/>
    <w:rsid w:val="00610E90"/>
    <w:rsid w:val="00610EF6"/>
    <w:rsid w:val="006110F7"/>
    <w:rsid w:val="0061120B"/>
    <w:rsid w:val="0061127F"/>
    <w:rsid w:val="00611285"/>
    <w:rsid w:val="00611299"/>
    <w:rsid w:val="006112CE"/>
    <w:rsid w:val="00611400"/>
    <w:rsid w:val="00611419"/>
    <w:rsid w:val="00611451"/>
    <w:rsid w:val="006117AB"/>
    <w:rsid w:val="006117AE"/>
    <w:rsid w:val="00611906"/>
    <w:rsid w:val="00611952"/>
    <w:rsid w:val="00611986"/>
    <w:rsid w:val="006119B5"/>
    <w:rsid w:val="00611BF3"/>
    <w:rsid w:val="00611C65"/>
    <w:rsid w:val="00611CC9"/>
    <w:rsid w:val="00611F4D"/>
    <w:rsid w:val="00611FC4"/>
    <w:rsid w:val="006120D0"/>
    <w:rsid w:val="006120EE"/>
    <w:rsid w:val="006122EC"/>
    <w:rsid w:val="0061233F"/>
    <w:rsid w:val="00612529"/>
    <w:rsid w:val="006125DF"/>
    <w:rsid w:val="006125E2"/>
    <w:rsid w:val="00612641"/>
    <w:rsid w:val="0061272E"/>
    <w:rsid w:val="0061275A"/>
    <w:rsid w:val="00612776"/>
    <w:rsid w:val="006127FE"/>
    <w:rsid w:val="00612953"/>
    <w:rsid w:val="006129BB"/>
    <w:rsid w:val="00612A91"/>
    <w:rsid w:val="00612AA0"/>
    <w:rsid w:val="00612D7F"/>
    <w:rsid w:val="00612E7D"/>
    <w:rsid w:val="00612EDF"/>
    <w:rsid w:val="00612F0B"/>
    <w:rsid w:val="00612F7F"/>
    <w:rsid w:val="00612FAB"/>
    <w:rsid w:val="00613225"/>
    <w:rsid w:val="006133D2"/>
    <w:rsid w:val="00613428"/>
    <w:rsid w:val="0061347B"/>
    <w:rsid w:val="006136AF"/>
    <w:rsid w:val="006136E4"/>
    <w:rsid w:val="0061372E"/>
    <w:rsid w:val="00613910"/>
    <w:rsid w:val="006139D6"/>
    <w:rsid w:val="00613A52"/>
    <w:rsid w:val="00613B25"/>
    <w:rsid w:val="00613B63"/>
    <w:rsid w:val="00613B86"/>
    <w:rsid w:val="00613D46"/>
    <w:rsid w:val="00613D86"/>
    <w:rsid w:val="00613D87"/>
    <w:rsid w:val="00613DA5"/>
    <w:rsid w:val="00613F96"/>
    <w:rsid w:val="00613FA1"/>
    <w:rsid w:val="00614055"/>
    <w:rsid w:val="006141EA"/>
    <w:rsid w:val="006142D8"/>
    <w:rsid w:val="00614441"/>
    <w:rsid w:val="0061448C"/>
    <w:rsid w:val="0061458B"/>
    <w:rsid w:val="0061472C"/>
    <w:rsid w:val="006147CE"/>
    <w:rsid w:val="006147F5"/>
    <w:rsid w:val="006148FE"/>
    <w:rsid w:val="0061490C"/>
    <w:rsid w:val="00614960"/>
    <w:rsid w:val="00614B29"/>
    <w:rsid w:val="00614B2B"/>
    <w:rsid w:val="00614B30"/>
    <w:rsid w:val="00614B43"/>
    <w:rsid w:val="00614C5E"/>
    <w:rsid w:val="00614C94"/>
    <w:rsid w:val="00614D14"/>
    <w:rsid w:val="00614F94"/>
    <w:rsid w:val="00615026"/>
    <w:rsid w:val="0061519A"/>
    <w:rsid w:val="006151A3"/>
    <w:rsid w:val="006153CE"/>
    <w:rsid w:val="0061543C"/>
    <w:rsid w:val="00615544"/>
    <w:rsid w:val="0061570B"/>
    <w:rsid w:val="006158DF"/>
    <w:rsid w:val="006159BB"/>
    <w:rsid w:val="006159F4"/>
    <w:rsid w:val="00615A3A"/>
    <w:rsid w:val="00615AA3"/>
    <w:rsid w:val="00615C09"/>
    <w:rsid w:val="00615C67"/>
    <w:rsid w:val="00615CAE"/>
    <w:rsid w:val="00615DFD"/>
    <w:rsid w:val="00615F40"/>
    <w:rsid w:val="006161A9"/>
    <w:rsid w:val="00616246"/>
    <w:rsid w:val="00616326"/>
    <w:rsid w:val="00616993"/>
    <w:rsid w:val="00616B4B"/>
    <w:rsid w:val="00616BBF"/>
    <w:rsid w:val="00616D53"/>
    <w:rsid w:val="00616E83"/>
    <w:rsid w:val="00616EE8"/>
    <w:rsid w:val="006170FB"/>
    <w:rsid w:val="00617230"/>
    <w:rsid w:val="006172E2"/>
    <w:rsid w:val="006174DD"/>
    <w:rsid w:val="006174ED"/>
    <w:rsid w:val="00617619"/>
    <w:rsid w:val="0061769A"/>
    <w:rsid w:val="006176AA"/>
    <w:rsid w:val="006177FC"/>
    <w:rsid w:val="006179DF"/>
    <w:rsid w:val="00617A8C"/>
    <w:rsid w:val="00617DA6"/>
    <w:rsid w:val="00617DF4"/>
    <w:rsid w:val="00617EEE"/>
    <w:rsid w:val="0062011F"/>
    <w:rsid w:val="00620371"/>
    <w:rsid w:val="006204A0"/>
    <w:rsid w:val="00620523"/>
    <w:rsid w:val="006205AA"/>
    <w:rsid w:val="006205CE"/>
    <w:rsid w:val="00620607"/>
    <w:rsid w:val="00620642"/>
    <w:rsid w:val="0062071E"/>
    <w:rsid w:val="006207F0"/>
    <w:rsid w:val="006209D4"/>
    <w:rsid w:val="006209D7"/>
    <w:rsid w:val="00620ACA"/>
    <w:rsid w:val="00620C3D"/>
    <w:rsid w:val="00620CB0"/>
    <w:rsid w:val="00620EA7"/>
    <w:rsid w:val="00620EB9"/>
    <w:rsid w:val="00620F60"/>
    <w:rsid w:val="00620FA7"/>
    <w:rsid w:val="0062103E"/>
    <w:rsid w:val="006210AB"/>
    <w:rsid w:val="006212EF"/>
    <w:rsid w:val="006214C2"/>
    <w:rsid w:val="006214E8"/>
    <w:rsid w:val="006215B3"/>
    <w:rsid w:val="006215F2"/>
    <w:rsid w:val="00621715"/>
    <w:rsid w:val="00621920"/>
    <w:rsid w:val="00621A37"/>
    <w:rsid w:val="00621AA3"/>
    <w:rsid w:val="00621B9F"/>
    <w:rsid w:val="00621BA2"/>
    <w:rsid w:val="00621CD7"/>
    <w:rsid w:val="00621D9E"/>
    <w:rsid w:val="00621EA8"/>
    <w:rsid w:val="00621F19"/>
    <w:rsid w:val="00621FFC"/>
    <w:rsid w:val="0062204F"/>
    <w:rsid w:val="006222CB"/>
    <w:rsid w:val="006223B1"/>
    <w:rsid w:val="0062240B"/>
    <w:rsid w:val="00622446"/>
    <w:rsid w:val="00622465"/>
    <w:rsid w:val="00622504"/>
    <w:rsid w:val="00622553"/>
    <w:rsid w:val="00622650"/>
    <w:rsid w:val="00622698"/>
    <w:rsid w:val="00622717"/>
    <w:rsid w:val="00622736"/>
    <w:rsid w:val="00622754"/>
    <w:rsid w:val="00622778"/>
    <w:rsid w:val="0062293B"/>
    <w:rsid w:val="006229A6"/>
    <w:rsid w:val="006229F3"/>
    <w:rsid w:val="006229FF"/>
    <w:rsid w:val="00622A31"/>
    <w:rsid w:val="00622A73"/>
    <w:rsid w:val="00622BC5"/>
    <w:rsid w:val="00622C35"/>
    <w:rsid w:val="00622D50"/>
    <w:rsid w:val="00622D64"/>
    <w:rsid w:val="00622F64"/>
    <w:rsid w:val="00623065"/>
    <w:rsid w:val="00623146"/>
    <w:rsid w:val="00623217"/>
    <w:rsid w:val="00623246"/>
    <w:rsid w:val="006232A2"/>
    <w:rsid w:val="006233C0"/>
    <w:rsid w:val="00623404"/>
    <w:rsid w:val="00623625"/>
    <w:rsid w:val="006237C0"/>
    <w:rsid w:val="006237DA"/>
    <w:rsid w:val="00623941"/>
    <w:rsid w:val="00623C9C"/>
    <w:rsid w:val="00623D18"/>
    <w:rsid w:val="00623D9D"/>
    <w:rsid w:val="00623F26"/>
    <w:rsid w:val="00624113"/>
    <w:rsid w:val="006241CF"/>
    <w:rsid w:val="0062440E"/>
    <w:rsid w:val="0062443C"/>
    <w:rsid w:val="0062463E"/>
    <w:rsid w:val="0062483C"/>
    <w:rsid w:val="0062486A"/>
    <w:rsid w:val="006248E9"/>
    <w:rsid w:val="00624933"/>
    <w:rsid w:val="0062498C"/>
    <w:rsid w:val="00624AF5"/>
    <w:rsid w:val="00624B51"/>
    <w:rsid w:val="00624BCD"/>
    <w:rsid w:val="00624BD7"/>
    <w:rsid w:val="00624DA8"/>
    <w:rsid w:val="00624DC9"/>
    <w:rsid w:val="00624E32"/>
    <w:rsid w:val="00624F73"/>
    <w:rsid w:val="00625153"/>
    <w:rsid w:val="0062519A"/>
    <w:rsid w:val="00625224"/>
    <w:rsid w:val="0062543E"/>
    <w:rsid w:val="00625527"/>
    <w:rsid w:val="00625720"/>
    <w:rsid w:val="006257E1"/>
    <w:rsid w:val="0062591F"/>
    <w:rsid w:val="006259DB"/>
    <w:rsid w:val="00625ABA"/>
    <w:rsid w:val="00625B1C"/>
    <w:rsid w:val="00625B8C"/>
    <w:rsid w:val="00625BAC"/>
    <w:rsid w:val="00625C15"/>
    <w:rsid w:val="00625DDA"/>
    <w:rsid w:val="00625EB0"/>
    <w:rsid w:val="006260DA"/>
    <w:rsid w:val="0062611D"/>
    <w:rsid w:val="006262B0"/>
    <w:rsid w:val="006264A4"/>
    <w:rsid w:val="006264A5"/>
    <w:rsid w:val="0062652B"/>
    <w:rsid w:val="006266FB"/>
    <w:rsid w:val="00626736"/>
    <w:rsid w:val="006267AC"/>
    <w:rsid w:val="0062680A"/>
    <w:rsid w:val="006269F0"/>
    <w:rsid w:val="00626B42"/>
    <w:rsid w:val="00626C25"/>
    <w:rsid w:val="00626DF0"/>
    <w:rsid w:val="0062706A"/>
    <w:rsid w:val="006270BF"/>
    <w:rsid w:val="006270E7"/>
    <w:rsid w:val="00627161"/>
    <w:rsid w:val="006271A8"/>
    <w:rsid w:val="006271F4"/>
    <w:rsid w:val="00627215"/>
    <w:rsid w:val="006272C4"/>
    <w:rsid w:val="00627300"/>
    <w:rsid w:val="00627394"/>
    <w:rsid w:val="006276D6"/>
    <w:rsid w:val="00627B64"/>
    <w:rsid w:val="00627BE6"/>
    <w:rsid w:val="00627C0F"/>
    <w:rsid w:val="00627CAA"/>
    <w:rsid w:val="00627CE1"/>
    <w:rsid w:val="00627CFA"/>
    <w:rsid w:val="00627D49"/>
    <w:rsid w:val="00627D86"/>
    <w:rsid w:val="00627DD6"/>
    <w:rsid w:val="00627F36"/>
    <w:rsid w:val="00627F55"/>
    <w:rsid w:val="00627FF2"/>
    <w:rsid w:val="006300B0"/>
    <w:rsid w:val="00630304"/>
    <w:rsid w:val="0063034C"/>
    <w:rsid w:val="006304DF"/>
    <w:rsid w:val="0063052A"/>
    <w:rsid w:val="00630595"/>
    <w:rsid w:val="006305A3"/>
    <w:rsid w:val="00630755"/>
    <w:rsid w:val="0063087A"/>
    <w:rsid w:val="0063090C"/>
    <w:rsid w:val="00630AED"/>
    <w:rsid w:val="00630BFF"/>
    <w:rsid w:val="00630C71"/>
    <w:rsid w:val="00630D46"/>
    <w:rsid w:val="00630DAC"/>
    <w:rsid w:val="00630E5E"/>
    <w:rsid w:val="00630F2F"/>
    <w:rsid w:val="00630FC2"/>
    <w:rsid w:val="00630FE5"/>
    <w:rsid w:val="0063100B"/>
    <w:rsid w:val="006310B6"/>
    <w:rsid w:val="00631166"/>
    <w:rsid w:val="00631306"/>
    <w:rsid w:val="00631560"/>
    <w:rsid w:val="0063180D"/>
    <w:rsid w:val="00631820"/>
    <w:rsid w:val="006318F8"/>
    <w:rsid w:val="00631935"/>
    <w:rsid w:val="006319BE"/>
    <w:rsid w:val="00631C52"/>
    <w:rsid w:val="00631CE7"/>
    <w:rsid w:val="00631D20"/>
    <w:rsid w:val="00631D23"/>
    <w:rsid w:val="00631EA4"/>
    <w:rsid w:val="00631EF5"/>
    <w:rsid w:val="00631FDF"/>
    <w:rsid w:val="0063209B"/>
    <w:rsid w:val="006321B6"/>
    <w:rsid w:val="00632302"/>
    <w:rsid w:val="0063242C"/>
    <w:rsid w:val="00632712"/>
    <w:rsid w:val="006328AB"/>
    <w:rsid w:val="006328F4"/>
    <w:rsid w:val="0063299C"/>
    <w:rsid w:val="006329A9"/>
    <w:rsid w:val="006329C3"/>
    <w:rsid w:val="006329CB"/>
    <w:rsid w:val="00632A30"/>
    <w:rsid w:val="00632A3D"/>
    <w:rsid w:val="00632A4B"/>
    <w:rsid w:val="00632B4C"/>
    <w:rsid w:val="00632BFC"/>
    <w:rsid w:val="00632DF7"/>
    <w:rsid w:val="00632F33"/>
    <w:rsid w:val="00632F79"/>
    <w:rsid w:val="00632FBA"/>
    <w:rsid w:val="00633079"/>
    <w:rsid w:val="006331F0"/>
    <w:rsid w:val="0063335B"/>
    <w:rsid w:val="00633387"/>
    <w:rsid w:val="006335A8"/>
    <w:rsid w:val="006335AD"/>
    <w:rsid w:val="0063392A"/>
    <w:rsid w:val="00633A1A"/>
    <w:rsid w:val="00633C79"/>
    <w:rsid w:val="00633C8A"/>
    <w:rsid w:val="00633E09"/>
    <w:rsid w:val="00633E0C"/>
    <w:rsid w:val="00633FB0"/>
    <w:rsid w:val="006340DF"/>
    <w:rsid w:val="00634108"/>
    <w:rsid w:val="00634116"/>
    <w:rsid w:val="00634125"/>
    <w:rsid w:val="0063426C"/>
    <w:rsid w:val="006343A6"/>
    <w:rsid w:val="00634506"/>
    <w:rsid w:val="00634560"/>
    <w:rsid w:val="006345E5"/>
    <w:rsid w:val="006346D0"/>
    <w:rsid w:val="006346E3"/>
    <w:rsid w:val="0063492A"/>
    <w:rsid w:val="006349F9"/>
    <w:rsid w:val="00634A0F"/>
    <w:rsid w:val="00634B35"/>
    <w:rsid w:val="00634B89"/>
    <w:rsid w:val="00634BA0"/>
    <w:rsid w:val="00634C06"/>
    <w:rsid w:val="00634DAA"/>
    <w:rsid w:val="00634DBE"/>
    <w:rsid w:val="00634F91"/>
    <w:rsid w:val="00634FD3"/>
    <w:rsid w:val="006352F4"/>
    <w:rsid w:val="0063531C"/>
    <w:rsid w:val="00635412"/>
    <w:rsid w:val="00635501"/>
    <w:rsid w:val="0063553E"/>
    <w:rsid w:val="00635565"/>
    <w:rsid w:val="0063560F"/>
    <w:rsid w:val="00635695"/>
    <w:rsid w:val="006356A1"/>
    <w:rsid w:val="006356F7"/>
    <w:rsid w:val="006357DA"/>
    <w:rsid w:val="00635931"/>
    <w:rsid w:val="006359A7"/>
    <w:rsid w:val="006359E8"/>
    <w:rsid w:val="00635A50"/>
    <w:rsid w:val="00635C30"/>
    <w:rsid w:val="00635D59"/>
    <w:rsid w:val="00635E39"/>
    <w:rsid w:val="00635F26"/>
    <w:rsid w:val="00635F58"/>
    <w:rsid w:val="00635F77"/>
    <w:rsid w:val="0063619E"/>
    <w:rsid w:val="00636216"/>
    <w:rsid w:val="00636256"/>
    <w:rsid w:val="00636305"/>
    <w:rsid w:val="0063652F"/>
    <w:rsid w:val="0063655A"/>
    <w:rsid w:val="00636755"/>
    <w:rsid w:val="00636878"/>
    <w:rsid w:val="006368AC"/>
    <w:rsid w:val="0063694E"/>
    <w:rsid w:val="006369AB"/>
    <w:rsid w:val="00636B65"/>
    <w:rsid w:val="00636C97"/>
    <w:rsid w:val="00636D30"/>
    <w:rsid w:val="00636E3F"/>
    <w:rsid w:val="00636E4D"/>
    <w:rsid w:val="00636ED6"/>
    <w:rsid w:val="00636F3F"/>
    <w:rsid w:val="00637045"/>
    <w:rsid w:val="006372CD"/>
    <w:rsid w:val="0063737B"/>
    <w:rsid w:val="006375A8"/>
    <w:rsid w:val="006375C7"/>
    <w:rsid w:val="0063762E"/>
    <w:rsid w:val="00637775"/>
    <w:rsid w:val="0063799D"/>
    <w:rsid w:val="00637A40"/>
    <w:rsid w:val="00637BD9"/>
    <w:rsid w:val="00637D17"/>
    <w:rsid w:val="00637D24"/>
    <w:rsid w:val="00637E93"/>
    <w:rsid w:val="00637EC5"/>
    <w:rsid w:val="00637F96"/>
    <w:rsid w:val="006400AC"/>
    <w:rsid w:val="006400B3"/>
    <w:rsid w:val="00640156"/>
    <w:rsid w:val="0064019F"/>
    <w:rsid w:val="0064038B"/>
    <w:rsid w:val="0064047B"/>
    <w:rsid w:val="00640585"/>
    <w:rsid w:val="006405B2"/>
    <w:rsid w:val="0064064F"/>
    <w:rsid w:val="00640714"/>
    <w:rsid w:val="00640794"/>
    <w:rsid w:val="00640833"/>
    <w:rsid w:val="0064086D"/>
    <w:rsid w:val="006408D8"/>
    <w:rsid w:val="00640B76"/>
    <w:rsid w:val="00640C0D"/>
    <w:rsid w:val="00640D12"/>
    <w:rsid w:val="00640D85"/>
    <w:rsid w:val="00640DE0"/>
    <w:rsid w:val="00640EDF"/>
    <w:rsid w:val="00640F95"/>
    <w:rsid w:val="0064100B"/>
    <w:rsid w:val="0064123E"/>
    <w:rsid w:val="006413E5"/>
    <w:rsid w:val="006414BC"/>
    <w:rsid w:val="00641501"/>
    <w:rsid w:val="00641647"/>
    <w:rsid w:val="006416C4"/>
    <w:rsid w:val="00641BA9"/>
    <w:rsid w:val="00641C11"/>
    <w:rsid w:val="00641CC2"/>
    <w:rsid w:val="00641F3A"/>
    <w:rsid w:val="0064206F"/>
    <w:rsid w:val="0064209C"/>
    <w:rsid w:val="006421A4"/>
    <w:rsid w:val="006423D6"/>
    <w:rsid w:val="006424F4"/>
    <w:rsid w:val="0064253E"/>
    <w:rsid w:val="00642623"/>
    <w:rsid w:val="00642666"/>
    <w:rsid w:val="00642766"/>
    <w:rsid w:val="0064289C"/>
    <w:rsid w:val="006428BB"/>
    <w:rsid w:val="006428F5"/>
    <w:rsid w:val="00642A30"/>
    <w:rsid w:val="00642ABA"/>
    <w:rsid w:val="00642BC9"/>
    <w:rsid w:val="00642C7F"/>
    <w:rsid w:val="00642E70"/>
    <w:rsid w:val="00642F0C"/>
    <w:rsid w:val="0064300D"/>
    <w:rsid w:val="00643094"/>
    <w:rsid w:val="00643135"/>
    <w:rsid w:val="00643153"/>
    <w:rsid w:val="006433D2"/>
    <w:rsid w:val="00643446"/>
    <w:rsid w:val="0064347B"/>
    <w:rsid w:val="00643528"/>
    <w:rsid w:val="006435A0"/>
    <w:rsid w:val="00643629"/>
    <w:rsid w:val="00643764"/>
    <w:rsid w:val="006437D6"/>
    <w:rsid w:val="006439B2"/>
    <w:rsid w:val="00643AEE"/>
    <w:rsid w:val="00643B34"/>
    <w:rsid w:val="00643C48"/>
    <w:rsid w:val="00643CA8"/>
    <w:rsid w:val="00643F3A"/>
    <w:rsid w:val="0064415D"/>
    <w:rsid w:val="0064416C"/>
    <w:rsid w:val="00644276"/>
    <w:rsid w:val="00644317"/>
    <w:rsid w:val="00644319"/>
    <w:rsid w:val="006443D0"/>
    <w:rsid w:val="006443F9"/>
    <w:rsid w:val="006444D6"/>
    <w:rsid w:val="0064478E"/>
    <w:rsid w:val="006447F7"/>
    <w:rsid w:val="00644818"/>
    <w:rsid w:val="00644853"/>
    <w:rsid w:val="006448F8"/>
    <w:rsid w:val="00644923"/>
    <w:rsid w:val="00644BD3"/>
    <w:rsid w:val="00644C39"/>
    <w:rsid w:val="00644C46"/>
    <w:rsid w:val="00644C51"/>
    <w:rsid w:val="00644D34"/>
    <w:rsid w:val="00644E1C"/>
    <w:rsid w:val="00644F7E"/>
    <w:rsid w:val="00644FCF"/>
    <w:rsid w:val="006450CA"/>
    <w:rsid w:val="006450E5"/>
    <w:rsid w:val="0064512B"/>
    <w:rsid w:val="0064518B"/>
    <w:rsid w:val="006451BE"/>
    <w:rsid w:val="006451E6"/>
    <w:rsid w:val="006451F7"/>
    <w:rsid w:val="00645221"/>
    <w:rsid w:val="00645326"/>
    <w:rsid w:val="0064534F"/>
    <w:rsid w:val="0064572B"/>
    <w:rsid w:val="00645790"/>
    <w:rsid w:val="006458A7"/>
    <w:rsid w:val="006458D6"/>
    <w:rsid w:val="00645A3B"/>
    <w:rsid w:val="00645B2E"/>
    <w:rsid w:val="00645B8B"/>
    <w:rsid w:val="00645D1F"/>
    <w:rsid w:val="00645F02"/>
    <w:rsid w:val="00646146"/>
    <w:rsid w:val="00646222"/>
    <w:rsid w:val="00646253"/>
    <w:rsid w:val="00646281"/>
    <w:rsid w:val="006462C2"/>
    <w:rsid w:val="00646327"/>
    <w:rsid w:val="0064635A"/>
    <w:rsid w:val="006463EF"/>
    <w:rsid w:val="006465C6"/>
    <w:rsid w:val="00646627"/>
    <w:rsid w:val="00646628"/>
    <w:rsid w:val="006466B4"/>
    <w:rsid w:val="006467A2"/>
    <w:rsid w:val="00646853"/>
    <w:rsid w:val="006469A8"/>
    <w:rsid w:val="00646A1C"/>
    <w:rsid w:val="00646A96"/>
    <w:rsid w:val="00646AB6"/>
    <w:rsid w:val="00646B8D"/>
    <w:rsid w:val="00646BC6"/>
    <w:rsid w:val="00646CBA"/>
    <w:rsid w:val="00646D67"/>
    <w:rsid w:val="00646F6C"/>
    <w:rsid w:val="00647265"/>
    <w:rsid w:val="006474FF"/>
    <w:rsid w:val="0064757C"/>
    <w:rsid w:val="006475C0"/>
    <w:rsid w:val="006478BB"/>
    <w:rsid w:val="006478CD"/>
    <w:rsid w:val="006478FC"/>
    <w:rsid w:val="0064791B"/>
    <w:rsid w:val="00647B2B"/>
    <w:rsid w:val="00647D9C"/>
    <w:rsid w:val="00647DA7"/>
    <w:rsid w:val="00647E83"/>
    <w:rsid w:val="006503E4"/>
    <w:rsid w:val="00650490"/>
    <w:rsid w:val="006504A7"/>
    <w:rsid w:val="00650579"/>
    <w:rsid w:val="00650607"/>
    <w:rsid w:val="0065062E"/>
    <w:rsid w:val="006506C2"/>
    <w:rsid w:val="00650708"/>
    <w:rsid w:val="0065074D"/>
    <w:rsid w:val="006508F8"/>
    <w:rsid w:val="0065092C"/>
    <w:rsid w:val="00650939"/>
    <w:rsid w:val="00650ACE"/>
    <w:rsid w:val="00650F48"/>
    <w:rsid w:val="00650F8A"/>
    <w:rsid w:val="00650F93"/>
    <w:rsid w:val="00650FE2"/>
    <w:rsid w:val="006510E6"/>
    <w:rsid w:val="00651398"/>
    <w:rsid w:val="00651589"/>
    <w:rsid w:val="00651617"/>
    <w:rsid w:val="00651651"/>
    <w:rsid w:val="006516AB"/>
    <w:rsid w:val="0065170A"/>
    <w:rsid w:val="006517A8"/>
    <w:rsid w:val="00651A17"/>
    <w:rsid w:val="00651A4D"/>
    <w:rsid w:val="00651BF6"/>
    <w:rsid w:val="00651E6A"/>
    <w:rsid w:val="00651F59"/>
    <w:rsid w:val="00651FC7"/>
    <w:rsid w:val="00652121"/>
    <w:rsid w:val="006522BF"/>
    <w:rsid w:val="006524EB"/>
    <w:rsid w:val="00652664"/>
    <w:rsid w:val="0065277B"/>
    <w:rsid w:val="00652828"/>
    <w:rsid w:val="00652ADF"/>
    <w:rsid w:val="00652AF7"/>
    <w:rsid w:val="00652AFF"/>
    <w:rsid w:val="00652B8C"/>
    <w:rsid w:val="00652C5B"/>
    <w:rsid w:val="006530FF"/>
    <w:rsid w:val="006531F6"/>
    <w:rsid w:val="006532A3"/>
    <w:rsid w:val="00653366"/>
    <w:rsid w:val="006533AB"/>
    <w:rsid w:val="006533BE"/>
    <w:rsid w:val="0065348B"/>
    <w:rsid w:val="006534A4"/>
    <w:rsid w:val="00653594"/>
    <w:rsid w:val="0065367D"/>
    <w:rsid w:val="006536C4"/>
    <w:rsid w:val="00653702"/>
    <w:rsid w:val="006537BE"/>
    <w:rsid w:val="00653807"/>
    <w:rsid w:val="00653836"/>
    <w:rsid w:val="00653A77"/>
    <w:rsid w:val="00653BD1"/>
    <w:rsid w:val="00653C96"/>
    <w:rsid w:val="00653D50"/>
    <w:rsid w:val="00653DAE"/>
    <w:rsid w:val="00653EE1"/>
    <w:rsid w:val="00653FDF"/>
    <w:rsid w:val="00654138"/>
    <w:rsid w:val="0065414C"/>
    <w:rsid w:val="006541F9"/>
    <w:rsid w:val="006543E9"/>
    <w:rsid w:val="006544CB"/>
    <w:rsid w:val="00654577"/>
    <w:rsid w:val="00654599"/>
    <w:rsid w:val="006545FD"/>
    <w:rsid w:val="006546AA"/>
    <w:rsid w:val="006546FD"/>
    <w:rsid w:val="0065473C"/>
    <w:rsid w:val="0065481F"/>
    <w:rsid w:val="00654826"/>
    <w:rsid w:val="0065486B"/>
    <w:rsid w:val="0065487C"/>
    <w:rsid w:val="006549A3"/>
    <w:rsid w:val="006549D4"/>
    <w:rsid w:val="00654A5E"/>
    <w:rsid w:val="00654A63"/>
    <w:rsid w:val="00654C7B"/>
    <w:rsid w:val="00654E12"/>
    <w:rsid w:val="00654E4A"/>
    <w:rsid w:val="00654FA8"/>
    <w:rsid w:val="00654FAE"/>
    <w:rsid w:val="00655038"/>
    <w:rsid w:val="00655056"/>
    <w:rsid w:val="00655076"/>
    <w:rsid w:val="00655133"/>
    <w:rsid w:val="00655193"/>
    <w:rsid w:val="0065523B"/>
    <w:rsid w:val="00655383"/>
    <w:rsid w:val="00655489"/>
    <w:rsid w:val="006554CB"/>
    <w:rsid w:val="00655503"/>
    <w:rsid w:val="00655651"/>
    <w:rsid w:val="0065568A"/>
    <w:rsid w:val="006556C1"/>
    <w:rsid w:val="00655768"/>
    <w:rsid w:val="0065579B"/>
    <w:rsid w:val="006557DC"/>
    <w:rsid w:val="00655875"/>
    <w:rsid w:val="00655B27"/>
    <w:rsid w:val="00655B45"/>
    <w:rsid w:val="00655D96"/>
    <w:rsid w:val="00655E0A"/>
    <w:rsid w:val="00655E3A"/>
    <w:rsid w:val="00655EB1"/>
    <w:rsid w:val="00655F45"/>
    <w:rsid w:val="00655F6D"/>
    <w:rsid w:val="00655F80"/>
    <w:rsid w:val="006561A6"/>
    <w:rsid w:val="00656203"/>
    <w:rsid w:val="00656219"/>
    <w:rsid w:val="00656261"/>
    <w:rsid w:val="006562BD"/>
    <w:rsid w:val="006562CD"/>
    <w:rsid w:val="006566D2"/>
    <w:rsid w:val="006566FC"/>
    <w:rsid w:val="00656734"/>
    <w:rsid w:val="0065682F"/>
    <w:rsid w:val="00656899"/>
    <w:rsid w:val="00656A67"/>
    <w:rsid w:val="00656AC4"/>
    <w:rsid w:val="00656AF4"/>
    <w:rsid w:val="00656BE9"/>
    <w:rsid w:val="00656CDA"/>
    <w:rsid w:val="00656D07"/>
    <w:rsid w:val="00656DB9"/>
    <w:rsid w:val="00656FA9"/>
    <w:rsid w:val="0065705E"/>
    <w:rsid w:val="0065709A"/>
    <w:rsid w:val="006570FD"/>
    <w:rsid w:val="00657148"/>
    <w:rsid w:val="00657165"/>
    <w:rsid w:val="00657451"/>
    <w:rsid w:val="006578D9"/>
    <w:rsid w:val="00657902"/>
    <w:rsid w:val="006579F8"/>
    <w:rsid w:val="00657B40"/>
    <w:rsid w:val="00657B66"/>
    <w:rsid w:val="00657BCB"/>
    <w:rsid w:val="00657D01"/>
    <w:rsid w:val="00657F89"/>
    <w:rsid w:val="006601A6"/>
    <w:rsid w:val="00660455"/>
    <w:rsid w:val="00660551"/>
    <w:rsid w:val="00660628"/>
    <w:rsid w:val="00660785"/>
    <w:rsid w:val="00660854"/>
    <w:rsid w:val="0066087A"/>
    <w:rsid w:val="00660960"/>
    <w:rsid w:val="00660B48"/>
    <w:rsid w:val="00660B7D"/>
    <w:rsid w:val="00660C82"/>
    <w:rsid w:val="00660CA4"/>
    <w:rsid w:val="00660CDA"/>
    <w:rsid w:val="00660E63"/>
    <w:rsid w:val="00660F11"/>
    <w:rsid w:val="00660FA3"/>
    <w:rsid w:val="00660FB7"/>
    <w:rsid w:val="00660FF2"/>
    <w:rsid w:val="00661044"/>
    <w:rsid w:val="0066106B"/>
    <w:rsid w:val="006610C3"/>
    <w:rsid w:val="006611A5"/>
    <w:rsid w:val="00661231"/>
    <w:rsid w:val="006613F0"/>
    <w:rsid w:val="0066172A"/>
    <w:rsid w:val="006617F4"/>
    <w:rsid w:val="00661899"/>
    <w:rsid w:val="006618B8"/>
    <w:rsid w:val="00661936"/>
    <w:rsid w:val="00661ABA"/>
    <w:rsid w:val="00661B5B"/>
    <w:rsid w:val="00661C4C"/>
    <w:rsid w:val="00661CB3"/>
    <w:rsid w:val="00661DB7"/>
    <w:rsid w:val="00661EE5"/>
    <w:rsid w:val="00661EEB"/>
    <w:rsid w:val="00661EF4"/>
    <w:rsid w:val="00662056"/>
    <w:rsid w:val="006620D2"/>
    <w:rsid w:val="0066220A"/>
    <w:rsid w:val="006622A3"/>
    <w:rsid w:val="006623A1"/>
    <w:rsid w:val="0066250E"/>
    <w:rsid w:val="0066254B"/>
    <w:rsid w:val="00662647"/>
    <w:rsid w:val="00662677"/>
    <w:rsid w:val="006628C7"/>
    <w:rsid w:val="00662949"/>
    <w:rsid w:val="00662AEF"/>
    <w:rsid w:val="00662BA0"/>
    <w:rsid w:val="00662C45"/>
    <w:rsid w:val="00662C7E"/>
    <w:rsid w:val="00662C88"/>
    <w:rsid w:val="00662CD8"/>
    <w:rsid w:val="00662E73"/>
    <w:rsid w:val="00662F9C"/>
    <w:rsid w:val="00662FC1"/>
    <w:rsid w:val="00662FC7"/>
    <w:rsid w:val="0066303C"/>
    <w:rsid w:val="00663151"/>
    <w:rsid w:val="006632C8"/>
    <w:rsid w:val="006633BE"/>
    <w:rsid w:val="006633EA"/>
    <w:rsid w:val="006633FE"/>
    <w:rsid w:val="006634BD"/>
    <w:rsid w:val="0066365E"/>
    <w:rsid w:val="00663699"/>
    <w:rsid w:val="0066373C"/>
    <w:rsid w:val="0066378C"/>
    <w:rsid w:val="006637E9"/>
    <w:rsid w:val="00663A18"/>
    <w:rsid w:val="00663B2C"/>
    <w:rsid w:val="00663E0A"/>
    <w:rsid w:val="00663F5B"/>
    <w:rsid w:val="00664077"/>
    <w:rsid w:val="00664095"/>
    <w:rsid w:val="006640FD"/>
    <w:rsid w:val="00664139"/>
    <w:rsid w:val="0066420F"/>
    <w:rsid w:val="0066423A"/>
    <w:rsid w:val="006642E1"/>
    <w:rsid w:val="006644A4"/>
    <w:rsid w:val="006645FB"/>
    <w:rsid w:val="00664615"/>
    <w:rsid w:val="00664797"/>
    <w:rsid w:val="0066481E"/>
    <w:rsid w:val="006648A5"/>
    <w:rsid w:val="006648E0"/>
    <w:rsid w:val="006648E4"/>
    <w:rsid w:val="00664A71"/>
    <w:rsid w:val="00664BD6"/>
    <w:rsid w:val="00664C2C"/>
    <w:rsid w:val="00664C40"/>
    <w:rsid w:val="00664C85"/>
    <w:rsid w:val="00664E21"/>
    <w:rsid w:val="00664E4A"/>
    <w:rsid w:val="00664F33"/>
    <w:rsid w:val="006653C5"/>
    <w:rsid w:val="00665507"/>
    <w:rsid w:val="00665605"/>
    <w:rsid w:val="00665730"/>
    <w:rsid w:val="0066584A"/>
    <w:rsid w:val="006658B6"/>
    <w:rsid w:val="00665912"/>
    <w:rsid w:val="00665924"/>
    <w:rsid w:val="00665C8E"/>
    <w:rsid w:val="00665C9E"/>
    <w:rsid w:val="00665D8E"/>
    <w:rsid w:val="00665DAC"/>
    <w:rsid w:val="00665DC3"/>
    <w:rsid w:val="00665ECA"/>
    <w:rsid w:val="00665EED"/>
    <w:rsid w:val="00665F8D"/>
    <w:rsid w:val="006660A8"/>
    <w:rsid w:val="00666160"/>
    <w:rsid w:val="00666371"/>
    <w:rsid w:val="00666376"/>
    <w:rsid w:val="006663A7"/>
    <w:rsid w:val="00666560"/>
    <w:rsid w:val="0066656A"/>
    <w:rsid w:val="0066669F"/>
    <w:rsid w:val="0066676E"/>
    <w:rsid w:val="00666810"/>
    <w:rsid w:val="0066685C"/>
    <w:rsid w:val="006669A5"/>
    <w:rsid w:val="00666B38"/>
    <w:rsid w:val="00666B5A"/>
    <w:rsid w:val="00666BCB"/>
    <w:rsid w:val="00666BE9"/>
    <w:rsid w:val="00666BFD"/>
    <w:rsid w:val="00666C60"/>
    <w:rsid w:val="00666D5C"/>
    <w:rsid w:val="00666D6F"/>
    <w:rsid w:val="00666E98"/>
    <w:rsid w:val="0066700A"/>
    <w:rsid w:val="006670C8"/>
    <w:rsid w:val="00667197"/>
    <w:rsid w:val="00667275"/>
    <w:rsid w:val="0066733C"/>
    <w:rsid w:val="00667463"/>
    <w:rsid w:val="006674F1"/>
    <w:rsid w:val="0066760B"/>
    <w:rsid w:val="0066780D"/>
    <w:rsid w:val="00667976"/>
    <w:rsid w:val="00667BD2"/>
    <w:rsid w:val="00667D1C"/>
    <w:rsid w:val="00670016"/>
    <w:rsid w:val="0067001F"/>
    <w:rsid w:val="0067002D"/>
    <w:rsid w:val="006700FF"/>
    <w:rsid w:val="00670127"/>
    <w:rsid w:val="0067017A"/>
    <w:rsid w:val="00670485"/>
    <w:rsid w:val="0067051C"/>
    <w:rsid w:val="00670738"/>
    <w:rsid w:val="0067087D"/>
    <w:rsid w:val="00670887"/>
    <w:rsid w:val="00670901"/>
    <w:rsid w:val="00670A31"/>
    <w:rsid w:val="00670BAA"/>
    <w:rsid w:val="00670BB1"/>
    <w:rsid w:val="00670C0E"/>
    <w:rsid w:val="00670D32"/>
    <w:rsid w:val="00670FAE"/>
    <w:rsid w:val="00671011"/>
    <w:rsid w:val="0067106B"/>
    <w:rsid w:val="006710A4"/>
    <w:rsid w:val="00671359"/>
    <w:rsid w:val="00671364"/>
    <w:rsid w:val="0067159F"/>
    <w:rsid w:val="0067163E"/>
    <w:rsid w:val="006716F4"/>
    <w:rsid w:val="00671853"/>
    <w:rsid w:val="006718CA"/>
    <w:rsid w:val="006719B5"/>
    <w:rsid w:val="006719F4"/>
    <w:rsid w:val="00671A45"/>
    <w:rsid w:val="00671B06"/>
    <w:rsid w:val="00671C84"/>
    <w:rsid w:val="00672011"/>
    <w:rsid w:val="006722FE"/>
    <w:rsid w:val="00672567"/>
    <w:rsid w:val="006725B4"/>
    <w:rsid w:val="00672792"/>
    <w:rsid w:val="006727A8"/>
    <w:rsid w:val="006727FD"/>
    <w:rsid w:val="00672853"/>
    <w:rsid w:val="0067288B"/>
    <w:rsid w:val="00672895"/>
    <w:rsid w:val="00672BAC"/>
    <w:rsid w:val="00672BDF"/>
    <w:rsid w:val="00672BF6"/>
    <w:rsid w:val="00672C9F"/>
    <w:rsid w:val="00672CE5"/>
    <w:rsid w:val="00672DBD"/>
    <w:rsid w:val="00672DC6"/>
    <w:rsid w:val="006730DB"/>
    <w:rsid w:val="00673324"/>
    <w:rsid w:val="00673406"/>
    <w:rsid w:val="00673455"/>
    <w:rsid w:val="0067360B"/>
    <w:rsid w:val="0067376B"/>
    <w:rsid w:val="00673793"/>
    <w:rsid w:val="006737B4"/>
    <w:rsid w:val="0067391D"/>
    <w:rsid w:val="00673970"/>
    <w:rsid w:val="006739C9"/>
    <w:rsid w:val="006739D5"/>
    <w:rsid w:val="00673A38"/>
    <w:rsid w:val="00673B08"/>
    <w:rsid w:val="00673B91"/>
    <w:rsid w:val="00673CE0"/>
    <w:rsid w:val="00673EB6"/>
    <w:rsid w:val="00673F88"/>
    <w:rsid w:val="00674278"/>
    <w:rsid w:val="006742B5"/>
    <w:rsid w:val="00674396"/>
    <w:rsid w:val="006743ED"/>
    <w:rsid w:val="00674427"/>
    <w:rsid w:val="006744D0"/>
    <w:rsid w:val="00674584"/>
    <w:rsid w:val="00674586"/>
    <w:rsid w:val="00674590"/>
    <w:rsid w:val="00674765"/>
    <w:rsid w:val="006747F5"/>
    <w:rsid w:val="00674946"/>
    <w:rsid w:val="00674975"/>
    <w:rsid w:val="006749A6"/>
    <w:rsid w:val="00674AF2"/>
    <w:rsid w:val="00674BC3"/>
    <w:rsid w:val="00674BFF"/>
    <w:rsid w:val="00674C34"/>
    <w:rsid w:val="00674C6B"/>
    <w:rsid w:val="00674DA1"/>
    <w:rsid w:val="00674E40"/>
    <w:rsid w:val="00674E94"/>
    <w:rsid w:val="00674EF7"/>
    <w:rsid w:val="0067503C"/>
    <w:rsid w:val="0067510A"/>
    <w:rsid w:val="0067525F"/>
    <w:rsid w:val="006752D0"/>
    <w:rsid w:val="0067544B"/>
    <w:rsid w:val="006754DA"/>
    <w:rsid w:val="00675691"/>
    <w:rsid w:val="006756BD"/>
    <w:rsid w:val="006756C4"/>
    <w:rsid w:val="0067573F"/>
    <w:rsid w:val="006758D1"/>
    <w:rsid w:val="0067596A"/>
    <w:rsid w:val="00675982"/>
    <w:rsid w:val="00675988"/>
    <w:rsid w:val="0067598A"/>
    <w:rsid w:val="00675A23"/>
    <w:rsid w:val="00675A6A"/>
    <w:rsid w:val="00675A91"/>
    <w:rsid w:val="00675BA0"/>
    <w:rsid w:val="00675D90"/>
    <w:rsid w:val="00675E97"/>
    <w:rsid w:val="00675ED0"/>
    <w:rsid w:val="00675F33"/>
    <w:rsid w:val="0067628D"/>
    <w:rsid w:val="00676318"/>
    <w:rsid w:val="00676461"/>
    <w:rsid w:val="0067664B"/>
    <w:rsid w:val="0067668A"/>
    <w:rsid w:val="006767C5"/>
    <w:rsid w:val="00676858"/>
    <w:rsid w:val="00676AE9"/>
    <w:rsid w:val="00676C57"/>
    <w:rsid w:val="00676CEC"/>
    <w:rsid w:val="00676D0F"/>
    <w:rsid w:val="00676D2F"/>
    <w:rsid w:val="00676E6A"/>
    <w:rsid w:val="00676F02"/>
    <w:rsid w:val="0067700A"/>
    <w:rsid w:val="0067709B"/>
    <w:rsid w:val="0067722B"/>
    <w:rsid w:val="0067754D"/>
    <w:rsid w:val="00677589"/>
    <w:rsid w:val="00677712"/>
    <w:rsid w:val="0067771D"/>
    <w:rsid w:val="00677A0E"/>
    <w:rsid w:val="00677B96"/>
    <w:rsid w:val="00677C69"/>
    <w:rsid w:val="00677C81"/>
    <w:rsid w:val="00677CB5"/>
    <w:rsid w:val="00677DE6"/>
    <w:rsid w:val="00677EFE"/>
    <w:rsid w:val="00677F02"/>
    <w:rsid w:val="00677FAB"/>
    <w:rsid w:val="00680006"/>
    <w:rsid w:val="00680285"/>
    <w:rsid w:val="00680328"/>
    <w:rsid w:val="0068034C"/>
    <w:rsid w:val="00680636"/>
    <w:rsid w:val="006806CF"/>
    <w:rsid w:val="00680737"/>
    <w:rsid w:val="00680973"/>
    <w:rsid w:val="00680C3C"/>
    <w:rsid w:val="00680C7B"/>
    <w:rsid w:val="00680CBE"/>
    <w:rsid w:val="00680CF9"/>
    <w:rsid w:val="00680D14"/>
    <w:rsid w:val="00680D9D"/>
    <w:rsid w:val="00680F03"/>
    <w:rsid w:val="0068109B"/>
    <w:rsid w:val="00681113"/>
    <w:rsid w:val="00681176"/>
    <w:rsid w:val="006811F8"/>
    <w:rsid w:val="00681220"/>
    <w:rsid w:val="0068124B"/>
    <w:rsid w:val="006812EE"/>
    <w:rsid w:val="00681396"/>
    <w:rsid w:val="00681455"/>
    <w:rsid w:val="0068158B"/>
    <w:rsid w:val="006815E3"/>
    <w:rsid w:val="00681697"/>
    <w:rsid w:val="00681761"/>
    <w:rsid w:val="00681867"/>
    <w:rsid w:val="006818FD"/>
    <w:rsid w:val="00681972"/>
    <w:rsid w:val="00681A5C"/>
    <w:rsid w:val="00681CC7"/>
    <w:rsid w:val="00681DDA"/>
    <w:rsid w:val="00681EB0"/>
    <w:rsid w:val="00682017"/>
    <w:rsid w:val="00682196"/>
    <w:rsid w:val="006821B5"/>
    <w:rsid w:val="006821EB"/>
    <w:rsid w:val="00682212"/>
    <w:rsid w:val="0068226D"/>
    <w:rsid w:val="006822C3"/>
    <w:rsid w:val="006823E3"/>
    <w:rsid w:val="006826A5"/>
    <w:rsid w:val="006826B3"/>
    <w:rsid w:val="006826BF"/>
    <w:rsid w:val="006826C0"/>
    <w:rsid w:val="006827D2"/>
    <w:rsid w:val="006827EF"/>
    <w:rsid w:val="00682832"/>
    <w:rsid w:val="00682A03"/>
    <w:rsid w:val="00682AD4"/>
    <w:rsid w:val="00682F85"/>
    <w:rsid w:val="00682FC1"/>
    <w:rsid w:val="006830C3"/>
    <w:rsid w:val="0068315B"/>
    <w:rsid w:val="00683190"/>
    <w:rsid w:val="00683254"/>
    <w:rsid w:val="00683413"/>
    <w:rsid w:val="006834F2"/>
    <w:rsid w:val="0068350D"/>
    <w:rsid w:val="006836B3"/>
    <w:rsid w:val="0068386A"/>
    <w:rsid w:val="0068388B"/>
    <w:rsid w:val="00683B2D"/>
    <w:rsid w:val="00683BCB"/>
    <w:rsid w:val="00683C6A"/>
    <w:rsid w:val="00683E82"/>
    <w:rsid w:val="00683F47"/>
    <w:rsid w:val="00684184"/>
    <w:rsid w:val="00684261"/>
    <w:rsid w:val="006843F1"/>
    <w:rsid w:val="00684517"/>
    <w:rsid w:val="0068451D"/>
    <w:rsid w:val="006845BC"/>
    <w:rsid w:val="006845EE"/>
    <w:rsid w:val="006846AD"/>
    <w:rsid w:val="00684784"/>
    <w:rsid w:val="0068483E"/>
    <w:rsid w:val="00684A42"/>
    <w:rsid w:val="00684A82"/>
    <w:rsid w:val="00684A92"/>
    <w:rsid w:val="00684AEB"/>
    <w:rsid w:val="00684B71"/>
    <w:rsid w:val="00684B9F"/>
    <w:rsid w:val="00684D2F"/>
    <w:rsid w:val="00685139"/>
    <w:rsid w:val="00685254"/>
    <w:rsid w:val="006855BB"/>
    <w:rsid w:val="00685647"/>
    <w:rsid w:val="0068567C"/>
    <w:rsid w:val="006857B6"/>
    <w:rsid w:val="006858F4"/>
    <w:rsid w:val="00685CA3"/>
    <w:rsid w:val="00685DB4"/>
    <w:rsid w:val="00685E78"/>
    <w:rsid w:val="00685EEE"/>
    <w:rsid w:val="0068609C"/>
    <w:rsid w:val="006861F6"/>
    <w:rsid w:val="0068629E"/>
    <w:rsid w:val="00686371"/>
    <w:rsid w:val="00686379"/>
    <w:rsid w:val="00686397"/>
    <w:rsid w:val="0068648D"/>
    <w:rsid w:val="006864C4"/>
    <w:rsid w:val="0068660D"/>
    <w:rsid w:val="00686799"/>
    <w:rsid w:val="00686A7C"/>
    <w:rsid w:val="00686C38"/>
    <w:rsid w:val="00686FF0"/>
    <w:rsid w:val="006873E2"/>
    <w:rsid w:val="00687450"/>
    <w:rsid w:val="00687528"/>
    <w:rsid w:val="00687709"/>
    <w:rsid w:val="00687747"/>
    <w:rsid w:val="00687783"/>
    <w:rsid w:val="006878A2"/>
    <w:rsid w:val="00687963"/>
    <w:rsid w:val="006879D4"/>
    <w:rsid w:val="00687B75"/>
    <w:rsid w:val="00687D91"/>
    <w:rsid w:val="00687E3D"/>
    <w:rsid w:val="00687E60"/>
    <w:rsid w:val="00687EC1"/>
    <w:rsid w:val="006900F5"/>
    <w:rsid w:val="00690125"/>
    <w:rsid w:val="00690271"/>
    <w:rsid w:val="006902F2"/>
    <w:rsid w:val="00690362"/>
    <w:rsid w:val="00690625"/>
    <w:rsid w:val="00690648"/>
    <w:rsid w:val="006906C8"/>
    <w:rsid w:val="006907B2"/>
    <w:rsid w:val="0069092D"/>
    <w:rsid w:val="00690938"/>
    <w:rsid w:val="006909B9"/>
    <w:rsid w:val="006909FF"/>
    <w:rsid w:val="00690A62"/>
    <w:rsid w:val="00690C0E"/>
    <w:rsid w:val="00690CC2"/>
    <w:rsid w:val="00690DAD"/>
    <w:rsid w:val="00690DFA"/>
    <w:rsid w:val="00690E30"/>
    <w:rsid w:val="0069102D"/>
    <w:rsid w:val="0069105B"/>
    <w:rsid w:val="00691074"/>
    <w:rsid w:val="00691127"/>
    <w:rsid w:val="0069115B"/>
    <w:rsid w:val="00691383"/>
    <w:rsid w:val="006913EF"/>
    <w:rsid w:val="00691461"/>
    <w:rsid w:val="006914E7"/>
    <w:rsid w:val="00691775"/>
    <w:rsid w:val="00691829"/>
    <w:rsid w:val="00691864"/>
    <w:rsid w:val="006918D9"/>
    <w:rsid w:val="00691992"/>
    <w:rsid w:val="00691A3E"/>
    <w:rsid w:val="00691B05"/>
    <w:rsid w:val="00691B12"/>
    <w:rsid w:val="00691BED"/>
    <w:rsid w:val="00691D61"/>
    <w:rsid w:val="00691D76"/>
    <w:rsid w:val="00691DF5"/>
    <w:rsid w:val="00691EE8"/>
    <w:rsid w:val="00691EEA"/>
    <w:rsid w:val="00692056"/>
    <w:rsid w:val="0069208D"/>
    <w:rsid w:val="00692338"/>
    <w:rsid w:val="0069274A"/>
    <w:rsid w:val="00692A3B"/>
    <w:rsid w:val="00692C0B"/>
    <w:rsid w:val="00692CA5"/>
    <w:rsid w:val="00692CCC"/>
    <w:rsid w:val="00692CF7"/>
    <w:rsid w:val="00692D32"/>
    <w:rsid w:val="00692EFB"/>
    <w:rsid w:val="0069320E"/>
    <w:rsid w:val="006933C5"/>
    <w:rsid w:val="006933FB"/>
    <w:rsid w:val="00693452"/>
    <w:rsid w:val="00693492"/>
    <w:rsid w:val="006934A2"/>
    <w:rsid w:val="0069357F"/>
    <w:rsid w:val="006935DF"/>
    <w:rsid w:val="006935F7"/>
    <w:rsid w:val="00693669"/>
    <w:rsid w:val="00693690"/>
    <w:rsid w:val="0069375F"/>
    <w:rsid w:val="00693767"/>
    <w:rsid w:val="0069385B"/>
    <w:rsid w:val="006938A4"/>
    <w:rsid w:val="006938BA"/>
    <w:rsid w:val="00693A73"/>
    <w:rsid w:val="00693BAF"/>
    <w:rsid w:val="00693C14"/>
    <w:rsid w:val="00693C91"/>
    <w:rsid w:val="00693DC7"/>
    <w:rsid w:val="00693E43"/>
    <w:rsid w:val="00693F9C"/>
    <w:rsid w:val="00693FEE"/>
    <w:rsid w:val="0069400C"/>
    <w:rsid w:val="0069421A"/>
    <w:rsid w:val="006942DA"/>
    <w:rsid w:val="006942EB"/>
    <w:rsid w:val="00694550"/>
    <w:rsid w:val="006945E3"/>
    <w:rsid w:val="00694634"/>
    <w:rsid w:val="006946A5"/>
    <w:rsid w:val="006946C2"/>
    <w:rsid w:val="006946CC"/>
    <w:rsid w:val="0069489D"/>
    <w:rsid w:val="006949CF"/>
    <w:rsid w:val="00694AF3"/>
    <w:rsid w:val="00694C68"/>
    <w:rsid w:val="00694CD4"/>
    <w:rsid w:val="00694E3D"/>
    <w:rsid w:val="00694EE8"/>
    <w:rsid w:val="00695006"/>
    <w:rsid w:val="00695101"/>
    <w:rsid w:val="00695201"/>
    <w:rsid w:val="0069522D"/>
    <w:rsid w:val="006955CC"/>
    <w:rsid w:val="006957D1"/>
    <w:rsid w:val="006959FA"/>
    <w:rsid w:val="00695A0A"/>
    <w:rsid w:val="00695A17"/>
    <w:rsid w:val="00695A80"/>
    <w:rsid w:val="00695B05"/>
    <w:rsid w:val="00695BE7"/>
    <w:rsid w:val="00695C5D"/>
    <w:rsid w:val="00695CC6"/>
    <w:rsid w:val="00695FC7"/>
    <w:rsid w:val="0069616F"/>
    <w:rsid w:val="00696350"/>
    <w:rsid w:val="0069638E"/>
    <w:rsid w:val="0069662B"/>
    <w:rsid w:val="00696641"/>
    <w:rsid w:val="006966AC"/>
    <w:rsid w:val="006968CE"/>
    <w:rsid w:val="00696A93"/>
    <w:rsid w:val="00696AE2"/>
    <w:rsid w:val="00696C44"/>
    <w:rsid w:val="00696CCE"/>
    <w:rsid w:val="00696D9E"/>
    <w:rsid w:val="00696DC1"/>
    <w:rsid w:val="00696DF2"/>
    <w:rsid w:val="00696DF7"/>
    <w:rsid w:val="00696E6B"/>
    <w:rsid w:val="00696EB9"/>
    <w:rsid w:val="00696F8F"/>
    <w:rsid w:val="00696FD6"/>
    <w:rsid w:val="00697058"/>
    <w:rsid w:val="006977A2"/>
    <w:rsid w:val="0069797F"/>
    <w:rsid w:val="00697999"/>
    <w:rsid w:val="006979FD"/>
    <w:rsid w:val="00697B55"/>
    <w:rsid w:val="00697D5E"/>
    <w:rsid w:val="00697E25"/>
    <w:rsid w:val="00697E26"/>
    <w:rsid w:val="00697EAE"/>
    <w:rsid w:val="00697F8E"/>
    <w:rsid w:val="006A00F8"/>
    <w:rsid w:val="006A0157"/>
    <w:rsid w:val="006A0267"/>
    <w:rsid w:val="006A030D"/>
    <w:rsid w:val="006A041C"/>
    <w:rsid w:val="006A0736"/>
    <w:rsid w:val="006A0738"/>
    <w:rsid w:val="006A0743"/>
    <w:rsid w:val="006A089E"/>
    <w:rsid w:val="006A0A67"/>
    <w:rsid w:val="006A0C55"/>
    <w:rsid w:val="006A0CC8"/>
    <w:rsid w:val="006A0E10"/>
    <w:rsid w:val="006A0E14"/>
    <w:rsid w:val="006A0E47"/>
    <w:rsid w:val="006A0F0F"/>
    <w:rsid w:val="006A0F42"/>
    <w:rsid w:val="006A11A7"/>
    <w:rsid w:val="006A1243"/>
    <w:rsid w:val="006A1353"/>
    <w:rsid w:val="006A13CF"/>
    <w:rsid w:val="006A146A"/>
    <w:rsid w:val="006A1490"/>
    <w:rsid w:val="006A156B"/>
    <w:rsid w:val="006A15B1"/>
    <w:rsid w:val="006A1624"/>
    <w:rsid w:val="006A1641"/>
    <w:rsid w:val="006A1676"/>
    <w:rsid w:val="006A17CA"/>
    <w:rsid w:val="006A17FF"/>
    <w:rsid w:val="006A18D9"/>
    <w:rsid w:val="006A1A2B"/>
    <w:rsid w:val="006A1ACF"/>
    <w:rsid w:val="006A1B80"/>
    <w:rsid w:val="006A1C42"/>
    <w:rsid w:val="006A1D93"/>
    <w:rsid w:val="006A1E4C"/>
    <w:rsid w:val="006A2043"/>
    <w:rsid w:val="006A2330"/>
    <w:rsid w:val="006A23BA"/>
    <w:rsid w:val="006A24A7"/>
    <w:rsid w:val="006A2731"/>
    <w:rsid w:val="006A2826"/>
    <w:rsid w:val="006A292C"/>
    <w:rsid w:val="006A2AC7"/>
    <w:rsid w:val="006A2C8C"/>
    <w:rsid w:val="006A2D2D"/>
    <w:rsid w:val="006A2D68"/>
    <w:rsid w:val="006A2FD0"/>
    <w:rsid w:val="006A3193"/>
    <w:rsid w:val="006A3499"/>
    <w:rsid w:val="006A3758"/>
    <w:rsid w:val="006A3821"/>
    <w:rsid w:val="006A384D"/>
    <w:rsid w:val="006A3BB9"/>
    <w:rsid w:val="006A3BC3"/>
    <w:rsid w:val="006A3C39"/>
    <w:rsid w:val="006A3D0A"/>
    <w:rsid w:val="006A3D27"/>
    <w:rsid w:val="006A3D38"/>
    <w:rsid w:val="006A3E24"/>
    <w:rsid w:val="006A3F54"/>
    <w:rsid w:val="006A3F90"/>
    <w:rsid w:val="006A4022"/>
    <w:rsid w:val="006A404E"/>
    <w:rsid w:val="006A408D"/>
    <w:rsid w:val="006A4328"/>
    <w:rsid w:val="006A44DC"/>
    <w:rsid w:val="006A4501"/>
    <w:rsid w:val="006A4833"/>
    <w:rsid w:val="006A4979"/>
    <w:rsid w:val="006A49B1"/>
    <w:rsid w:val="006A4A03"/>
    <w:rsid w:val="006A4B4E"/>
    <w:rsid w:val="006A4BA5"/>
    <w:rsid w:val="006A4BB8"/>
    <w:rsid w:val="006A4C6D"/>
    <w:rsid w:val="006A4D4F"/>
    <w:rsid w:val="006A4D9B"/>
    <w:rsid w:val="006A4E28"/>
    <w:rsid w:val="006A4F3B"/>
    <w:rsid w:val="006A4FD2"/>
    <w:rsid w:val="006A5435"/>
    <w:rsid w:val="006A5493"/>
    <w:rsid w:val="006A54CB"/>
    <w:rsid w:val="006A56C0"/>
    <w:rsid w:val="006A579A"/>
    <w:rsid w:val="006A5823"/>
    <w:rsid w:val="006A5835"/>
    <w:rsid w:val="006A5845"/>
    <w:rsid w:val="006A5A67"/>
    <w:rsid w:val="006A5B8C"/>
    <w:rsid w:val="006A5CD6"/>
    <w:rsid w:val="006A5D0C"/>
    <w:rsid w:val="006A5F60"/>
    <w:rsid w:val="006A6025"/>
    <w:rsid w:val="006A606E"/>
    <w:rsid w:val="006A60AC"/>
    <w:rsid w:val="006A6261"/>
    <w:rsid w:val="006A64EE"/>
    <w:rsid w:val="006A65D0"/>
    <w:rsid w:val="006A65F8"/>
    <w:rsid w:val="006A6645"/>
    <w:rsid w:val="006A667A"/>
    <w:rsid w:val="006A67DF"/>
    <w:rsid w:val="006A68AB"/>
    <w:rsid w:val="006A68BD"/>
    <w:rsid w:val="006A68CF"/>
    <w:rsid w:val="006A6A0B"/>
    <w:rsid w:val="006A6AF7"/>
    <w:rsid w:val="006A6B8C"/>
    <w:rsid w:val="006A6C06"/>
    <w:rsid w:val="006A6D76"/>
    <w:rsid w:val="006A6F0A"/>
    <w:rsid w:val="006A6F7A"/>
    <w:rsid w:val="006A6FC2"/>
    <w:rsid w:val="006A7106"/>
    <w:rsid w:val="006A7342"/>
    <w:rsid w:val="006A755B"/>
    <w:rsid w:val="006A7679"/>
    <w:rsid w:val="006A77C1"/>
    <w:rsid w:val="006A77FA"/>
    <w:rsid w:val="006A7857"/>
    <w:rsid w:val="006A7886"/>
    <w:rsid w:val="006A79AC"/>
    <w:rsid w:val="006A7A0E"/>
    <w:rsid w:val="006A7BCB"/>
    <w:rsid w:val="006A7BF9"/>
    <w:rsid w:val="006A7C2D"/>
    <w:rsid w:val="006A7DBC"/>
    <w:rsid w:val="006A7DD6"/>
    <w:rsid w:val="006A7DF9"/>
    <w:rsid w:val="006A7EB2"/>
    <w:rsid w:val="006A7EF8"/>
    <w:rsid w:val="006A7F0B"/>
    <w:rsid w:val="006A7F20"/>
    <w:rsid w:val="006B004C"/>
    <w:rsid w:val="006B010C"/>
    <w:rsid w:val="006B0272"/>
    <w:rsid w:val="006B02DB"/>
    <w:rsid w:val="006B0325"/>
    <w:rsid w:val="006B0331"/>
    <w:rsid w:val="006B0458"/>
    <w:rsid w:val="006B04E2"/>
    <w:rsid w:val="006B0542"/>
    <w:rsid w:val="006B0581"/>
    <w:rsid w:val="006B069D"/>
    <w:rsid w:val="006B06B2"/>
    <w:rsid w:val="006B06FE"/>
    <w:rsid w:val="006B07FB"/>
    <w:rsid w:val="006B0B2C"/>
    <w:rsid w:val="006B0C58"/>
    <w:rsid w:val="006B0C73"/>
    <w:rsid w:val="006B0D0D"/>
    <w:rsid w:val="006B109A"/>
    <w:rsid w:val="006B10C7"/>
    <w:rsid w:val="006B1131"/>
    <w:rsid w:val="006B1181"/>
    <w:rsid w:val="006B128E"/>
    <w:rsid w:val="006B13F8"/>
    <w:rsid w:val="006B1550"/>
    <w:rsid w:val="006B1690"/>
    <w:rsid w:val="006B16DF"/>
    <w:rsid w:val="006B1774"/>
    <w:rsid w:val="006B1838"/>
    <w:rsid w:val="006B1A33"/>
    <w:rsid w:val="006B1AE9"/>
    <w:rsid w:val="006B1C3B"/>
    <w:rsid w:val="006B1CA7"/>
    <w:rsid w:val="006B1D67"/>
    <w:rsid w:val="006B1D68"/>
    <w:rsid w:val="006B1F2B"/>
    <w:rsid w:val="006B1FB8"/>
    <w:rsid w:val="006B204E"/>
    <w:rsid w:val="006B21C7"/>
    <w:rsid w:val="006B239C"/>
    <w:rsid w:val="006B24B6"/>
    <w:rsid w:val="006B24FA"/>
    <w:rsid w:val="006B25B1"/>
    <w:rsid w:val="006B2685"/>
    <w:rsid w:val="006B27EA"/>
    <w:rsid w:val="006B2837"/>
    <w:rsid w:val="006B2880"/>
    <w:rsid w:val="006B2987"/>
    <w:rsid w:val="006B29EE"/>
    <w:rsid w:val="006B2A3B"/>
    <w:rsid w:val="006B2B7A"/>
    <w:rsid w:val="006B2C4C"/>
    <w:rsid w:val="006B2C90"/>
    <w:rsid w:val="006B2C94"/>
    <w:rsid w:val="006B2F7D"/>
    <w:rsid w:val="006B2FAB"/>
    <w:rsid w:val="006B2FAC"/>
    <w:rsid w:val="006B2FC3"/>
    <w:rsid w:val="006B2FCB"/>
    <w:rsid w:val="006B2FDE"/>
    <w:rsid w:val="006B30A3"/>
    <w:rsid w:val="006B33EA"/>
    <w:rsid w:val="006B3401"/>
    <w:rsid w:val="006B3429"/>
    <w:rsid w:val="006B35D1"/>
    <w:rsid w:val="006B364F"/>
    <w:rsid w:val="006B3671"/>
    <w:rsid w:val="006B3690"/>
    <w:rsid w:val="006B36DF"/>
    <w:rsid w:val="006B3846"/>
    <w:rsid w:val="006B384B"/>
    <w:rsid w:val="006B392D"/>
    <w:rsid w:val="006B393A"/>
    <w:rsid w:val="006B3AA6"/>
    <w:rsid w:val="006B3B51"/>
    <w:rsid w:val="006B3B70"/>
    <w:rsid w:val="006B3BDC"/>
    <w:rsid w:val="006B3CC8"/>
    <w:rsid w:val="006B3D85"/>
    <w:rsid w:val="006B3F2F"/>
    <w:rsid w:val="006B3FE6"/>
    <w:rsid w:val="006B4256"/>
    <w:rsid w:val="006B42CC"/>
    <w:rsid w:val="006B42D5"/>
    <w:rsid w:val="006B441B"/>
    <w:rsid w:val="006B446A"/>
    <w:rsid w:val="006B477D"/>
    <w:rsid w:val="006B47B1"/>
    <w:rsid w:val="006B47B8"/>
    <w:rsid w:val="006B4827"/>
    <w:rsid w:val="006B4923"/>
    <w:rsid w:val="006B4C43"/>
    <w:rsid w:val="006B4D15"/>
    <w:rsid w:val="006B4D56"/>
    <w:rsid w:val="006B4FB8"/>
    <w:rsid w:val="006B4FBF"/>
    <w:rsid w:val="006B52CC"/>
    <w:rsid w:val="006B53F1"/>
    <w:rsid w:val="006B541E"/>
    <w:rsid w:val="006B543B"/>
    <w:rsid w:val="006B5490"/>
    <w:rsid w:val="006B54F3"/>
    <w:rsid w:val="006B5624"/>
    <w:rsid w:val="006B569C"/>
    <w:rsid w:val="006B56EC"/>
    <w:rsid w:val="006B576A"/>
    <w:rsid w:val="006B5775"/>
    <w:rsid w:val="006B579D"/>
    <w:rsid w:val="006B58A9"/>
    <w:rsid w:val="006B5938"/>
    <w:rsid w:val="006B5B1E"/>
    <w:rsid w:val="006B5CB2"/>
    <w:rsid w:val="006B5D0A"/>
    <w:rsid w:val="006B5EC9"/>
    <w:rsid w:val="006B5F00"/>
    <w:rsid w:val="006B6018"/>
    <w:rsid w:val="006B6084"/>
    <w:rsid w:val="006B60C5"/>
    <w:rsid w:val="006B60D7"/>
    <w:rsid w:val="006B61F4"/>
    <w:rsid w:val="006B6219"/>
    <w:rsid w:val="006B622A"/>
    <w:rsid w:val="006B625E"/>
    <w:rsid w:val="006B62A5"/>
    <w:rsid w:val="006B62DB"/>
    <w:rsid w:val="006B6512"/>
    <w:rsid w:val="006B6519"/>
    <w:rsid w:val="006B66A7"/>
    <w:rsid w:val="006B66DA"/>
    <w:rsid w:val="006B67C6"/>
    <w:rsid w:val="006B6805"/>
    <w:rsid w:val="006B6874"/>
    <w:rsid w:val="006B6877"/>
    <w:rsid w:val="006B687D"/>
    <w:rsid w:val="006B68A9"/>
    <w:rsid w:val="006B69D2"/>
    <w:rsid w:val="006B6AF7"/>
    <w:rsid w:val="006B6C51"/>
    <w:rsid w:val="006B6CC9"/>
    <w:rsid w:val="006B6ED3"/>
    <w:rsid w:val="006B6ED4"/>
    <w:rsid w:val="006B6F83"/>
    <w:rsid w:val="006B6FD3"/>
    <w:rsid w:val="006B6FDC"/>
    <w:rsid w:val="006B7098"/>
    <w:rsid w:val="006B70C8"/>
    <w:rsid w:val="006B7144"/>
    <w:rsid w:val="006B725E"/>
    <w:rsid w:val="006B736D"/>
    <w:rsid w:val="006B73C8"/>
    <w:rsid w:val="006B743B"/>
    <w:rsid w:val="006B7646"/>
    <w:rsid w:val="006B764F"/>
    <w:rsid w:val="006B76E1"/>
    <w:rsid w:val="006B76E4"/>
    <w:rsid w:val="006B780B"/>
    <w:rsid w:val="006B7869"/>
    <w:rsid w:val="006B78AF"/>
    <w:rsid w:val="006B7AF2"/>
    <w:rsid w:val="006B7B42"/>
    <w:rsid w:val="006B7CC2"/>
    <w:rsid w:val="006B7D26"/>
    <w:rsid w:val="006B7D7C"/>
    <w:rsid w:val="006C01ED"/>
    <w:rsid w:val="006C01EE"/>
    <w:rsid w:val="006C04AA"/>
    <w:rsid w:val="006C05FF"/>
    <w:rsid w:val="006C06EF"/>
    <w:rsid w:val="006C06FD"/>
    <w:rsid w:val="006C0A13"/>
    <w:rsid w:val="006C0ABA"/>
    <w:rsid w:val="006C0D34"/>
    <w:rsid w:val="006C0D6A"/>
    <w:rsid w:val="006C0E07"/>
    <w:rsid w:val="006C0EA9"/>
    <w:rsid w:val="006C1028"/>
    <w:rsid w:val="006C10CB"/>
    <w:rsid w:val="006C15B0"/>
    <w:rsid w:val="006C1A61"/>
    <w:rsid w:val="006C1A8D"/>
    <w:rsid w:val="006C1C6E"/>
    <w:rsid w:val="006C1CAC"/>
    <w:rsid w:val="006C1DD6"/>
    <w:rsid w:val="006C1EFF"/>
    <w:rsid w:val="006C1FD7"/>
    <w:rsid w:val="006C1FF2"/>
    <w:rsid w:val="006C20D9"/>
    <w:rsid w:val="006C215C"/>
    <w:rsid w:val="006C2307"/>
    <w:rsid w:val="006C238C"/>
    <w:rsid w:val="006C242E"/>
    <w:rsid w:val="006C251E"/>
    <w:rsid w:val="006C2554"/>
    <w:rsid w:val="006C2584"/>
    <w:rsid w:val="006C25C1"/>
    <w:rsid w:val="006C25C3"/>
    <w:rsid w:val="006C273A"/>
    <w:rsid w:val="006C27A4"/>
    <w:rsid w:val="006C27F0"/>
    <w:rsid w:val="006C2824"/>
    <w:rsid w:val="006C2A92"/>
    <w:rsid w:val="006C2A9C"/>
    <w:rsid w:val="006C2B25"/>
    <w:rsid w:val="006C2C4B"/>
    <w:rsid w:val="006C2C88"/>
    <w:rsid w:val="006C2DAB"/>
    <w:rsid w:val="006C2DD3"/>
    <w:rsid w:val="006C2DD8"/>
    <w:rsid w:val="006C2E52"/>
    <w:rsid w:val="006C2F2B"/>
    <w:rsid w:val="006C2F7B"/>
    <w:rsid w:val="006C30A4"/>
    <w:rsid w:val="006C30A9"/>
    <w:rsid w:val="006C310A"/>
    <w:rsid w:val="006C3121"/>
    <w:rsid w:val="006C3155"/>
    <w:rsid w:val="006C318E"/>
    <w:rsid w:val="006C31D0"/>
    <w:rsid w:val="006C33CB"/>
    <w:rsid w:val="006C33EE"/>
    <w:rsid w:val="006C34A7"/>
    <w:rsid w:val="006C34D0"/>
    <w:rsid w:val="006C3739"/>
    <w:rsid w:val="006C375C"/>
    <w:rsid w:val="006C378F"/>
    <w:rsid w:val="006C3B1F"/>
    <w:rsid w:val="006C3B8A"/>
    <w:rsid w:val="006C3D9F"/>
    <w:rsid w:val="006C3DA5"/>
    <w:rsid w:val="006C3E35"/>
    <w:rsid w:val="006C3EE9"/>
    <w:rsid w:val="006C3F33"/>
    <w:rsid w:val="006C3F8A"/>
    <w:rsid w:val="006C4055"/>
    <w:rsid w:val="006C407A"/>
    <w:rsid w:val="006C41A2"/>
    <w:rsid w:val="006C42B6"/>
    <w:rsid w:val="006C4329"/>
    <w:rsid w:val="006C4367"/>
    <w:rsid w:val="006C43CD"/>
    <w:rsid w:val="006C44CE"/>
    <w:rsid w:val="006C463F"/>
    <w:rsid w:val="006C468B"/>
    <w:rsid w:val="006C47B8"/>
    <w:rsid w:val="006C491F"/>
    <w:rsid w:val="006C4972"/>
    <w:rsid w:val="006C49A5"/>
    <w:rsid w:val="006C49E2"/>
    <w:rsid w:val="006C49FF"/>
    <w:rsid w:val="006C4A38"/>
    <w:rsid w:val="006C4B31"/>
    <w:rsid w:val="006C4B88"/>
    <w:rsid w:val="006C4B9A"/>
    <w:rsid w:val="006C4D82"/>
    <w:rsid w:val="006C4D8A"/>
    <w:rsid w:val="006C4E4B"/>
    <w:rsid w:val="006C507D"/>
    <w:rsid w:val="006C508E"/>
    <w:rsid w:val="006C50CF"/>
    <w:rsid w:val="006C516C"/>
    <w:rsid w:val="006C5381"/>
    <w:rsid w:val="006C53BF"/>
    <w:rsid w:val="006C564F"/>
    <w:rsid w:val="006C56AD"/>
    <w:rsid w:val="006C5866"/>
    <w:rsid w:val="006C595A"/>
    <w:rsid w:val="006C5AD1"/>
    <w:rsid w:val="006C5B8D"/>
    <w:rsid w:val="006C5C0B"/>
    <w:rsid w:val="006C5C38"/>
    <w:rsid w:val="006C5EAA"/>
    <w:rsid w:val="006C6062"/>
    <w:rsid w:val="006C6193"/>
    <w:rsid w:val="006C61C6"/>
    <w:rsid w:val="006C6362"/>
    <w:rsid w:val="006C63E4"/>
    <w:rsid w:val="006C64E5"/>
    <w:rsid w:val="006C6535"/>
    <w:rsid w:val="006C6537"/>
    <w:rsid w:val="006C66A6"/>
    <w:rsid w:val="006C67E7"/>
    <w:rsid w:val="006C683F"/>
    <w:rsid w:val="006C68B2"/>
    <w:rsid w:val="006C6A94"/>
    <w:rsid w:val="006C6AAD"/>
    <w:rsid w:val="006C6ACB"/>
    <w:rsid w:val="006C6B1E"/>
    <w:rsid w:val="006C6C07"/>
    <w:rsid w:val="006C6C56"/>
    <w:rsid w:val="006C6D6E"/>
    <w:rsid w:val="006C6F49"/>
    <w:rsid w:val="006C7209"/>
    <w:rsid w:val="006C7229"/>
    <w:rsid w:val="006C72CC"/>
    <w:rsid w:val="006C73AC"/>
    <w:rsid w:val="006C73D3"/>
    <w:rsid w:val="006C75EE"/>
    <w:rsid w:val="006C7622"/>
    <w:rsid w:val="006C7A9A"/>
    <w:rsid w:val="006C7B7B"/>
    <w:rsid w:val="006C7BDE"/>
    <w:rsid w:val="006C7C6B"/>
    <w:rsid w:val="006C7D31"/>
    <w:rsid w:val="006C7E26"/>
    <w:rsid w:val="006C7F43"/>
    <w:rsid w:val="006C7F81"/>
    <w:rsid w:val="006D0059"/>
    <w:rsid w:val="006D006C"/>
    <w:rsid w:val="006D00CF"/>
    <w:rsid w:val="006D013E"/>
    <w:rsid w:val="006D02C9"/>
    <w:rsid w:val="006D0346"/>
    <w:rsid w:val="006D034F"/>
    <w:rsid w:val="006D0376"/>
    <w:rsid w:val="006D044A"/>
    <w:rsid w:val="006D046F"/>
    <w:rsid w:val="006D05E2"/>
    <w:rsid w:val="006D06E3"/>
    <w:rsid w:val="006D0877"/>
    <w:rsid w:val="006D0B04"/>
    <w:rsid w:val="006D0B45"/>
    <w:rsid w:val="006D0D01"/>
    <w:rsid w:val="006D0DC0"/>
    <w:rsid w:val="006D0E32"/>
    <w:rsid w:val="006D0EEA"/>
    <w:rsid w:val="006D0F1D"/>
    <w:rsid w:val="006D0F93"/>
    <w:rsid w:val="006D10C4"/>
    <w:rsid w:val="006D11A2"/>
    <w:rsid w:val="006D11BE"/>
    <w:rsid w:val="006D136C"/>
    <w:rsid w:val="006D187C"/>
    <w:rsid w:val="006D1976"/>
    <w:rsid w:val="006D19D3"/>
    <w:rsid w:val="006D1E79"/>
    <w:rsid w:val="006D1F1A"/>
    <w:rsid w:val="006D1F7E"/>
    <w:rsid w:val="006D2139"/>
    <w:rsid w:val="006D219D"/>
    <w:rsid w:val="006D2209"/>
    <w:rsid w:val="006D2244"/>
    <w:rsid w:val="006D2260"/>
    <w:rsid w:val="006D237E"/>
    <w:rsid w:val="006D2662"/>
    <w:rsid w:val="006D29EF"/>
    <w:rsid w:val="006D2A48"/>
    <w:rsid w:val="006D2A98"/>
    <w:rsid w:val="006D2B03"/>
    <w:rsid w:val="006D2B11"/>
    <w:rsid w:val="006D2C05"/>
    <w:rsid w:val="006D2D17"/>
    <w:rsid w:val="006D2DE2"/>
    <w:rsid w:val="006D31D8"/>
    <w:rsid w:val="006D32A1"/>
    <w:rsid w:val="006D3656"/>
    <w:rsid w:val="006D368B"/>
    <w:rsid w:val="006D37A3"/>
    <w:rsid w:val="006D37A6"/>
    <w:rsid w:val="006D3823"/>
    <w:rsid w:val="006D3844"/>
    <w:rsid w:val="006D3954"/>
    <w:rsid w:val="006D3A21"/>
    <w:rsid w:val="006D3AAE"/>
    <w:rsid w:val="006D3C3F"/>
    <w:rsid w:val="006D3C87"/>
    <w:rsid w:val="006D3D8E"/>
    <w:rsid w:val="006D3E2C"/>
    <w:rsid w:val="006D3FED"/>
    <w:rsid w:val="006D400C"/>
    <w:rsid w:val="006D4087"/>
    <w:rsid w:val="006D40A7"/>
    <w:rsid w:val="006D427F"/>
    <w:rsid w:val="006D4524"/>
    <w:rsid w:val="006D4563"/>
    <w:rsid w:val="006D4662"/>
    <w:rsid w:val="006D48E3"/>
    <w:rsid w:val="006D4938"/>
    <w:rsid w:val="006D4A29"/>
    <w:rsid w:val="006D4B58"/>
    <w:rsid w:val="006D4B66"/>
    <w:rsid w:val="006D4D9D"/>
    <w:rsid w:val="006D4DC7"/>
    <w:rsid w:val="006D4E48"/>
    <w:rsid w:val="006D4E59"/>
    <w:rsid w:val="006D4F1B"/>
    <w:rsid w:val="006D4F31"/>
    <w:rsid w:val="006D4F8E"/>
    <w:rsid w:val="006D5154"/>
    <w:rsid w:val="006D5206"/>
    <w:rsid w:val="006D52DE"/>
    <w:rsid w:val="006D5481"/>
    <w:rsid w:val="006D565C"/>
    <w:rsid w:val="006D5709"/>
    <w:rsid w:val="006D578F"/>
    <w:rsid w:val="006D579D"/>
    <w:rsid w:val="006D5852"/>
    <w:rsid w:val="006D58FA"/>
    <w:rsid w:val="006D5970"/>
    <w:rsid w:val="006D59B1"/>
    <w:rsid w:val="006D59F8"/>
    <w:rsid w:val="006D5A04"/>
    <w:rsid w:val="006D5A5F"/>
    <w:rsid w:val="006D5B04"/>
    <w:rsid w:val="006D5B56"/>
    <w:rsid w:val="006D5B68"/>
    <w:rsid w:val="006D5C21"/>
    <w:rsid w:val="006D5CED"/>
    <w:rsid w:val="006D5D31"/>
    <w:rsid w:val="006D5DA4"/>
    <w:rsid w:val="006D5F04"/>
    <w:rsid w:val="006D60C8"/>
    <w:rsid w:val="006D60E5"/>
    <w:rsid w:val="006D6110"/>
    <w:rsid w:val="006D61E4"/>
    <w:rsid w:val="006D6332"/>
    <w:rsid w:val="006D6347"/>
    <w:rsid w:val="006D642F"/>
    <w:rsid w:val="006D663D"/>
    <w:rsid w:val="006D6979"/>
    <w:rsid w:val="006D6980"/>
    <w:rsid w:val="006D6B40"/>
    <w:rsid w:val="006D6BD6"/>
    <w:rsid w:val="006D6CDE"/>
    <w:rsid w:val="006D6E6C"/>
    <w:rsid w:val="006D6EF9"/>
    <w:rsid w:val="006D6F81"/>
    <w:rsid w:val="006D7080"/>
    <w:rsid w:val="006D70BE"/>
    <w:rsid w:val="006D717A"/>
    <w:rsid w:val="006D72F2"/>
    <w:rsid w:val="006D7409"/>
    <w:rsid w:val="006D7459"/>
    <w:rsid w:val="006D7488"/>
    <w:rsid w:val="006D74FB"/>
    <w:rsid w:val="006D7528"/>
    <w:rsid w:val="006D75ED"/>
    <w:rsid w:val="006D7617"/>
    <w:rsid w:val="006D7997"/>
    <w:rsid w:val="006D7A25"/>
    <w:rsid w:val="006D7AC5"/>
    <w:rsid w:val="006D7C23"/>
    <w:rsid w:val="006D7D27"/>
    <w:rsid w:val="006D7DE7"/>
    <w:rsid w:val="006D7E38"/>
    <w:rsid w:val="006D7FF1"/>
    <w:rsid w:val="006E0169"/>
    <w:rsid w:val="006E018A"/>
    <w:rsid w:val="006E01C9"/>
    <w:rsid w:val="006E01EB"/>
    <w:rsid w:val="006E0336"/>
    <w:rsid w:val="006E0380"/>
    <w:rsid w:val="006E03F7"/>
    <w:rsid w:val="006E0621"/>
    <w:rsid w:val="006E06D3"/>
    <w:rsid w:val="006E0772"/>
    <w:rsid w:val="006E077B"/>
    <w:rsid w:val="006E0898"/>
    <w:rsid w:val="006E09F0"/>
    <w:rsid w:val="006E0A37"/>
    <w:rsid w:val="006E0D33"/>
    <w:rsid w:val="006E0D4D"/>
    <w:rsid w:val="006E0E14"/>
    <w:rsid w:val="006E0F5A"/>
    <w:rsid w:val="006E10D4"/>
    <w:rsid w:val="006E1122"/>
    <w:rsid w:val="006E11C9"/>
    <w:rsid w:val="006E1265"/>
    <w:rsid w:val="006E1337"/>
    <w:rsid w:val="006E13B2"/>
    <w:rsid w:val="006E148C"/>
    <w:rsid w:val="006E151A"/>
    <w:rsid w:val="006E1703"/>
    <w:rsid w:val="006E177E"/>
    <w:rsid w:val="006E18A8"/>
    <w:rsid w:val="006E18E1"/>
    <w:rsid w:val="006E190A"/>
    <w:rsid w:val="006E1931"/>
    <w:rsid w:val="006E19CC"/>
    <w:rsid w:val="006E19E4"/>
    <w:rsid w:val="006E19F7"/>
    <w:rsid w:val="006E1A72"/>
    <w:rsid w:val="006E1ACF"/>
    <w:rsid w:val="006E1BEB"/>
    <w:rsid w:val="006E1C98"/>
    <w:rsid w:val="006E1D46"/>
    <w:rsid w:val="006E1D57"/>
    <w:rsid w:val="006E1DB5"/>
    <w:rsid w:val="006E1E41"/>
    <w:rsid w:val="006E1E93"/>
    <w:rsid w:val="006E20EC"/>
    <w:rsid w:val="006E2129"/>
    <w:rsid w:val="006E23B4"/>
    <w:rsid w:val="006E23EB"/>
    <w:rsid w:val="006E248B"/>
    <w:rsid w:val="006E289D"/>
    <w:rsid w:val="006E2CFB"/>
    <w:rsid w:val="006E2F5A"/>
    <w:rsid w:val="006E3103"/>
    <w:rsid w:val="006E316E"/>
    <w:rsid w:val="006E3203"/>
    <w:rsid w:val="006E32F0"/>
    <w:rsid w:val="006E330A"/>
    <w:rsid w:val="006E3310"/>
    <w:rsid w:val="006E3332"/>
    <w:rsid w:val="006E3400"/>
    <w:rsid w:val="006E3422"/>
    <w:rsid w:val="006E36F3"/>
    <w:rsid w:val="006E3707"/>
    <w:rsid w:val="006E370F"/>
    <w:rsid w:val="006E372E"/>
    <w:rsid w:val="006E379F"/>
    <w:rsid w:val="006E3907"/>
    <w:rsid w:val="006E3B86"/>
    <w:rsid w:val="006E3BED"/>
    <w:rsid w:val="006E3CC3"/>
    <w:rsid w:val="006E3E41"/>
    <w:rsid w:val="006E3FAD"/>
    <w:rsid w:val="006E414C"/>
    <w:rsid w:val="006E42E7"/>
    <w:rsid w:val="006E42F2"/>
    <w:rsid w:val="006E43A6"/>
    <w:rsid w:val="006E440F"/>
    <w:rsid w:val="006E4711"/>
    <w:rsid w:val="006E474C"/>
    <w:rsid w:val="006E4814"/>
    <w:rsid w:val="006E4956"/>
    <w:rsid w:val="006E4989"/>
    <w:rsid w:val="006E4A8C"/>
    <w:rsid w:val="006E4B0F"/>
    <w:rsid w:val="006E4C70"/>
    <w:rsid w:val="006E4CA5"/>
    <w:rsid w:val="006E4E5B"/>
    <w:rsid w:val="006E4FF8"/>
    <w:rsid w:val="006E50F3"/>
    <w:rsid w:val="006E53E2"/>
    <w:rsid w:val="006E54B9"/>
    <w:rsid w:val="006E565D"/>
    <w:rsid w:val="006E56CF"/>
    <w:rsid w:val="006E57ED"/>
    <w:rsid w:val="006E57F4"/>
    <w:rsid w:val="006E58D0"/>
    <w:rsid w:val="006E59BD"/>
    <w:rsid w:val="006E5BD4"/>
    <w:rsid w:val="006E5CD2"/>
    <w:rsid w:val="006E5D1E"/>
    <w:rsid w:val="006E5D92"/>
    <w:rsid w:val="006E5E14"/>
    <w:rsid w:val="006E5EDB"/>
    <w:rsid w:val="006E5F67"/>
    <w:rsid w:val="006E6044"/>
    <w:rsid w:val="006E607D"/>
    <w:rsid w:val="006E60B6"/>
    <w:rsid w:val="006E6114"/>
    <w:rsid w:val="006E6416"/>
    <w:rsid w:val="006E6507"/>
    <w:rsid w:val="006E6571"/>
    <w:rsid w:val="006E6654"/>
    <w:rsid w:val="006E6657"/>
    <w:rsid w:val="006E66E8"/>
    <w:rsid w:val="006E67DC"/>
    <w:rsid w:val="006E681B"/>
    <w:rsid w:val="006E6833"/>
    <w:rsid w:val="006E6967"/>
    <w:rsid w:val="006E6AF2"/>
    <w:rsid w:val="006E6CCD"/>
    <w:rsid w:val="006E6D96"/>
    <w:rsid w:val="006E6EBD"/>
    <w:rsid w:val="006E6F0F"/>
    <w:rsid w:val="006E6FC6"/>
    <w:rsid w:val="006E703F"/>
    <w:rsid w:val="006E714E"/>
    <w:rsid w:val="006E71FD"/>
    <w:rsid w:val="006E73BE"/>
    <w:rsid w:val="006E749F"/>
    <w:rsid w:val="006E7653"/>
    <w:rsid w:val="006E7683"/>
    <w:rsid w:val="006E76CC"/>
    <w:rsid w:val="006E77A5"/>
    <w:rsid w:val="006E7892"/>
    <w:rsid w:val="006E78C4"/>
    <w:rsid w:val="006E7ACE"/>
    <w:rsid w:val="006E7AEA"/>
    <w:rsid w:val="006E7AEB"/>
    <w:rsid w:val="006E7C07"/>
    <w:rsid w:val="006E7CE3"/>
    <w:rsid w:val="006E7F0C"/>
    <w:rsid w:val="006F0003"/>
    <w:rsid w:val="006F0037"/>
    <w:rsid w:val="006F00D7"/>
    <w:rsid w:val="006F04EB"/>
    <w:rsid w:val="006F04FC"/>
    <w:rsid w:val="006F0569"/>
    <w:rsid w:val="006F057C"/>
    <w:rsid w:val="006F060C"/>
    <w:rsid w:val="006F06F7"/>
    <w:rsid w:val="006F0765"/>
    <w:rsid w:val="006F09C4"/>
    <w:rsid w:val="006F0A1D"/>
    <w:rsid w:val="006F0A8E"/>
    <w:rsid w:val="006F0B82"/>
    <w:rsid w:val="006F0B94"/>
    <w:rsid w:val="006F0C13"/>
    <w:rsid w:val="006F0D32"/>
    <w:rsid w:val="006F0E63"/>
    <w:rsid w:val="006F106C"/>
    <w:rsid w:val="006F1088"/>
    <w:rsid w:val="006F1167"/>
    <w:rsid w:val="006F1306"/>
    <w:rsid w:val="006F135E"/>
    <w:rsid w:val="006F1469"/>
    <w:rsid w:val="006F146A"/>
    <w:rsid w:val="006F179C"/>
    <w:rsid w:val="006F184C"/>
    <w:rsid w:val="006F1A2E"/>
    <w:rsid w:val="006F1A43"/>
    <w:rsid w:val="006F1A5F"/>
    <w:rsid w:val="006F1AF8"/>
    <w:rsid w:val="006F1C30"/>
    <w:rsid w:val="006F1D53"/>
    <w:rsid w:val="006F1E36"/>
    <w:rsid w:val="006F1E4D"/>
    <w:rsid w:val="006F1E6B"/>
    <w:rsid w:val="006F20CE"/>
    <w:rsid w:val="006F210E"/>
    <w:rsid w:val="006F228C"/>
    <w:rsid w:val="006F291C"/>
    <w:rsid w:val="006F2BB0"/>
    <w:rsid w:val="006F2CBA"/>
    <w:rsid w:val="006F2E0B"/>
    <w:rsid w:val="006F316D"/>
    <w:rsid w:val="006F330E"/>
    <w:rsid w:val="006F34BC"/>
    <w:rsid w:val="006F3512"/>
    <w:rsid w:val="006F35CB"/>
    <w:rsid w:val="006F36AA"/>
    <w:rsid w:val="006F3A20"/>
    <w:rsid w:val="006F3A45"/>
    <w:rsid w:val="006F3A90"/>
    <w:rsid w:val="006F3C4D"/>
    <w:rsid w:val="006F3CA8"/>
    <w:rsid w:val="006F3D58"/>
    <w:rsid w:val="006F3DE2"/>
    <w:rsid w:val="006F3F3B"/>
    <w:rsid w:val="006F3F9B"/>
    <w:rsid w:val="006F40BE"/>
    <w:rsid w:val="006F4141"/>
    <w:rsid w:val="006F4249"/>
    <w:rsid w:val="006F4391"/>
    <w:rsid w:val="006F43A1"/>
    <w:rsid w:val="006F442C"/>
    <w:rsid w:val="006F4461"/>
    <w:rsid w:val="006F449B"/>
    <w:rsid w:val="006F4586"/>
    <w:rsid w:val="006F45A8"/>
    <w:rsid w:val="006F463D"/>
    <w:rsid w:val="006F4640"/>
    <w:rsid w:val="006F46C2"/>
    <w:rsid w:val="006F4770"/>
    <w:rsid w:val="006F4782"/>
    <w:rsid w:val="006F47A4"/>
    <w:rsid w:val="006F4823"/>
    <w:rsid w:val="006F4830"/>
    <w:rsid w:val="006F4E7C"/>
    <w:rsid w:val="006F4E7F"/>
    <w:rsid w:val="006F4F32"/>
    <w:rsid w:val="006F4FFC"/>
    <w:rsid w:val="006F501C"/>
    <w:rsid w:val="006F518C"/>
    <w:rsid w:val="006F5209"/>
    <w:rsid w:val="006F5287"/>
    <w:rsid w:val="006F535F"/>
    <w:rsid w:val="006F564E"/>
    <w:rsid w:val="006F585B"/>
    <w:rsid w:val="006F58CB"/>
    <w:rsid w:val="006F598B"/>
    <w:rsid w:val="006F5A43"/>
    <w:rsid w:val="006F5A4F"/>
    <w:rsid w:val="006F5AB9"/>
    <w:rsid w:val="006F5AF4"/>
    <w:rsid w:val="006F5D2E"/>
    <w:rsid w:val="006F5E85"/>
    <w:rsid w:val="006F5E8D"/>
    <w:rsid w:val="006F5E9F"/>
    <w:rsid w:val="006F5EF9"/>
    <w:rsid w:val="006F5F83"/>
    <w:rsid w:val="006F5F93"/>
    <w:rsid w:val="006F616A"/>
    <w:rsid w:val="006F61F5"/>
    <w:rsid w:val="006F6266"/>
    <w:rsid w:val="006F6344"/>
    <w:rsid w:val="006F6494"/>
    <w:rsid w:val="006F64DE"/>
    <w:rsid w:val="006F6694"/>
    <w:rsid w:val="006F66EC"/>
    <w:rsid w:val="006F672A"/>
    <w:rsid w:val="006F6731"/>
    <w:rsid w:val="006F6735"/>
    <w:rsid w:val="006F69E4"/>
    <w:rsid w:val="006F6D04"/>
    <w:rsid w:val="006F6DFE"/>
    <w:rsid w:val="006F6E41"/>
    <w:rsid w:val="006F6EBF"/>
    <w:rsid w:val="006F6EDB"/>
    <w:rsid w:val="006F6EF1"/>
    <w:rsid w:val="006F6F31"/>
    <w:rsid w:val="006F70AB"/>
    <w:rsid w:val="006F7145"/>
    <w:rsid w:val="006F7445"/>
    <w:rsid w:val="006F7629"/>
    <w:rsid w:val="006F7664"/>
    <w:rsid w:val="006F78C2"/>
    <w:rsid w:val="006F7902"/>
    <w:rsid w:val="006F79E6"/>
    <w:rsid w:val="006F7C73"/>
    <w:rsid w:val="006F7C99"/>
    <w:rsid w:val="006F7D0E"/>
    <w:rsid w:val="006F7E7F"/>
    <w:rsid w:val="006F7F5F"/>
    <w:rsid w:val="00700046"/>
    <w:rsid w:val="0070008C"/>
    <w:rsid w:val="007001D7"/>
    <w:rsid w:val="00700397"/>
    <w:rsid w:val="007003CE"/>
    <w:rsid w:val="007004FE"/>
    <w:rsid w:val="007005BC"/>
    <w:rsid w:val="00700724"/>
    <w:rsid w:val="007009E8"/>
    <w:rsid w:val="00700AB2"/>
    <w:rsid w:val="00700BE0"/>
    <w:rsid w:val="00700EA3"/>
    <w:rsid w:val="0070122D"/>
    <w:rsid w:val="00701321"/>
    <w:rsid w:val="007013D3"/>
    <w:rsid w:val="0070146B"/>
    <w:rsid w:val="00701478"/>
    <w:rsid w:val="007014B4"/>
    <w:rsid w:val="00701510"/>
    <w:rsid w:val="0070151C"/>
    <w:rsid w:val="007017EF"/>
    <w:rsid w:val="00701858"/>
    <w:rsid w:val="00701973"/>
    <w:rsid w:val="007019A4"/>
    <w:rsid w:val="00701A6E"/>
    <w:rsid w:val="00701AA8"/>
    <w:rsid w:val="00701B4D"/>
    <w:rsid w:val="00701B6F"/>
    <w:rsid w:val="00701B82"/>
    <w:rsid w:val="00701BF5"/>
    <w:rsid w:val="00701E4C"/>
    <w:rsid w:val="00701EA5"/>
    <w:rsid w:val="00701F40"/>
    <w:rsid w:val="00702083"/>
    <w:rsid w:val="0070208B"/>
    <w:rsid w:val="00702109"/>
    <w:rsid w:val="00702190"/>
    <w:rsid w:val="007022E8"/>
    <w:rsid w:val="00702331"/>
    <w:rsid w:val="00702480"/>
    <w:rsid w:val="007024A1"/>
    <w:rsid w:val="00702553"/>
    <w:rsid w:val="00702661"/>
    <w:rsid w:val="007026D0"/>
    <w:rsid w:val="0070278B"/>
    <w:rsid w:val="007027C2"/>
    <w:rsid w:val="0070284C"/>
    <w:rsid w:val="00702928"/>
    <w:rsid w:val="00702976"/>
    <w:rsid w:val="007029B9"/>
    <w:rsid w:val="007029E5"/>
    <w:rsid w:val="00702A33"/>
    <w:rsid w:val="00702AAC"/>
    <w:rsid w:val="00702AC4"/>
    <w:rsid w:val="00702C16"/>
    <w:rsid w:val="00702D5B"/>
    <w:rsid w:val="00702F5A"/>
    <w:rsid w:val="0070304D"/>
    <w:rsid w:val="00703069"/>
    <w:rsid w:val="00703157"/>
    <w:rsid w:val="0070321D"/>
    <w:rsid w:val="0070326F"/>
    <w:rsid w:val="007032AD"/>
    <w:rsid w:val="007033C9"/>
    <w:rsid w:val="0070357A"/>
    <w:rsid w:val="007035B1"/>
    <w:rsid w:val="00703602"/>
    <w:rsid w:val="00703662"/>
    <w:rsid w:val="007037EE"/>
    <w:rsid w:val="007038C9"/>
    <w:rsid w:val="00703B0A"/>
    <w:rsid w:val="00703BEF"/>
    <w:rsid w:val="00703C36"/>
    <w:rsid w:val="00703DA2"/>
    <w:rsid w:val="00703E81"/>
    <w:rsid w:val="00704206"/>
    <w:rsid w:val="007042F3"/>
    <w:rsid w:val="00704430"/>
    <w:rsid w:val="007044DE"/>
    <w:rsid w:val="00704692"/>
    <w:rsid w:val="0070476E"/>
    <w:rsid w:val="007048A5"/>
    <w:rsid w:val="00704A74"/>
    <w:rsid w:val="00704B0A"/>
    <w:rsid w:val="00704B82"/>
    <w:rsid w:val="00704DE6"/>
    <w:rsid w:val="00704E51"/>
    <w:rsid w:val="00705005"/>
    <w:rsid w:val="00705096"/>
    <w:rsid w:val="0070520B"/>
    <w:rsid w:val="00705447"/>
    <w:rsid w:val="007054A2"/>
    <w:rsid w:val="007056F3"/>
    <w:rsid w:val="00705718"/>
    <w:rsid w:val="00705760"/>
    <w:rsid w:val="007057AA"/>
    <w:rsid w:val="0070583E"/>
    <w:rsid w:val="007058E7"/>
    <w:rsid w:val="0070595A"/>
    <w:rsid w:val="00705A39"/>
    <w:rsid w:val="00705A77"/>
    <w:rsid w:val="00705AA4"/>
    <w:rsid w:val="00705B85"/>
    <w:rsid w:val="00705D0C"/>
    <w:rsid w:val="00705D32"/>
    <w:rsid w:val="00705F17"/>
    <w:rsid w:val="00705FA0"/>
    <w:rsid w:val="00705FDD"/>
    <w:rsid w:val="00706129"/>
    <w:rsid w:val="00706229"/>
    <w:rsid w:val="007062F4"/>
    <w:rsid w:val="00706481"/>
    <w:rsid w:val="007065DB"/>
    <w:rsid w:val="007066C1"/>
    <w:rsid w:val="007066F2"/>
    <w:rsid w:val="00706730"/>
    <w:rsid w:val="007067F7"/>
    <w:rsid w:val="00706841"/>
    <w:rsid w:val="00706843"/>
    <w:rsid w:val="007068A2"/>
    <w:rsid w:val="00706964"/>
    <w:rsid w:val="00706E12"/>
    <w:rsid w:val="00706E7A"/>
    <w:rsid w:val="00706F13"/>
    <w:rsid w:val="00706F18"/>
    <w:rsid w:val="00706F42"/>
    <w:rsid w:val="00706F43"/>
    <w:rsid w:val="007070A8"/>
    <w:rsid w:val="007070C2"/>
    <w:rsid w:val="0070724A"/>
    <w:rsid w:val="007072B9"/>
    <w:rsid w:val="00707400"/>
    <w:rsid w:val="0070759A"/>
    <w:rsid w:val="00707657"/>
    <w:rsid w:val="0070778A"/>
    <w:rsid w:val="0070780C"/>
    <w:rsid w:val="007078FC"/>
    <w:rsid w:val="00707A6A"/>
    <w:rsid w:val="00707A8E"/>
    <w:rsid w:val="00707AB1"/>
    <w:rsid w:val="00707B67"/>
    <w:rsid w:val="00707BB3"/>
    <w:rsid w:val="00707C0A"/>
    <w:rsid w:val="00707D0E"/>
    <w:rsid w:val="00707E77"/>
    <w:rsid w:val="00707F6B"/>
    <w:rsid w:val="00710269"/>
    <w:rsid w:val="00710452"/>
    <w:rsid w:val="00710472"/>
    <w:rsid w:val="00710499"/>
    <w:rsid w:val="007105F5"/>
    <w:rsid w:val="0071080E"/>
    <w:rsid w:val="0071083A"/>
    <w:rsid w:val="007108D7"/>
    <w:rsid w:val="00710A22"/>
    <w:rsid w:val="00710AD9"/>
    <w:rsid w:val="00710B47"/>
    <w:rsid w:val="00710B76"/>
    <w:rsid w:val="00710BA7"/>
    <w:rsid w:val="00710BF1"/>
    <w:rsid w:val="00710C5C"/>
    <w:rsid w:val="00710CD6"/>
    <w:rsid w:val="00710DB3"/>
    <w:rsid w:val="00710ECC"/>
    <w:rsid w:val="00710FAF"/>
    <w:rsid w:val="00711150"/>
    <w:rsid w:val="00711315"/>
    <w:rsid w:val="00711567"/>
    <w:rsid w:val="007115E6"/>
    <w:rsid w:val="0071164B"/>
    <w:rsid w:val="007117DC"/>
    <w:rsid w:val="00711A89"/>
    <w:rsid w:val="00711AA1"/>
    <w:rsid w:val="00711ADF"/>
    <w:rsid w:val="00711B80"/>
    <w:rsid w:val="00711BDF"/>
    <w:rsid w:val="00711D0B"/>
    <w:rsid w:val="00711F2F"/>
    <w:rsid w:val="00711F67"/>
    <w:rsid w:val="00711FC0"/>
    <w:rsid w:val="00712040"/>
    <w:rsid w:val="00712087"/>
    <w:rsid w:val="00712128"/>
    <w:rsid w:val="00712136"/>
    <w:rsid w:val="00712233"/>
    <w:rsid w:val="007122B7"/>
    <w:rsid w:val="007122E6"/>
    <w:rsid w:val="0071246E"/>
    <w:rsid w:val="00712728"/>
    <w:rsid w:val="0071278C"/>
    <w:rsid w:val="007128BC"/>
    <w:rsid w:val="00712965"/>
    <w:rsid w:val="00712966"/>
    <w:rsid w:val="00712A72"/>
    <w:rsid w:val="00712ACA"/>
    <w:rsid w:val="00712AD9"/>
    <w:rsid w:val="00712B71"/>
    <w:rsid w:val="00712BA2"/>
    <w:rsid w:val="00712C71"/>
    <w:rsid w:val="00712CF0"/>
    <w:rsid w:val="00712E8A"/>
    <w:rsid w:val="00712EC8"/>
    <w:rsid w:val="00712F8C"/>
    <w:rsid w:val="00713137"/>
    <w:rsid w:val="007132D8"/>
    <w:rsid w:val="007133B9"/>
    <w:rsid w:val="00713477"/>
    <w:rsid w:val="00713671"/>
    <w:rsid w:val="0071375A"/>
    <w:rsid w:val="00713781"/>
    <w:rsid w:val="007137BD"/>
    <w:rsid w:val="00713F8C"/>
    <w:rsid w:val="00714085"/>
    <w:rsid w:val="007140F7"/>
    <w:rsid w:val="0071410F"/>
    <w:rsid w:val="007141F3"/>
    <w:rsid w:val="007141FE"/>
    <w:rsid w:val="007142E8"/>
    <w:rsid w:val="00714477"/>
    <w:rsid w:val="0071457D"/>
    <w:rsid w:val="007148EC"/>
    <w:rsid w:val="00714902"/>
    <w:rsid w:val="00714A44"/>
    <w:rsid w:val="00714AA4"/>
    <w:rsid w:val="00714B65"/>
    <w:rsid w:val="00714C03"/>
    <w:rsid w:val="00714CE0"/>
    <w:rsid w:val="00714F4C"/>
    <w:rsid w:val="0071507D"/>
    <w:rsid w:val="00715081"/>
    <w:rsid w:val="0071509F"/>
    <w:rsid w:val="007150E5"/>
    <w:rsid w:val="0071513E"/>
    <w:rsid w:val="00715212"/>
    <w:rsid w:val="007152B3"/>
    <w:rsid w:val="007153B3"/>
    <w:rsid w:val="007158EB"/>
    <w:rsid w:val="007159A6"/>
    <w:rsid w:val="007159B0"/>
    <w:rsid w:val="00715B04"/>
    <w:rsid w:val="00715C58"/>
    <w:rsid w:val="00715D00"/>
    <w:rsid w:val="00715DA4"/>
    <w:rsid w:val="00715E09"/>
    <w:rsid w:val="00715F5D"/>
    <w:rsid w:val="00716045"/>
    <w:rsid w:val="00716067"/>
    <w:rsid w:val="007160B8"/>
    <w:rsid w:val="00716121"/>
    <w:rsid w:val="00716683"/>
    <w:rsid w:val="00716703"/>
    <w:rsid w:val="007167C2"/>
    <w:rsid w:val="00716ACA"/>
    <w:rsid w:val="00716BFF"/>
    <w:rsid w:val="00716D09"/>
    <w:rsid w:val="00716D20"/>
    <w:rsid w:val="00716D80"/>
    <w:rsid w:val="00716DA1"/>
    <w:rsid w:val="00716DF4"/>
    <w:rsid w:val="00716F51"/>
    <w:rsid w:val="00716FB4"/>
    <w:rsid w:val="0071716F"/>
    <w:rsid w:val="00717286"/>
    <w:rsid w:val="007174AC"/>
    <w:rsid w:val="0071754E"/>
    <w:rsid w:val="0071766F"/>
    <w:rsid w:val="007176C4"/>
    <w:rsid w:val="007178B7"/>
    <w:rsid w:val="00717978"/>
    <w:rsid w:val="00717A15"/>
    <w:rsid w:val="00717B4A"/>
    <w:rsid w:val="00717B5A"/>
    <w:rsid w:val="00717C89"/>
    <w:rsid w:val="00717CC3"/>
    <w:rsid w:val="00717D67"/>
    <w:rsid w:val="00717D91"/>
    <w:rsid w:val="00717DD3"/>
    <w:rsid w:val="00717EA3"/>
    <w:rsid w:val="00717EC7"/>
    <w:rsid w:val="00717F58"/>
    <w:rsid w:val="00717FBD"/>
    <w:rsid w:val="00720292"/>
    <w:rsid w:val="007204FE"/>
    <w:rsid w:val="0072068C"/>
    <w:rsid w:val="00720762"/>
    <w:rsid w:val="00720876"/>
    <w:rsid w:val="007208C1"/>
    <w:rsid w:val="0072094E"/>
    <w:rsid w:val="00720A88"/>
    <w:rsid w:val="00720B3C"/>
    <w:rsid w:val="00720C36"/>
    <w:rsid w:val="00720DF6"/>
    <w:rsid w:val="00721037"/>
    <w:rsid w:val="00721044"/>
    <w:rsid w:val="0072109C"/>
    <w:rsid w:val="007211AA"/>
    <w:rsid w:val="0072130B"/>
    <w:rsid w:val="007213B3"/>
    <w:rsid w:val="00721455"/>
    <w:rsid w:val="00721511"/>
    <w:rsid w:val="007215EA"/>
    <w:rsid w:val="0072190C"/>
    <w:rsid w:val="00721946"/>
    <w:rsid w:val="00721A70"/>
    <w:rsid w:val="00721CBE"/>
    <w:rsid w:val="00721D46"/>
    <w:rsid w:val="00721DAE"/>
    <w:rsid w:val="00721E75"/>
    <w:rsid w:val="00721E9D"/>
    <w:rsid w:val="00721EA5"/>
    <w:rsid w:val="00721FF4"/>
    <w:rsid w:val="007220B6"/>
    <w:rsid w:val="0072227C"/>
    <w:rsid w:val="00722326"/>
    <w:rsid w:val="0072232B"/>
    <w:rsid w:val="0072257A"/>
    <w:rsid w:val="00722581"/>
    <w:rsid w:val="00722697"/>
    <w:rsid w:val="007227B6"/>
    <w:rsid w:val="0072286A"/>
    <w:rsid w:val="007228C5"/>
    <w:rsid w:val="0072294C"/>
    <w:rsid w:val="00722A81"/>
    <w:rsid w:val="00722CDB"/>
    <w:rsid w:val="00722FA5"/>
    <w:rsid w:val="0072317A"/>
    <w:rsid w:val="007231FB"/>
    <w:rsid w:val="0072320B"/>
    <w:rsid w:val="00723264"/>
    <w:rsid w:val="00723892"/>
    <w:rsid w:val="0072392D"/>
    <w:rsid w:val="00723984"/>
    <w:rsid w:val="00723A47"/>
    <w:rsid w:val="00723A78"/>
    <w:rsid w:val="00723AC7"/>
    <w:rsid w:val="00723B6B"/>
    <w:rsid w:val="00723C02"/>
    <w:rsid w:val="00723CFD"/>
    <w:rsid w:val="00723D64"/>
    <w:rsid w:val="00723DEB"/>
    <w:rsid w:val="00723E2A"/>
    <w:rsid w:val="00723E35"/>
    <w:rsid w:val="007243D9"/>
    <w:rsid w:val="007245C5"/>
    <w:rsid w:val="007245C8"/>
    <w:rsid w:val="007245F1"/>
    <w:rsid w:val="0072467A"/>
    <w:rsid w:val="00724685"/>
    <w:rsid w:val="0072468B"/>
    <w:rsid w:val="007247E7"/>
    <w:rsid w:val="00724801"/>
    <w:rsid w:val="00724884"/>
    <w:rsid w:val="00724AF2"/>
    <w:rsid w:val="00724B97"/>
    <w:rsid w:val="00724C21"/>
    <w:rsid w:val="00724C93"/>
    <w:rsid w:val="00724CA7"/>
    <w:rsid w:val="00724D3B"/>
    <w:rsid w:val="00725005"/>
    <w:rsid w:val="00725052"/>
    <w:rsid w:val="00725208"/>
    <w:rsid w:val="00725229"/>
    <w:rsid w:val="007252DD"/>
    <w:rsid w:val="0072530B"/>
    <w:rsid w:val="0072537D"/>
    <w:rsid w:val="007253D7"/>
    <w:rsid w:val="00725511"/>
    <w:rsid w:val="00725552"/>
    <w:rsid w:val="007255A0"/>
    <w:rsid w:val="007256AA"/>
    <w:rsid w:val="007256B9"/>
    <w:rsid w:val="00725785"/>
    <w:rsid w:val="00725849"/>
    <w:rsid w:val="007259A9"/>
    <w:rsid w:val="007259B1"/>
    <w:rsid w:val="00725D39"/>
    <w:rsid w:val="00725EE5"/>
    <w:rsid w:val="00725F19"/>
    <w:rsid w:val="00725F62"/>
    <w:rsid w:val="00726056"/>
    <w:rsid w:val="007260E7"/>
    <w:rsid w:val="0072623C"/>
    <w:rsid w:val="007263A2"/>
    <w:rsid w:val="0072641B"/>
    <w:rsid w:val="0072649B"/>
    <w:rsid w:val="0072676C"/>
    <w:rsid w:val="007267C1"/>
    <w:rsid w:val="00726802"/>
    <w:rsid w:val="00726822"/>
    <w:rsid w:val="00726873"/>
    <w:rsid w:val="007268FC"/>
    <w:rsid w:val="0072697C"/>
    <w:rsid w:val="00726A84"/>
    <w:rsid w:val="00726B52"/>
    <w:rsid w:val="00726BA1"/>
    <w:rsid w:val="00726BD6"/>
    <w:rsid w:val="00726EB5"/>
    <w:rsid w:val="00726ED0"/>
    <w:rsid w:val="007270CA"/>
    <w:rsid w:val="00727394"/>
    <w:rsid w:val="007273BF"/>
    <w:rsid w:val="00727872"/>
    <w:rsid w:val="007278F2"/>
    <w:rsid w:val="00727B19"/>
    <w:rsid w:val="00727B35"/>
    <w:rsid w:val="00727B3F"/>
    <w:rsid w:val="00727BE5"/>
    <w:rsid w:val="00727D9E"/>
    <w:rsid w:val="00727F62"/>
    <w:rsid w:val="0073024F"/>
    <w:rsid w:val="00730262"/>
    <w:rsid w:val="007302BF"/>
    <w:rsid w:val="0073041C"/>
    <w:rsid w:val="0073048A"/>
    <w:rsid w:val="0073049B"/>
    <w:rsid w:val="00730567"/>
    <w:rsid w:val="007305F4"/>
    <w:rsid w:val="007306E9"/>
    <w:rsid w:val="00730787"/>
    <w:rsid w:val="0073093B"/>
    <w:rsid w:val="00730B34"/>
    <w:rsid w:val="00730B52"/>
    <w:rsid w:val="00730B73"/>
    <w:rsid w:val="00730B79"/>
    <w:rsid w:val="00730D32"/>
    <w:rsid w:val="00730E2C"/>
    <w:rsid w:val="00730E54"/>
    <w:rsid w:val="00730ED3"/>
    <w:rsid w:val="00730F74"/>
    <w:rsid w:val="00730FB0"/>
    <w:rsid w:val="007313C1"/>
    <w:rsid w:val="00731417"/>
    <w:rsid w:val="0073147E"/>
    <w:rsid w:val="0073153F"/>
    <w:rsid w:val="0073170C"/>
    <w:rsid w:val="00731756"/>
    <w:rsid w:val="007317FE"/>
    <w:rsid w:val="0073195B"/>
    <w:rsid w:val="007319C8"/>
    <w:rsid w:val="00731A3E"/>
    <w:rsid w:val="00731A9F"/>
    <w:rsid w:val="00731B44"/>
    <w:rsid w:val="00731C0E"/>
    <w:rsid w:val="00731C6D"/>
    <w:rsid w:val="00731DA8"/>
    <w:rsid w:val="00731E60"/>
    <w:rsid w:val="00731F9A"/>
    <w:rsid w:val="00732120"/>
    <w:rsid w:val="007321B4"/>
    <w:rsid w:val="00732253"/>
    <w:rsid w:val="007322AE"/>
    <w:rsid w:val="00732329"/>
    <w:rsid w:val="007323E3"/>
    <w:rsid w:val="0073243A"/>
    <w:rsid w:val="007324E8"/>
    <w:rsid w:val="007324F4"/>
    <w:rsid w:val="007325D6"/>
    <w:rsid w:val="00732600"/>
    <w:rsid w:val="0073260F"/>
    <w:rsid w:val="007326D3"/>
    <w:rsid w:val="00732750"/>
    <w:rsid w:val="0073278C"/>
    <w:rsid w:val="007329D9"/>
    <w:rsid w:val="00732A84"/>
    <w:rsid w:val="00732C12"/>
    <w:rsid w:val="00732CAC"/>
    <w:rsid w:val="00732D91"/>
    <w:rsid w:val="00732E0F"/>
    <w:rsid w:val="00732E92"/>
    <w:rsid w:val="00732ED9"/>
    <w:rsid w:val="00732EDB"/>
    <w:rsid w:val="00733165"/>
    <w:rsid w:val="007331FD"/>
    <w:rsid w:val="00733364"/>
    <w:rsid w:val="007334E1"/>
    <w:rsid w:val="0073359B"/>
    <w:rsid w:val="00733900"/>
    <w:rsid w:val="00733AD9"/>
    <w:rsid w:val="00733C01"/>
    <w:rsid w:val="00733C8B"/>
    <w:rsid w:val="00733D4F"/>
    <w:rsid w:val="00733F6C"/>
    <w:rsid w:val="007340F5"/>
    <w:rsid w:val="00734452"/>
    <w:rsid w:val="0073446F"/>
    <w:rsid w:val="007344B2"/>
    <w:rsid w:val="0073455E"/>
    <w:rsid w:val="007345A3"/>
    <w:rsid w:val="007346B3"/>
    <w:rsid w:val="007347EF"/>
    <w:rsid w:val="0073484D"/>
    <w:rsid w:val="007348FC"/>
    <w:rsid w:val="00734B4E"/>
    <w:rsid w:val="00734B91"/>
    <w:rsid w:val="00734DD9"/>
    <w:rsid w:val="007351D7"/>
    <w:rsid w:val="00735273"/>
    <w:rsid w:val="007352CF"/>
    <w:rsid w:val="00735534"/>
    <w:rsid w:val="00735844"/>
    <w:rsid w:val="00735986"/>
    <w:rsid w:val="00735997"/>
    <w:rsid w:val="00735B7E"/>
    <w:rsid w:val="00735CBC"/>
    <w:rsid w:val="00735D05"/>
    <w:rsid w:val="00735FA9"/>
    <w:rsid w:val="0073601F"/>
    <w:rsid w:val="007361D8"/>
    <w:rsid w:val="00736297"/>
    <w:rsid w:val="007362FE"/>
    <w:rsid w:val="007363CD"/>
    <w:rsid w:val="00736580"/>
    <w:rsid w:val="0073660B"/>
    <w:rsid w:val="00736674"/>
    <w:rsid w:val="00736816"/>
    <w:rsid w:val="00736AC5"/>
    <w:rsid w:val="00736CE3"/>
    <w:rsid w:val="00736D52"/>
    <w:rsid w:val="00736D58"/>
    <w:rsid w:val="00736ED3"/>
    <w:rsid w:val="00736FA5"/>
    <w:rsid w:val="00736FEC"/>
    <w:rsid w:val="00737093"/>
    <w:rsid w:val="0073721B"/>
    <w:rsid w:val="00737249"/>
    <w:rsid w:val="007372CF"/>
    <w:rsid w:val="007372E1"/>
    <w:rsid w:val="007374E5"/>
    <w:rsid w:val="0073750D"/>
    <w:rsid w:val="007375A2"/>
    <w:rsid w:val="007375D8"/>
    <w:rsid w:val="007375DE"/>
    <w:rsid w:val="00737837"/>
    <w:rsid w:val="00737850"/>
    <w:rsid w:val="007378D0"/>
    <w:rsid w:val="007378E6"/>
    <w:rsid w:val="007379B1"/>
    <w:rsid w:val="00737BB7"/>
    <w:rsid w:val="00737DA2"/>
    <w:rsid w:val="00740053"/>
    <w:rsid w:val="007400EF"/>
    <w:rsid w:val="00740194"/>
    <w:rsid w:val="0074026A"/>
    <w:rsid w:val="00740299"/>
    <w:rsid w:val="007402B1"/>
    <w:rsid w:val="007403F5"/>
    <w:rsid w:val="0074040D"/>
    <w:rsid w:val="00740436"/>
    <w:rsid w:val="007406C0"/>
    <w:rsid w:val="00740716"/>
    <w:rsid w:val="0074088E"/>
    <w:rsid w:val="00740901"/>
    <w:rsid w:val="00740A6F"/>
    <w:rsid w:val="00740A88"/>
    <w:rsid w:val="00740B24"/>
    <w:rsid w:val="00740CF9"/>
    <w:rsid w:val="00740D45"/>
    <w:rsid w:val="00740E8E"/>
    <w:rsid w:val="00740F45"/>
    <w:rsid w:val="0074104A"/>
    <w:rsid w:val="00741172"/>
    <w:rsid w:val="007411C3"/>
    <w:rsid w:val="007412B1"/>
    <w:rsid w:val="007412F5"/>
    <w:rsid w:val="007413D9"/>
    <w:rsid w:val="00741583"/>
    <w:rsid w:val="00741688"/>
    <w:rsid w:val="007416D1"/>
    <w:rsid w:val="007417AB"/>
    <w:rsid w:val="007417C7"/>
    <w:rsid w:val="007418FE"/>
    <w:rsid w:val="007419D4"/>
    <w:rsid w:val="007419F9"/>
    <w:rsid w:val="00741A21"/>
    <w:rsid w:val="00741A7E"/>
    <w:rsid w:val="00741AC6"/>
    <w:rsid w:val="00741B70"/>
    <w:rsid w:val="00741BE3"/>
    <w:rsid w:val="00741C01"/>
    <w:rsid w:val="00741CF6"/>
    <w:rsid w:val="00741D40"/>
    <w:rsid w:val="00741D71"/>
    <w:rsid w:val="00741DB3"/>
    <w:rsid w:val="00741FD7"/>
    <w:rsid w:val="00742030"/>
    <w:rsid w:val="00742235"/>
    <w:rsid w:val="007422AD"/>
    <w:rsid w:val="007422F0"/>
    <w:rsid w:val="0074250D"/>
    <w:rsid w:val="00742526"/>
    <w:rsid w:val="007426AA"/>
    <w:rsid w:val="0074275D"/>
    <w:rsid w:val="00742907"/>
    <w:rsid w:val="00742A8C"/>
    <w:rsid w:val="00742B3A"/>
    <w:rsid w:val="00742BBC"/>
    <w:rsid w:val="00742BC1"/>
    <w:rsid w:val="00742C3A"/>
    <w:rsid w:val="00742C46"/>
    <w:rsid w:val="00742C89"/>
    <w:rsid w:val="00742DB1"/>
    <w:rsid w:val="00742E02"/>
    <w:rsid w:val="00742E05"/>
    <w:rsid w:val="00742F05"/>
    <w:rsid w:val="00742FB6"/>
    <w:rsid w:val="007430FB"/>
    <w:rsid w:val="007431B2"/>
    <w:rsid w:val="007434D5"/>
    <w:rsid w:val="007434DB"/>
    <w:rsid w:val="00743566"/>
    <w:rsid w:val="00743723"/>
    <w:rsid w:val="007437DC"/>
    <w:rsid w:val="00743A2D"/>
    <w:rsid w:val="00743A5F"/>
    <w:rsid w:val="00743B17"/>
    <w:rsid w:val="00743B42"/>
    <w:rsid w:val="00743BBD"/>
    <w:rsid w:val="00743C22"/>
    <w:rsid w:val="00743CA1"/>
    <w:rsid w:val="00743E9B"/>
    <w:rsid w:val="00743F1E"/>
    <w:rsid w:val="0074400B"/>
    <w:rsid w:val="007440C2"/>
    <w:rsid w:val="007440D4"/>
    <w:rsid w:val="007440F4"/>
    <w:rsid w:val="00744164"/>
    <w:rsid w:val="00744200"/>
    <w:rsid w:val="007442B6"/>
    <w:rsid w:val="00744664"/>
    <w:rsid w:val="007448CD"/>
    <w:rsid w:val="00744978"/>
    <w:rsid w:val="00744ABF"/>
    <w:rsid w:val="00744C5B"/>
    <w:rsid w:val="007452B9"/>
    <w:rsid w:val="00745338"/>
    <w:rsid w:val="0074534B"/>
    <w:rsid w:val="007453CF"/>
    <w:rsid w:val="00745469"/>
    <w:rsid w:val="0074548C"/>
    <w:rsid w:val="00745578"/>
    <w:rsid w:val="00745689"/>
    <w:rsid w:val="007456DD"/>
    <w:rsid w:val="00745775"/>
    <w:rsid w:val="00745852"/>
    <w:rsid w:val="00745892"/>
    <w:rsid w:val="007458A9"/>
    <w:rsid w:val="0074591C"/>
    <w:rsid w:val="0074593D"/>
    <w:rsid w:val="00745C38"/>
    <w:rsid w:val="00745DF1"/>
    <w:rsid w:val="00745E0A"/>
    <w:rsid w:val="00745FDB"/>
    <w:rsid w:val="00746096"/>
    <w:rsid w:val="007460E3"/>
    <w:rsid w:val="00746193"/>
    <w:rsid w:val="00746240"/>
    <w:rsid w:val="0074625F"/>
    <w:rsid w:val="00746675"/>
    <w:rsid w:val="007466A8"/>
    <w:rsid w:val="0074686E"/>
    <w:rsid w:val="007468F1"/>
    <w:rsid w:val="00746929"/>
    <w:rsid w:val="00746956"/>
    <w:rsid w:val="00746986"/>
    <w:rsid w:val="00746A1A"/>
    <w:rsid w:val="00746A3E"/>
    <w:rsid w:val="00746BBE"/>
    <w:rsid w:val="00746D69"/>
    <w:rsid w:val="00746E62"/>
    <w:rsid w:val="00746F64"/>
    <w:rsid w:val="007471D0"/>
    <w:rsid w:val="00747206"/>
    <w:rsid w:val="00747250"/>
    <w:rsid w:val="0074758B"/>
    <w:rsid w:val="007475B7"/>
    <w:rsid w:val="0074769F"/>
    <w:rsid w:val="007476DB"/>
    <w:rsid w:val="00747749"/>
    <w:rsid w:val="0074783B"/>
    <w:rsid w:val="0074784C"/>
    <w:rsid w:val="00747860"/>
    <w:rsid w:val="007478CF"/>
    <w:rsid w:val="00747ABC"/>
    <w:rsid w:val="00747C45"/>
    <w:rsid w:val="00747C68"/>
    <w:rsid w:val="00747D7F"/>
    <w:rsid w:val="00747E55"/>
    <w:rsid w:val="00750047"/>
    <w:rsid w:val="007500DE"/>
    <w:rsid w:val="007500FB"/>
    <w:rsid w:val="0075020C"/>
    <w:rsid w:val="00750239"/>
    <w:rsid w:val="0075024C"/>
    <w:rsid w:val="0075031E"/>
    <w:rsid w:val="00750427"/>
    <w:rsid w:val="0075048D"/>
    <w:rsid w:val="00750695"/>
    <w:rsid w:val="007507CB"/>
    <w:rsid w:val="007509DF"/>
    <w:rsid w:val="00750A37"/>
    <w:rsid w:val="00750A5F"/>
    <w:rsid w:val="00750A6E"/>
    <w:rsid w:val="00750AEC"/>
    <w:rsid w:val="00750AF6"/>
    <w:rsid w:val="00750D4E"/>
    <w:rsid w:val="00750DB5"/>
    <w:rsid w:val="00750EA0"/>
    <w:rsid w:val="00750F5A"/>
    <w:rsid w:val="00750F7D"/>
    <w:rsid w:val="00750F8C"/>
    <w:rsid w:val="007510B5"/>
    <w:rsid w:val="0075120F"/>
    <w:rsid w:val="007512A1"/>
    <w:rsid w:val="007513A0"/>
    <w:rsid w:val="007513BC"/>
    <w:rsid w:val="007513E7"/>
    <w:rsid w:val="0075147E"/>
    <w:rsid w:val="00751581"/>
    <w:rsid w:val="00751641"/>
    <w:rsid w:val="00751705"/>
    <w:rsid w:val="0075172B"/>
    <w:rsid w:val="0075172D"/>
    <w:rsid w:val="0075173F"/>
    <w:rsid w:val="00751B94"/>
    <w:rsid w:val="00751CDE"/>
    <w:rsid w:val="00752009"/>
    <w:rsid w:val="0075204F"/>
    <w:rsid w:val="0075232C"/>
    <w:rsid w:val="00752342"/>
    <w:rsid w:val="00752345"/>
    <w:rsid w:val="0075237A"/>
    <w:rsid w:val="0075237C"/>
    <w:rsid w:val="00752393"/>
    <w:rsid w:val="007523E4"/>
    <w:rsid w:val="00752499"/>
    <w:rsid w:val="007524B3"/>
    <w:rsid w:val="00752507"/>
    <w:rsid w:val="00752616"/>
    <w:rsid w:val="00752748"/>
    <w:rsid w:val="00752782"/>
    <w:rsid w:val="007529A8"/>
    <w:rsid w:val="00752A5F"/>
    <w:rsid w:val="00752B27"/>
    <w:rsid w:val="00752D1D"/>
    <w:rsid w:val="00752DA1"/>
    <w:rsid w:val="00752DE4"/>
    <w:rsid w:val="00752E85"/>
    <w:rsid w:val="00752FCF"/>
    <w:rsid w:val="0075303E"/>
    <w:rsid w:val="007530A1"/>
    <w:rsid w:val="007530B9"/>
    <w:rsid w:val="007531D8"/>
    <w:rsid w:val="00753232"/>
    <w:rsid w:val="007533FB"/>
    <w:rsid w:val="0075357D"/>
    <w:rsid w:val="00753678"/>
    <w:rsid w:val="0075392F"/>
    <w:rsid w:val="00753EAD"/>
    <w:rsid w:val="00753EC3"/>
    <w:rsid w:val="00753EED"/>
    <w:rsid w:val="007540CD"/>
    <w:rsid w:val="00754305"/>
    <w:rsid w:val="0075439C"/>
    <w:rsid w:val="007546A7"/>
    <w:rsid w:val="007549A4"/>
    <w:rsid w:val="00754E88"/>
    <w:rsid w:val="00755005"/>
    <w:rsid w:val="00755114"/>
    <w:rsid w:val="00755143"/>
    <w:rsid w:val="00755330"/>
    <w:rsid w:val="0075553C"/>
    <w:rsid w:val="007556B3"/>
    <w:rsid w:val="007556BE"/>
    <w:rsid w:val="00755753"/>
    <w:rsid w:val="007557B2"/>
    <w:rsid w:val="007557BE"/>
    <w:rsid w:val="00755889"/>
    <w:rsid w:val="00755962"/>
    <w:rsid w:val="00755A32"/>
    <w:rsid w:val="00755B0D"/>
    <w:rsid w:val="00755B82"/>
    <w:rsid w:val="00755BEF"/>
    <w:rsid w:val="00755DE6"/>
    <w:rsid w:val="00755F23"/>
    <w:rsid w:val="00755FA4"/>
    <w:rsid w:val="007564E5"/>
    <w:rsid w:val="0075652E"/>
    <w:rsid w:val="007565F2"/>
    <w:rsid w:val="00756636"/>
    <w:rsid w:val="00756668"/>
    <w:rsid w:val="0075683E"/>
    <w:rsid w:val="00756927"/>
    <w:rsid w:val="00756ADC"/>
    <w:rsid w:val="00756B62"/>
    <w:rsid w:val="00756B77"/>
    <w:rsid w:val="00756BA6"/>
    <w:rsid w:val="00756BF0"/>
    <w:rsid w:val="00756C71"/>
    <w:rsid w:val="00756C7A"/>
    <w:rsid w:val="00756D84"/>
    <w:rsid w:val="00756DD4"/>
    <w:rsid w:val="00756E8A"/>
    <w:rsid w:val="00756EA1"/>
    <w:rsid w:val="00756FBF"/>
    <w:rsid w:val="007570A7"/>
    <w:rsid w:val="007571E7"/>
    <w:rsid w:val="007575BB"/>
    <w:rsid w:val="00757629"/>
    <w:rsid w:val="007576A5"/>
    <w:rsid w:val="0075773B"/>
    <w:rsid w:val="0075781C"/>
    <w:rsid w:val="00757824"/>
    <w:rsid w:val="0075797D"/>
    <w:rsid w:val="007579CB"/>
    <w:rsid w:val="00757AB6"/>
    <w:rsid w:val="00757B6A"/>
    <w:rsid w:val="00757C14"/>
    <w:rsid w:val="00757D09"/>
    <w:rsid w:val="00757D0E"/>
    <w:rsid w:val="00757FA8"/>
    <w:rsid w:val="00760033"/>
    <w:rsid w:val="007600A7"/>
    <w:rsid w:val="007600BA"/>
    <w:rsid w:val="0076018A"/>
    <w:rsid w:val="00760216"/>
    <w:rsid w:val="00760230"/>
    <w:rsid w:val="007602AE"/>
    <w:rsid w:val="007603A5"/>
    <w:rsid w:val="00760442"/>
    <w:rsid w:val="00760480"/>
    <w:rsid w:val="007604F4"/>
    <w:rsid w:val="00760505"/>
    <w:rsid w:val="00760529"/>
    <w:rsid w:val="007605E1"/>
    <w:rsid w:val="00760739"/>
    <w:rsid w:val="0076080B"/>
    <w:rsid w:val="007608A4"/>
    <w:rsid w:val="007608CD"/>
    <w:rsid w:val="0076093E"/>
    <w:rsid w:val="0076097B"/>
    <w:rsid w:val="00760B4A"/>
    <w:rsid w:val="00760B94"/>
    <w:rsid w:val="00760CDD"/>
    <w:rsid w:val="00760DB1"/>
    <w:rsid w:val="00760DC9"/>
    <w:rsid w:val="00760DE7"/>
    <w:rsid w:val="00760E6C"/>
    <w:rsid w:val="00760F00"/>
    <w:rsid w:val="00760F1A"/>
    <w:rsid w:val="00760F38"/>
    <w:rsid w:val="00760F5C"/>
    <w:rsid w:val="00760FD3"/>
    <w:rsid w:val="0076102C"/>
    <w:rsid w:val="007610CA"/>
    <w:rsid w:val="007610EB"/>
    <w:rsid w:val="00761114"/>
    <w:rsid w:val="0076116D"/>
    <w:rsid w:val="00761256"/>
    <w:rsid w:val="007612C6"/>
    <w:rsid w:val="007613A1"/>
    <w:rsid w:val="007614EA"/>
    <w:rsid w:val="00761510"/>
    <w:rsid w:val="007615BF"/>
    <w:rsid w:val="0076163F"/>
    <w:rsid w:val="00761642"/>
    <w:rsid w:val="00761944"/>
    <w:rsid w:val="0076198C"/>
    <w:rsid w:val="00761B6F"/>
    <w:rsid w:val="00761BEC"/>
    <w:rsid w:val="00761C25"/>
    <w:rsid w:val="00761DEB"/>
    <w:rsid w:val="00761F1F"/>
    <w:rsid w:val="00761F35"/>
    <w:rsid w:val="0076201A"/>
    <w:rsid w:val="007620F9"/>
    <w:rsid w:val="00762468"/>
    <w:rsid w:val="007625C7"/>
    <w:rsid w:val="007625E3"/>
    <w:rsid w:val="00762619"/>
    <w:rsid w:val="007626EB"/>
    <w:rsid w:val="00762A49"/>
    <w:rsid w:val="00762AF8"/>
    <w:rsid w:val="00762D01"/>
    <w:rsid w:val="00762D0C"/>
    <w:rsid w:val="00762D10"/>
    <w:rsid w:val="00762D27"/>
    <w:rsid w:val="00762D46"/>
    <w:rsid w:val="00762DD2"/>
    <w:rsid w:val="00762DDE"/>
    <w:rsid w:val="00762EF3"/>
    <w:rsid w:val="00762F93"/>
    <w:rsid w:val="007631EF"/>
    <w:rsid w:val="007632F4"/>
    <w:rsid w:val="007633A7"/>
    <w:rsid w:val="007633ED"/>
    <w:rsid w:val="00763506"/>
    <w:rsid w:val="0076363A"/>
    <w:rsid w:val="0076387A"/>
    <w:rsid w:val="00763956"/>
    <w:rsid w:val="00763A46"/>
    <w:rsid w:val="00763B24"/>
    <w:rsid w:val="00763B2A"/>
    <w:rsid w:val="00763C26"/>
    <w:rsid w:val="00764040"/>
    <w:rsid w:val="0076411F"/>
    <w:rsid w:val="00764127"/>
    <w:rsid w:val="00764221"/>
    <w:rsid w:val="007642C0"/>
    <w:rsid w:val="00764313"/>
    <w:rsid w:val="007644C5"/>
    <w:rsid w:val="007644E6"/>
    <w:rsid w:val="007644ED"/>
    <w:rsid w:val="007645CA"/>
    <w:rsid w:val="007646F8"/>
    <w:rsid w:val="00764709"/>
    <w:rsid w:val="00764766"/>
    <w:rsid w:val="0076478A"/>
    <w:rsid w:val="007647A4"/>
    <w:rsid w:val="007649A2"/>
    <w:rsid w:val="00764A88"/>
    <w:rsid w:val="00764B60"/>
    <w:rsid w:val="00764B7B"/>
    <w:rsid w:val="00764C9D"/>
    <w:rsid w:val="00764D87"/>
    <w:rsid w:val="00764E08"/>
    <w:rsid w:val="00764E1D"/>
    <w:rsid w:val="00764E81"/>
    <w:rsid w:val="00765071"/>
    <w:rsid w:val="007650CC"/>
    <w:rsid w:val="00765120"/>
    <w:rsid w:val="0076526F"/>
    <w:rsid w:val="00765285"/>
    <w:rsid w:val="007652C2"/>
    <w:rsid w:val="00765312"/>
    <w:rsid w:val="0076536E"/>
    <w:rsid w:val="007653AE"/>
    <w:rsid w:val="007656DB"/>
    <w:rsid w:val="007657D0"/>
    <w:rsid w:val="007657D2"/>
    <w:rsid w:val="00765841"/>
    <w:rsid w:val="00765A9E"/>
    <w:rsid w:val="00765D1F"/>
    <w:rsid w:val="00765D8E"/>
    <w:rsid w:val="00765E65"/>
    <w:rsid w:val="00765F20"/>
    <w:rsid w:val="00765F77"/>
    <w:rsid w:val="00766052"/>
    <w:rsid w:val="00766081"/>
    <w:rsid w:val="00766151"/>
    <w:rsid w:val="00766274"/>
    <w:rsid w:val="007663F1"/>
    <w:rsid w:val="0076654E"/>
    <w:rsid w:val="007666A0"/>
    <w:rsid w:val="0076670E"/>
    <w:rsid w:val="00766744"/>
    <w:rsid w:val="0076674C"/>
    <w:rsid w:val="007667BD"/>
    <w:rsid w:val="00766817"/>
    <w:rsid w:val="00766880"/>
    <w:rsid w:val="00766955"/>
    <w:rsid w:val="00766A3F"/>
    <w:rsid w:val="00766ACC"/>
    <w:rsid w:val="00766B21"/>
    <w:rsid w:val="00766B86"/>
    <w:rsid w:val="00766BAC"/>
    <w:rsid w:val="00766E21"/>
    <w:rsid w:val="00766E5C"/>
    <w:rsid w:val="00766E96"/>
    <w:rsid w:val="00766ED3"/>
    <w:rsid w:val="00766FDC"/>
    <w:rsid w:val="00767296"/>
    <w:rsid w:val="00767318"/>
    <w:rsid w:val="0076746F"/>
    <w:rsid w:val="0076769B"/>
    <w:rsid w:val="007676C5"/>
    <w:rsid w:val="00767747"/>
    <w:rsid w:val="007677AC"/>
    <w:rsid w:val="00767975"/>
    <w:rsid w:val="00767A89"/>
    <w:rsid w:val="00767BAE"/>
    <w:rsid w:val="00767BF5"/>
    <w:rsid w:val="00767D37"/>
    <w:rsid w:val="00767F20"/>
    <w:rsid w:val="00767F68"/>
    <w:rsid w:val="00770052"/>
    <w:rsid w:val="007700CA"/>
    <w:rsid w:val="00770186"/>
    <w:rsid w:val="00770279"/>
    <w:rsid w:val="007702B8"/>
    <w:rsid w:val="007702EC"/>
    <w:rsid w:val="007704D2"/>
    <w:rsid w:val="007705A8"/>
    <w:rsid w:val="00770710"/>
    <w:rsid w:val="00770714"/>
    <w:rsid w:val="00770723"/>
    <w:rsid w:val="00770799"/>
    <w:rsid w:val="007707BA"/>
    <w:rsid w:val="007708D9"/>
    <w:rsid w:val="007708EF"/>
    <w:rsid w:val="00770BA1"/>
    <w:rsid w:val="00770CB1"/>
    <w:rsid w:val="00770D01"/>
    <w:rsid w:val="00770DCB"/>
    <w:rsid w:val="00770DE5"/>
    <w:rsid w:val="00771065"/>
    <w:rsid w:val="00771076"/>
    <w:rsid w:val="00771246"/>
    <w:rsid w:val="007712EF"/>
    <w:rsid w:val="007714F8"/>
    <w:rsid w:val="00771552"/>
    <w:rsid w:val="00771604"/>
    <w:rsid w:val="007717D1"/>
    <w:rsid w:val="00771896"/>
    <w:rsid w:val="007719F5"/>
    <w:rsid w:val="00771CD4"/>
    <w:rsid w:val="00771D36"/>
    <w:rsid w:val="00771E0B"/>
    <w:rsid w:val="00771E6E"/>
    <w:rsid w:val="007720A7"/>
    <w:rsid w:val="007721E8"/>
    <w:rsid w:val="007723CC"/>
    <w:rsid w:val="00772426"/>
    <w:rsid w:val="0077256C"/>
    <w:rsid w:val="00772583"/>
    <w:rsid w:val="0077265B"/>
    <w:rsid w:val="00772711"/>
    <w:rsid w:val="00772765"/>
    <w:rsid w:val="00772804"/>
    <w:rsid w:val="00772849"/>
    <w:rsid w:val="0077285C"/>
    <w:rsid w:val="00772B2B"/>
    <w:rsid w:val="00772EFB"/>
    <w:rsid w:val="00772F31"/>
    <w:rsid w:val="00772F7B"/>
    <w:rsid w:val="00772FA6"/>
    <w:rsid w:val="00773226"/>
    <w:rsid w:val="007733B5"/>
    <w:rsid w:val="00773413"/>
    <w:rsid w:val="00773436"/>
    <w:rsid w:val="007734B9"/>
    <w:rsid w:val="00773535"/>
    <w:rsid w:val="0077353A"/>
    <w:rsid w:val="0077358D"/>
    <w:rsid w:val="0077361F"/>
    <w:rsid w:val="007736AB"/>
    <w:rsid w:val="007736C5"/>
    <w:rsid w:val="00773762"/>
    <w:rsid w:val="00773A68"/>
    <w:rsid w:val="00773A6A"/>
    <w:rsid w:val="00773CFD"/>
    <w:rsid w:val="00773DE4"/>
    <w:rsid w:val="00773F9E"/>
    <w:rsid w:val="00774169"/>
    <w:rsid w:val="007741B7"/>
    <w:rsid w:val="00774499"/>
    <w:rsid w:val="0077453A"/>
    <w:rsid w:val="00774544"/>
    <w:rsid w:val="00774572"/>
    <w:rsid w:val="00774638"/>
    <w:rsid w:val="00774704"/>
    <w:rsid w:val="00774AB0"/>
    <w:rsid w:val="00774BA5"/>
    <w:rsid w:val="00774C88"/>
    <w:rsid w:val="00774D0B"/>
    <w:rsid w:val="00774E7B"/>
    <w:rsid w:val="00774EC3"/>
    <w:rsid w:val="00774F9D"/>
    <w:rsid w:val="0077502A"/>
    <w:rsid w:val="0077502C"/>
    <w:rsid w:val="0077508D"/>
    <w:rsid w:val="00775169"/>
    <w:rsid w:val="007752C2"/>
    <w:rsid w:val="0077539B"/>
    <w:rsid w:val="00775513"/>
    <w:rsid w:val="00775651"/>
    <w:rsid w:val="00775712"/>
    <w:rsid w:val="0077574A"/>
    <w:rsid w:val="00775931"/>
    <w:rsid w:val="00775958"/>
    <w:rsid w:val="00775A1E"/>
    <w:rsid w:val="00775ACB"/>
    <w:rsid w:val="00775BD2"/>
    <w:rsid w:val="00775C65"/>
    <w:rsid w:val="00775C91"/>
    <w:rsid w:val="00775CE8"/>
    <w:rsid w:val="00776135"/>
    <w:rsid w:val="007761E8"/>
    <w:rsid w:val="00776307"/>
    <w:rsid w:val="0077654A"/>
    <w:rsid w:val="0077658D"/>
    <w:rsid w:val="00776C86"/>
    <w:rsid w:val="00776DA4"/>
    <w:rsid w:val="00777021"/>
    <w:rsid w:val="00777091"/>
    <w:rsid w:val="007770F1"/>
    <w:rsid w:val="00777197"/>
    <w:rsid w:val="007773A6"/>
    <w:rsid w:val="007774D1"/>
    <w:rsid w:val="00777688"/>
    <w:rsid w:val="00777704"/>
    <w:rsid w:val="00777733"/>
    <w:rsid w:val="0077773F"/>
    <w:rsid w:val="00777797"/>
    <w:rsid w:val="007779DC"/>
    <w:rsid w:val="00777A45"/>
    <w:rsid w:val="00777AE8"/>
    <w:rsid w:val="00777C92"/>
    <w:rsid w:val="00777FCE"/>
    <w:rsid w:val="007800A1"/>
    <w:rsid w:val="007800AB"/>
    <w:rsid w:val="0078023C"/>
    <w:rsid w:val="00780330"/>
    <w:rsid w:val="007803F2"/>
    <w:rsid w:val="00780485"/>
    <w:rsid w:val="00780528"/>
    <w:rsid w:val="0078067A"/>
    <w:rsid w:val="00780799"/>
    <w:rsid w:val="00780804"/>
    <w:rsid w:val="0078094E"/>
    <w:rsid w:val="00780A5E"/>
    <w:rsid w:val="00780E62"/>
    <w:rsid w:val="00780EE9"/>
    <w:rsid w:val="007810F6"/>
    <w:rsid w:val="007812E7"/>
    <w:rsid w:val="0078135A"/>
    <w:rsid w:val="007813D6"/>
    <w:rsid w:val="0078144D"/>
    <w:rsid w:val="00781523"/>
    <w:rsid w:val="00781603"/>
    <w:rsid w:val="0078161B"/>
    <w:rsid w:val="0078165E"/>
    <w:rsid w:val="0078169B"/>
    <w:rsid w:val="007817B3"/>
    <w:rsid w:val="007817D9"/>
    <w:rsid w:val="007818F8"/>
    <w:rsid w:val="0078195A"/>
    <w:rsid w:val="00781BA2"/>
    <w:rsid w:val="00781C06"/>
    <w:rsid w:val="00781C26"/>
    <w:rsid w:val="00781CB5"/>
    <w:rsid w:val="00781DB7"/>
    <w:rsid w:val="00781E00"/>
    <w:rsid w:val="00781E36"/>
    <w:rsid w:val="00782017"/>
    <w:rsid w:val="007821FA"/>
    <w:rsid w:val="007823F1"/>
    <w:rsid w:val="0078240E"/>
    <w:rsid w:val="00782468"/>
    <w:rsid w:val="007824FA"/>
    <w:rsid w:val="0078257A"/>
    <w:rsid w:val="0078258D"/>
    <w:rsid w:val="0078264D"/>
    <w:rsid w:val="007827DC"/>
    <w:rsid w:val="00782AD1"/>
    <w:rsid w:val="00782CEC"/>
    <w:rsid w:val="00782D51"/>
    <w:rsid w:val="00782DC9"/>
    <w:rsid w:val="00782F72"/>
    <w:rsid w:val="00782FA5"/>
    <w:rsid w:val="0078307B"/>
    <w:rsid w:val="00783384"/>
    <w:rsid w:val="00783408"/>
    <w:rsid w:val="007835C8"/>
    <w:rsid w:val="007836D3"/>
    <w:rsid w:val="007836FE"/>
    <w:rsid w:val="007837C1"/>
    <w:rsid w:val="0078388E"/>
    <w:rsid w:val="00783909"/>
    <w:rsid w:val="00783918"/>
    <w:rsid w:val="0078392A"/>
    <w:rsid w:val="00783D02"/>
    <w:rsid w:val="00783EFF"/>
    <w:rsid w:val="00784041"/>
    <w:rsid w:val="007840D3"/>
    <w:rsid w:val="007840DE"/>
    <w:rsid w:val="007840E4"/>
    <w:rsid w:val="007840FA"/>
    <w:rsid w:val="0078411E"/>
    <w:rsid w:val="007841B8"/>
    <w:rsid w:val="00784312"/>
    <w:rsid w:val="00784327"/>
    <w:rsid w:val="0078444E"/>
    <w:rsid w:val="007844B9"/>
    <w:rsid w:val="00784719"/>
    <w:rsid w:val="00784D8D"/>
    <w:rsid w:val="00784E50"/>
    <w:rsid w:val="00784E9A"/>
    <w:rsid w:val="00784ECC"/>
    <w:rsid w:val="00784F76"/>
    <w:rsid w:val="00784F8A"/>
    <w:rsid w:val="0078520F"/>
    <w:rsid w:val="007854DE"/>
    <w:rsid w:val="00785588"/>
    <w:rsid w:val="0078570C"/>
    <w:rsid w:val="00785871"/>
    <w:rsid w:val="007858A0"/>
    <w:rsid w:val="007859B1"/>
    <w:rsid w:val="00785A51"/>
    <w:rsid w:val="00785B98"/>
    <w:rsid w:val="00785C4C"/>
    <w:rsid w:val="00785CEB"/>
    <w:rsid w:val="00785DB2"/>
    <w:rsid w:val="00785DCC"/>
    <w:rsid w:val="00785E6E"/>
    <w:rsid w:val="00785F4B"/>
    <w:rsid w:val="00785FB0"/>
    <w:rsid w:val="007860A3"/>
    <w:rsid w:val="00786227"/>
    <w:rsid w:val="00786264"/>
    <w:rsid w:val="007865C6"/>
    <w:rsid w:val="00786700"/>
    <w:rsid w:val="0078684A"/>
    <w:rsid w:val="00786A60"/>
    <w:rsid w:val="00786AF3"/>
    <w:rsid w:val="00786D2F"/>
    <w:rsid w:val="00786E4D"/>
    <w:rsid w:val="00786F54"/>
    <w:rsid w:val="0078720C"/>
    <w:rsid w:val="00787282"/>
    <w:rsid w:val="0078749A"/>
    <w:rsid w:val="007874CE"/>
    <w:rsid w:val="0078769D"/>
    <w:rsid w:val="00787D4B"/>
    <w:rsid w:val="00787D53"/>
    <w:rsid w:val="00787FE7"/>
    <w:rsid w:val="007901BE"/>
    <w:rsid w:val="007901E3"/>
    <w:rsid w:val="0079026C"/>
    <w:rsid w:val="007902CE"/>
    <w:rsid w:val="00790342"/>
    <w:rsid w:val="007904F3"/>
    <w:rsid w:val="007905D2"/>
    <w:rsid w:val="007905EC"/>
    <w:rsid w:val="00790625"/>
    <w:rsid w:val="00790825"/>
    <w:rsid w:val="007908C7"/>
    <w:rsid w:val="00790AE4"/>
    <w:rsid w:val="00790D82"/>
    <w:rsid w:val="00790F8A"/>
    <w:rsid w:val="00790FA4"/>
    <w:rsid w:val="007912D7"/>
    <w:rsid w:val="00791407"/>
    <w:rsid w:val="00791497"/>
    <w:rsid w:val="00791790"/>
    <w:rsid w:val="00791851"/>
    <w:rsid w:val="007919BC"/>
    <w:rsid w:val="00791AEC"/>
    <w:rsid w:val="00791BB0"/>
    <w:rsid w:val="00791C72"/>
    <w:rsid w:val="00791D05"/>
    <w:rsid w:val="00791D60"/>
    <w:rsid w:val="00791D71"/>
    <w:rsid w:val="00791DCF"/>
    <w:rsid w:val="00791EB2"/>
    <w:rsid w:val="00791F40"/>
    <w:rsid w:val="00791F63"/>
    <w:rsid w:val="0079209B"/>
    <w:rsid w:val="00792213"/>
    <w:rsid w:val="00792274"/>
    <w:rsid w:val="00792696"/>
    <w:rsid w:val="0079270E"/>
    <w:rsid w:val="0079272C"/>
    <w:rsid w:val="0079277A"/>
    <w:rsid w:val="00792805"/>
    <w:rsid w:val="0079286D"/>
    <w:rsid w:val="007928F7"/>
    <w:rsid w:val="00792969"/>
    <w:rsid w:val="00792998"/>
    <w:rsid w:val="00792AD8"/>
    <w:rsid w:val="00792BD2"/>
    <w:rsid w:val="00792C7A"/>
    <w:rsid w:val="00792E04"/>
    <w:rsid w:val="00792E0A"/>
    <w:rsid w:val="00792E53"/>
    <w:rsid w:val="00792E78"/>
    <w:rsid w:val="007930A4"/>
    <w:rsid w:val="00793254"/>
    <w:rsid w:val="007933BE"/>
    <w:rsid w:val="0079346D"/>
    <w:rsid w:val="00793497"/>
    <w:rsid w:val="00793599"/>
    <w:rsid w:val="007935F9"/>
    <w:rsid w:val="0079366B"/>
    <w:rsid w:val="0079371F"/>
    <w:rsid w:val="00793756"/>
    <w:rsid w:val="007939BE"/>
    <w:rsid w:val="00793AC1"/>
    <w:rsid w:val="00793C7E"/>
    <w:rsid w:val="00793D28"/>
    <w:rsid w:val="00793E1F"/>
    <w:rsid w:val="00793F04"/>
    <w:rsid w:val="00793F6C"/>
    <w:rsid w:val="00793FC7"/>
    <w:rsid w:val="00794088"/>
    <w:rsid w:val="00794130"/>
    <w:rsid w:val="0079419D"/>
    <w:rsid w:val="007941A7"/>
    <w:rsid w:val="007941ED"/>
    <w:rsid w:val="007945EB"/>
    <w:rsid w:val="007945EC"/>
    <w:rsid w:val="007945F7"/>
    <w:rsid w:val="007947FA"/>
    <w:rsid w:val="0079486F"/>
    <w:rsid w:val="007948DF"/>
    <w:rsid w:val="00794A15"/>
    <w:rsid w:val="00794A78"/>
    <w:rsid w:val="00794DF5"/>
    <w:rsid w:val="00794ED7"/>
    <w:rsid w:val="00794F5D"/>
    <w:rsid w:val="00795031"/>
    <w:rsid w:val="00795054"/>
    <w:rsid w:val="007950E5"/>
    <w:rsid w:val="0079514E"/>
    <w:rsid w:val="0079520E"/>
    <w:rsid w:val="0079541E"/>
    <w:rsid w:val="0079551D"/>
    <w:rsid w:val="00795581"/>
    <w:rsid w:val="007957C8"/>
    <w:rsid w:val="00795833"/>
    <w:rsid w:val="00795974"/>
    <w:rsid w:val="00795AB1"/>
    <w:rsid w:val="00795B64"/>
    <w:rsid w:val="00795D42"/>
    <w:rsid w:val="00795DA3"/>
    <w:rsid w:val="00795E1C"/>
    <w:rsid w:val="007960BF"/>
    <w:rsid w:val="007961D5"/>
    <w:rsid w:val="007961D6"/>
    <w:rsid w:val="00796444"/>
    <w:rsid w:val="007964B5"/>
    <w:rsid w:val="007965F7"/>
    <w:rsid w:val="00796801"/>
    <w:rsid w:val="0079690C"/>
    <w:rsid w:val="00796BCE"/>
    <w:rsid w:val="00796BF1"/>
    <w:rsid w:val="00796C39"/>
    <w:rsid w:val="00796E08"/>
    <w:rsid w:val="00796E27"/>
    <w:rsid w:val="00796E8E"/>
    <w:rsid w:val="00796F8C"/>
    <w:rsid w:val="00797004"/>
    <w:rsid w:val="00797056"/>
    <w:rsid w:val="007970BB"/>
    <w:rsid w:val="0079721C"/>
    <w:rsid w:val="007972E6"/>
    <w:rsid w:val="007972EB"/>
    <w:rsid w:val="00797369"/>
    <w:rsid w:val="007973B1"/>
    <w:rsid w:val="007973BC"/>
    <w:rsid w:val="0079740E"/>
    <w:rsid w:val="007974C3"/>
    <w:rsid w:val="007975F2"/>
    <w:rsid w:val="007975FF"/>
    <w:rsid w:val="007976DA"/>
    <w:rsid w:val="007976FC"/>
    <w:rsid w:val="0079784A"/>
    <w:rsid w:val="00797885"/>
    <w:rsid w:val="00797985"/>
    <w:rsid w:val="00797C28"/>
    <w:rsid w:val="00797CAE"/>
    <w:rsid w:val="00797EA9"/>
    <w:rsid w:val="007A0080"/>
    <w:rsid w:val="007A0086"/>
    <w:rsid w:val="007A027D"/>
    <w:rsid w:val="007A02D1"/>
    <w:rsid w:val="007A02DC"/>
    <w:rsid w:val="007A03CB"/>
    <w:rsid w:val="007A04A2"/>
    <w:rsid w:val="007A04DA"/>
    <w:rsid w:val="007A0721"/>
    <w:rsid w:val="007A0754"/>
    <w:rsid w:val="007A0971"/>
    <w:rsid w:val="007A0A65"/>
    <w:rsid w:val="007A0B8A"/>
    <w:rsid w:val="007A0CD2"/>
    <w:rsid w:val="007A0D47"/>
    <w:rsid w:val="007A0D6E"/>
    <w:rsid w:val="007A0DFC"/>
    <w:rsid w:val="007A0E31"/>
    <w:rsid w:val="007A0F85"/>
    <w:rsid w:val="007A1067"/>
    <w:rsid w:val="007A10CE"/>
    <w:rsid w:val="007A113F"/>
    <w:rsid w:val="007A11B9"/>
    <w:rsid w:val="007A11CF"/>
    <w:rsid w:val="007A11E3"/>
    <w:rsid w:val="007A1215"/>
    <w:rsid w:val="007A139B"/>
    <w:rsid w:val="007A13DC"/>
    <w:rsid w:val="007A13FE"/>
    <w:rsid w:val="007A14EB"/>
    <w:rsid w:val="007A1707"/>
    <w:rsid w:val="007A178F"/>
    <w:rsid w:val="007A1920"/>
    <w:rsid w:val="007A1937"/>
    <w:rsid w:val="007A1950"/>
    <w:rsid w:val="007A19D1"/>
    <w:rsid w:val="007A1DA8"/>
    <w:rsid w:val="007A20E6"/>
    <w:rsid w:val="007A21FA"/>
    <w:rsid w:val="007A2218"/>
    <w:rsid w:val="007A22D6"/>
    <w:rsid w:val="007A22E6"/>
    <w:rsid w:val="007A23CF"/>
    <w:rsid w:val="007A24A4"/>
    <w:rsid w:val="007A24F3"/>
    <w:rsid w:val="007A253C"/>
    <w:rsid w:val="007A2554"/>
    <w:rsid w:val="007A283F"/>
    <w:rsid w:val="007A2964"/>
    <w:rsid w:val="007A2ADB"/>
    <w:rsid w:val="007A2B3A"/>
    <w:rsid w:val="007A2DC5"/>
    <w:rsid w:val="007A2DC9"/>
    <w:rsid w:val="007A2DDB"/>
    <w:rsid w:val="007A2DED"/>
    <w:rsid w:val="007A2E73"/>
    <w:rsid w:val="007A2EAD"/>
    <w:rsid w:val="007A2F2B"/>
    <w:rsid w:val="007A2FD3"/>
    <w:rsid w:val="007A302E"/>
    <w:rsid w:val="007A30DE"/>
    <w:rsid w:val="007A34AD"/>
    <w:rsid w:val="007A3563"/>
    <w:rsid w:val="007A35A3"/>
    <w:rsid w:val="007A371D"/>
    <w:rsid w:val="007A37F0"/>
    <w:rsid w:val="007A394E"/>
    <w:rsid w:val="007A3AE3"/>
    <w:rsid w:val="007A3CEF"/>
    <w:rsid w:val="007A3DBC"/>
    <w:rsid w:val="007A4100"/>
    <w:rsid w:val="007A4180"/>
    <w:rsid w:val="007A4212"/>
    <w:rsid w:val="007A4239"/>
    <w:rsid w:val="007A4305"/>
    <w:rsid w:val="007A4374"/>
    <w:rsid w:val="007A44C4"/>
    <w:rsid w:val="007A45DE"/>
    <w:rsid w:val="007A4605"/>
    <w:rsid w:val="007A46FF"/>
    <w:rsid w:val="007A49F2"/>
    <w:rsid w:val="007A4A86"/>
    <w:rsid w:val="007A4AEC"/>
    <w:rsid w:val="007A4B35"/>
    <w:rsid w:val="007A4D13"/>
    <w:rsid w:val="007A4DA6"/>
    <w:rsid w:val="007A4DE8"/>
    <w:rsid w:val="007A4F08"/>
    <w:rsid w:val="007A4F6F"/>
    <w:rsid w:val="007A5035"/>
    <w:rsid w:val="007A5048"/>
    <w:rsid w:val="007A507A"/>
    <w:rsid w:val="007A512C"/>
    <w:rsid w:val="007A5152"/>
    <w:rsid w:val="007A51B0"/>
    <w:rsid w:val="007A5507"/>
    <w:rsid w:val="007A55C5"/>
    <w:rsid w:val="007A5618"/>
    <w:rsid w:val="007A57CD"/>
    <w:rsid w:val="007A5964"/>
    <w:rsid w:val="007A5969"/>
    <w:rsid w:val="007A5ABD"/>
    <w:rsid w:val="007A5C5A"/>
    <w:rsid w:val="007A5CC5"/>
    <w:rsid w:val="007A5E1D"/>
    <w:rsid w:val="007A5F44"/>
    <w:rsid w:val="007A619B"/>
    <w:rsid w:val="007A62E7"/>
    <w:rsid w:val="007A6754"/>
    <w:rsid w:val="007A679B"/>
    <w:rsid w:val="007A67E5"/>
    <w:rsid w:val="007A6868"/>
    <w:rsid w:val="007A68CE"/>
    <w:rsid w:val="007A6961"/>
    <w:rsid w:val="007A69CD"/>
    <w:rsid w:val="007A6AF5"/>
    <w:rsid w:val="007A6B64"/>
    <w:rsid w:val="007A6BE0"/>
    <w:rsid w:val="007A6E09"/>
    <w:rsid w:val="007A6E5C"/>
    <w:rsid w:val="007A6F1C"/>
    <w:rsid w:val="007A705D"/>
    <w:rsid w:val="007A70C3"/>
    <w:rsid w:val="007A70FF"/>
    <w:rsid w:val="007A7265"/>
    <w:rsid w:val="007A72BA"/>
    <w:rsid w:val="007A72E8"/>
    <w:rsid w:val="007A732D"/>
    <w:rsid w:val="007A743F"/>
    <w:rsid w:val="007A745E"/>
    <w:rsid w:val="007A7577"/>
    <w:rsid w:val="007A7595"/>
    <w:rsid w:val="007A76D6"/>
    <w:rsid w:val="007A7717"/>
    <w:rsid w:val="007A791A"/>
    <w:rsid w:val="007A797A"/>
    <w:rsid w:val="007A7AD9"/>
    <w:rsid w:val="007A7CF7"/>
    <w:rsid w:val="007A7DCC"/>
    <w:rsid w:val="007A7E2C"/>
    <w:rsid w:val="007A7E5B"/>
    <w:rsid w:val="007A7E9F"/>
    <w:rsid w:val="007B020E"/>
    <w:rsid w:val="007B02AA"/>
    <w:rsid w:val="007B0338"/>
    <w:rsid w:val="007B0399"/>
    <w:rsid w:val="007B04FF"/>
    <w:rsid w:val="007B05BA"/>
    <w:rsid w:val="007B05D8"/>
    <w:rsid w:val="007B0783"/>
    <w:rsid w:val="007B0842"/>
    <w:rsid w:val="007B0869"/>
    <w:rsid w:val="007B08E1"/>
    <w:rsid w:val="007B09EB"/>
    <w:rsid w:val="007B0A26"/>
    <w:rsid w:val="007B0B26"/>
    <w:rsid w:val="007B0BA6"/>
    <w:rsid w:val="007B0D77"/>
    <w:rsid w:val="007B0DE1"/>
    <w:rsid w:val="007B0F95"/>
    <w:rsid w:val="007B0FED"/>
    <w:rsid w:val="007B1009"/>
    <w:rsid w:val="007B1051"/>
    <w:rsid w:val="007B112E"/>
    <w:rsid w:val="007B132F"/>
    <w:rsid w:val="007B13C7"/>
    <w:rsid w:val="007B13D9"/>
    <w:rsid w:val="007B13FF"/>
    <w:rsid w:val="007B15CA"/>
    <w:rsid w:val="007B1712"/>
    <w:rsid w:val="007B1717"/>
    <w:rsid w:val="007B19E0"/>
    <w:rsid w:val="007B1A9C"/>
    <w:rsid w:val="007B1BAF"/>
    <w:rsid w:val="007B1D3F"/>
    <w:rsid w:val="007B1D7C"/>
    <w:rsid w:val="007B1E4E"/>
    <w:rsid w:val="007B1E50"/>
    <w:rsid w:val="007B1ECE"/>
    <w:rsid w:val="007B1ED2"/>
    <w:rsid w:val="007B1EFB"/>
    <w:rsid w:val="007B21F2"/>
    <w:rsid w:val="007B23BA"/>
    <w:rsid w:val="007B23E0"/>
    <w:rsid w:val="007B25E3"/>
    <w:rsid w:val="007B2644"/>
    <w:rsid w:val="007B2663"/>
    <w:rsid w:val="007B26D0"/>
    <w:rsid w:val="007B273E"/>
    <w:rsid w:val="007B27A2"/>
    <w:rsid w:val="007B28E5"/>
    <w:rsid w:val="007B2936"/>
    <w:rsid w:val="007B2A3C"/>
    <w:rsid w:val="007B2A99"/>
    <w:rsid w:val="007B2AFB"/>
    <w:rsid w:val="007B2B44"/>
    <w:rsid w:val="007B2B9A"/>
    <w:rsid w:val="007B2BD1"/>
    <w:rsid w:val="007B2C5A"/>
    <w:rsid w:val="007B2CA8"/>
    <w:rsid w:val="007B2CDA"/>
    <w:rsid w:val="007B2D11"/>
    <w:rsid w:val="007B2D14"/>
    <w:rsid w:val="007B2F49"/>
    <w:rsid w:val="007B2F86"/>
    <w:rsid w:val="007B3008"/>
    <w:rsid w:val="007B3142"/>
    <w:rsid w:val="007B3169"/>
    <w:rsid w:val="007B31CA"/>
    <w:rsid w:val="007B32ED"/>
    <w:rsid w:val="007B341C"/>
    <w:rsid w:val="007B342C"/>
    <w:rsid w:val="007B34CF"/>
    <w:rsid w:val="007B382D"/>
    <w:rsid w:val="007B395F"/>
    <w:rsid w:val="007B3973"/>
    <w:rsid w:val="007B39BD"/>
    <w:rsid w:val="007B39F1"/>
    <w:rsid w:val="007B3A5D"/>
    <w:rsid w:val="007B3A71"/>
    <w:rsid w:val="007B3A73"/>
    <w:rsid w:val="007B3BC4"/>
    <w:rsid w:val="007B3CDD"/>
    <w:rsid w:val="007B3DC1"/>
    <w:rsid w:val="007B3E71"/>
    <w:rsid w:val="007B40D3"/>
    <w:rsid w:val="007B418F"/>
    <w:rsid w:val="007B41F8"/>
    <w:rsid w:val="007B4224"/>
    <w:rsid w:val="007B4337"/>
    <w:rsid w:val="007B43CD"/>
    <w:rsid w:val="007B45E6"/>
    <w:rsid w:val="007B46D5"/>
    <w:rsid w:val="007B46F3"/>
    <w:rsid w:val="007B4796"/>
    <w:rsid w:val="007B47D7"/>
    <w:rsid w:val="007B484A"/>
    <w:rsid w:val="007B4959"/>
    <w:rsid w:val="007B497C"/>
    <w:rsid w:val="007B4B5F"/>
    <w:rsid w:val="007B4B7C"/>
    <w:rsid w:val="007B4DDA"/>
    <w:rsid w:val="007B4E23"/>
    <w:rsid w:val="007B4E7D"/>
    <w:rsid w:val="007B51E7"/>
    <w:rsid w:val="007B5296"/>
    <w:rsid w:val="007B5525"/>
    <w:rsid w:val="007B5669"/>
    <w:rsid w:val="007B5694"/>
    <w:rsid w:val="007B58AC"/>
    <w:rsid w:val="007B5989"/>
    <w:rsid w:val="007B59A2"/>
    <w:rsid w:val="007B5A64"/>
    <w:rsid w:val="007B5A9F"/>
    <w:rsid w:val="007B5B45"/>
    <w:rsid w:val="007B5B85"/>
    <w:rsid w:val="007B5BA0"/>
    <w:rsid w:val="007B5C79"/>
    <w:rsid w:val="007B5E4B"/>
    <w:rsid w:val="007B5E70"/>
    <w:rsid w:val="007B5FE8"/>
    <w:rsid w:val="007B6111"/>
    <w:rsid w:val="007B618D"/>
    <w:rsid w:val="007B634E"/>
    <w:rsid w:val="007B6366"/>
    <w:rsid w:val="007B649D"/>
    <w:rsid w:val="007B6603"/>
    <w:rsid w:val="007B66FC"/>
    <w:rsid w:val="007B6735"/>
    <w:rsid w:val="007B675A"/>
    <w:rsid w:val="007B6CAD"/>
    <w:rsid w:val="007B6CB1"/>
    <w:rsid w:val="007B6D10"/>
    <w:rsid w:val="007B6E30"/>
    <w:rsid w:val="007B6F4B"/>
    <w:rsid w:val="007B7596"/>
    <w:rsid w:val="007B761F"/>
    <w:rsid w:val="007B76A8"/>
    <w:rsid w:val="007B76C3"/>
    <w:rsid w:val="007B776A"/>
    <w:rsid w:val="007B7784"/>
    <w:rsid w:val="007B7E31"/>
    <w:rsid w:val="007B7F0F"/>
    <w:rsid w:val="007C000D"/>
    <w:rsid w:val="007C00DE"/>
    <w:rsid w:val="007C00FB"/>
    <w:rsid w:val="007C0225"/>
    <w:rsid w:val="007C03B2"/>
    <w:rsid w:val="007C0449"/>
    <w:rsid w:val="007C0459"/>
    <w:rsid w:val="007C0466"/>
    <w:rsid w:val="007C04A1"/>
    <w:rsid w:val="007C0813"/>
    <w:rsid w:val="007C08F5"/>
    <w:rsid w:val="007C08F6"/>
    <w:rsid w:val="007C08FF"/>
    <w:rsid w:val="007C090B"/>
    <w:rsid w:val="007C0AF0"/>
    <w:rsid w:val="007C0C44"/>
    <w:rsid w:val="007C0C6A"/>
    <w:rsid w:val="007C0C7C"/>
    <w:rsid w:val="007C0DC7"/>
    <w:rsid w:val="007C0DE3"/>
    <w:rsid w:val="007C0E3E"/>
    <w:rsid w:val="007C0E8B"/>
    <w:rsid w:val="007C0EF7"/>
    <w:rsid w:val="007C0FE4"/>
    <w:rsid w:val="007C1021"/>
    <w:rsid w:val="007C10B8"/>
    <w:rsid w:val="007C1159"/>
    <w:rsid w:val="007C12D2"/>
    <w:rsid w:val="007C12DD"/>
    <w:rsid w:val="007C1302"/>
    <w:rsid w:val="007C139A"/>
    <w:rsid w:val="007C13FE"/>
    <w:rsid w:val="007C1443"/>
    <w:rsid w:val="007C1478"/>
    <w:rsid w:val="007C14A5"/>
    <w:rsid w:val="007C153C"/>
    <w:rsid w:val="007C1587"/>
    <w:rsid w:val="007C15B1"/>
    <w:rsid w:val="007C169F"/>
    <w:rsid w:val="007C17DC"/>
    <w:rsid w:val="007C1861"/>
    <w:rsid w:val="007C1879"/>
    <w:rsid w:val="007C192D"/>
    <w:rsid w:val="007C195D"/>
    <w:rsid w:val="007C198C"/>
    <w:rsid w:val="007C1AF6"/>
    <w:rsid w:val="007C1B0B"/>
    <w:rsid w:val="007C1BF8"/>
    <w:rsid w:val="007C1CB4"/>
    <w:rsid w:val="007C1D04"/>
    <w:rsid w:val="007C1EC5"/>
    <w:rsid w:val="007C1F6D"/>
    <w:rsid w:val="007C201F"/>
    <w:rsid w:val="007C21FA"/>
    <w:rsid w:val="007C22DF"/>
    <w:rsid w:val="007C23E1"/>
    <w:rsid w:val="007C24F0"/>
    <w:rsid w:val="007C25A8"/>
    <w:rsid w:val="007C2689"/>
    <w:rsid w:val="007C268D"/>
    <w:rsid w:val="007C26C6"/>
    <w:rsid w:val="007C2772"/>
    <w:rsid w:val="007C282A"/>
    <w:rsid w:val="007C288B"/>
    <w:rsid w:val="007C288C"/>
    <w:rsid w:val="007C2940"/>
    <w:rsid w:val="007C2DBD"/>
    <w:rsid w:val="007C2DCF"/>
    <w:rsid w:val="007C2E3C"/>
    <w:rsid w:val="007C2E44"/>
    <w:rsid w:val="007C2E8B"/>
    <w:rsid w:val="007C2F84"/>
    <w:rsid w:val="007C3084"/>
    <w:rsid w:val="007C3137"/>
    <w:rsid w:val="007C313D"/>
    <w:rsid w:val="007C3372"/>
    <w:rsid w:val="007C35AE"/>
    <w:rsid w:val="007C38A7"/>
    <w:rsid w:val="007C3972"/>
    <w:rsid w:val="007C3A51"/>
    <w:rsid w:val="007C3A9B"/>
    <w:rsid w:val="007C3AC4"/>
    <w:rsid w:val="007C3AFF"/>
    <w:rsid w:val="007C3C9A"/>
    <w:rsid w:val="007C4144"/>
    <w:rsid w:val="007C41D3"/>
    <w:rsid w:val="007C41EB"/>
    <w:rsid w:val="007C434D"/>
    <w:rsid w:val="007C438E"/>
    <w:rsid w:val="007C439A"/>
    <w:rsid w:val="007C4701"/>
    <w:rsid w:val="007C478D"/>
    <w:rsid w:val="007C494D"/>
    <w:rsid w:val="007C4DD7"/>
    <w:rsid w:val="007C4DDA"/>
    <w:rsid w:val="007C4E65"/>
    <w:rsid w:val="007C4EA9"/>
    <w:rsid w:val="007C4F66"/>
    <w:rsid w:val="007C5011"/>
    <w:rsid w:val="007C50A6"/>
    <w:rsid w:val="007C5273"/>
    <w:rsid w:val="007C54C1"/>
    <w:rsid w:val="007C5623"/>
    <w:rsid w:val="007C5628"/>
    <w:rsid w:val="007C562A"/>
    <w:rsid w:val="007C5794"/>
    <w:rsid w:val="007C580E"/>
    <w:rsid w:val="007C5B2C"/>
    <w:rsid w:val="007C5BFD"/>
    <w:rsid w:val="007C60B7"/>
    <w:rsid w:val="007C62A0"/>
    <w:rsid w:val="007C6327"/>
    <w:rsid w:val="007C6382"/>
    <w:rsid w:val="007C6409"/>
    <w:rsid w:val="007C65F5"/>
    <w:rsid w:val="007C6651"/>
    <w:rsid w:val="007C6707"/>
    <w:rsid w:val="007C68FD"/>
    <w:rsid w:val="007C698A"/>
    <w:rsid w:val="007C69DC"/>
    <w:rsid w:val="007C6A16"/>
    <w:rsid w:val="007C6B31"/>
    <w:rsid w:val="007C70C5"/>
    <w:rsid w:val="007C7107"/>
    <w:rsid w:val="007C7143"/>
    <w:rsid w:val="007C72A1"/>
    <w:rsid w:val="007C72AA"/>
    <w:rsid w:val="007C72FB"/>
    <w:rsid w:val="007C74D5"/>
    <w:rsid w:val="007C76C0"/>
    <w:rsid w:val="007C7750"/>
    <w:rsid w:val="007C7BE3"/>
    <w:rsid w:val="007C7C03"/>
    <w:rsid w:val="007C7C72"/>
    <w:rsid w:val="007C7D1F"/>
    <w:rsid w:val="007C7E45"/>
    <w:rsid w:val="007D00CE"/>
    <w:rsid w:val="007D01C1"/>
    <w:rsid w:val="007D020E"/>
    <w:rsid w:val="007D0238"/>
    <w:rsid w:val="007D039E"/>
    <w:rsid w:val="007D05CC"/>
    <w:rsid w:val="007D05D2"/>
    <w:rsid w:val="007D05E2"/>
    <w:rsid w:val="007D068A"/>
    <w:rsid w:val="007D0779"/>
    <w:rsid w:val="007D09B1"/>
    <w:rsid w:val="007D09D7"/>
    <w:rsid w:val="007D0CF0"/>
    <w:rsid w:val="007D0D65"/>
    <w:rsid w:val="007D0E99"/>
    <w:rsid w:val="007D0F9A"/>
    <w:rsid w:val="007D101C"/>
    <w:rsid w:val="007D11D2"/>
    <w:rsid w:val="007D130A"/>
    <w:rsid w:val="007D13B3"/>
    <w:rsid w:val="007D1483"/>
    <w:rsid w:val="007D179A"/>
    <w:rsid w:val="007D1875"/>
    <w:rsid w:val="007D18A3"/>
    <w:rsid w:val="007D1A17"/>
    <w:rsid w:val="007D1AD5"/>
    <w:rsid w:val="007D1B67"/>
    <w:rsid w:val="007D1C7F"/>
    <w:rsid w:val="007D1EDA"/>
    <w:rsid w:val="007D1F1C"/>
    <w:rsid w:val="007D1FBE"/>
    <w:rsid w:val="007D2018"/>
    <w:rsid w:val="007D209E"/>
    <w:rsid w:val="007D20EE"/>
    <w:rsid w:val="007D2102"/>
    <w:rsid w:val="007D212F"/>
    <w:rsid w:val="007D2170"/>
    <w:rsid w:val="007D2290"/>
    <w:rsid w:val="007D244E"/>
    <w:rsid w:val="007D247A"/>
    <w:rsid w:val="007D2682"/>
    <w:rsid w:val="007D2691"/>
    <w:rsid w:val="007D270A"/>
    <w:rsid w:val="007D27C5"/>
    <w:rsid w:val="007D2899"/>
    <w:rsid w:val="007D2D50"/>
    <w:rsid w:val="007D2E8B"/>
    <w:rsid w:val="007D2F57"/>
    <w:rsid w:val="007D2F80"/>
    <w:rsid w:val="007D2FED"/>
    <w:rsid w:val="007D30BA"/>
    <w:rsid w:val="007D30F5"/>
    <w:rsid w:val="007D314D"/>
    <w:rsid w:val="007D34BC"/>
    <w:rsid w:val="007D355B"/>
    <w:rsid w:val="007D364D"/>
    <w:rsid w:val="007D3821"/>
    <w:rsid w:val="007D3824"/>
    <w:rsid w:val="007D38D5"/>
    <w:rsid w:val="007D38DF"/>
    <w:rsid w:val="007D3999"/>
    <w:rsid w:val="007D3A83"/>
    <w:rsid w:val="007D3E3F"/>
    <w:rsid w:val="007D3ECB"/>
    <w:rsid w:val="007D4059"/>
    <w:rsid w:val="007D40F3"/>
    <w:rsid w:val="007D4222"/>
    <w:rsid w:val="007D4397"/>
    <w:rsid w:val="007D43AA"/>
    <w:rsid w:val="007D4503"/>
    <w:rsid w:val="007D4736"/>
    <w:rsid w:val="007D4870"/>
    <w:rsid w:val="007D490F"/>
    <w:rsid w:val="007D4A91"/>
    <w:rsid w:val="007D4B8A"/>
    <w:rsid w:val="007D4BB8"/>
    <w:rsid w:val="007D4C14"/>
    <w:rsid w:val="007D4C45"/>
    <w:rsid w:val="007D4CB1"/>
    <w:rsid w:val="007D4D13"/>
    <w:rsid w:val="007D4FE9"/>
    <w:rsid w:val="007D50AC"/>
    <w:rsid w:val="007D50CD"/>
    <w:rsid w:val="007D51AC"/>
    <w:rsid w:val="007D559E"/>
    <w:rsid w:val="007D5624"/>
    <w:rsid w:val="007D565B"/>
    <w:rsid w:val="007D579C"/>
    <w:rsid w:val="007D5822"/>
    <w:rsid w:val="007D5B30"/>
    <w:rsid w:val="007D5C82"/>
    <w:rsid w:val="007D5E1B"/>
    <w:rsid w:val="007D5E2C"/>
    <w:rsid w:val="007D5F64"/>
    <w:rsid w:val="007D61D3"/>
    <w:rsid w:val="007D6334"/>
    <w:rsid w:val="007D63CF"/>
    <w:rsid w:val="007D63D1"/>
    <w:rsid w:val="007D63F4"/>
    <w:rsid w:val="007D6534"/>
    <w:rsid w:val="007D6557"/>
    <w:rsid w:val="007D666C"/>
    <w:rsid w:val="007D66F1"/>
    <w:rsid w:val="007D67A4"/>
    <w:rsid w:val="007D67F1"/>
    <w:rsid w:val="007D686D"/>
    <w:rsid w:val="007D68D7"/>
    <w:rsid w:val="007D6B19"/>
    <w:rsid w:val="007D6B9A"/>
    <w:rsid w:val="007D6C91"/>
    <w:rsid w:val="007D6CF4"/>
    <w:rsid w:val="007D6D79"/>
    <w:rsid w:val="007D6E43"/>
    <w:rsid w:val="007D6E52"/>
    <w:rsid w:val="007D6F65"/>
    <w:rsid w:val="007D71A8"/>
    <w:rsid w:val="007D7205"/>
    <w:rsid w:val="007D727E"/>
    <w:rsid w:val="007D7521"/>
    <w:rsid w:val="007D7679"/>
    <w:rsid w:val="007D773F"/>
    <w:rsid w:val="007D7845"/>
    <w:rsid w:val="007D784B"/>
    <w:rsid w:val="007D784D"/>
    <w:rsid w:val="007D786A"/>
    <w:rsid w:val="007D786B"/>
    <w:rsid w:val="007D7A8E"/>
    <w:rsid w:val="007D7AB6"/>
    <w:rsid w:val="007D7B60"/>
    <w:rsid w:val="007D7E13"/>
    <w:rsid w:val="007E014F"/>
    <w:rsid w:val="007E01F8"/>
    <w:rsid w:val="007E0255"/>
    <w:rsid w:val="007E0310"/>
    <w:rsid w:val="007E03C2"/>
    <w:rsid w:val="007E051F"/>
    <w:rsid w:val="007E0738"/>
    <w:rsid w:val="007E0D2E"/>
    <w:rsid w:val="007E0E2D"/>
    <w:rsid w:val="007E0EED"/>
    <w:rsid w:val="007E110C"/>
    <w:rsid w:val="007E1154"/>
    <w:rsid w:val="007E11F8"/>
    <w:rsid w:val="007E1309"/>
    <w:rsid w:val="007E150F"/>
    <w:rsid w:val="007E1594"/>
    <w:rsid w:val="007E1607"/>
    <w:rsid w:val="007E1685"/>
    <w:rsid w:val="007E17BC"/>
    <w:rsid w:val="007E1901"/>
    <w:rsid w:val="007E1B3F"/>
    <w:rsid w:val="007E1BF9"/>
    <w:rsid w:val="007E1CAF"/>
    <w:rsid w:val="007E1CF1"/>
    <w:rsid w:val="007E1D2A"/>
    <w:rsid w:val="007E1D83"/>
    <w:rsid w:val="007E1DEC"/>
    <w:rsid w:val="007E1E70"/>
    <w:rsid w:val="007E1F1E"/>
    <w:rsid w:val="007E200C"/>
    <w:rsid w:val="007E2045"/>
    <w:rsid w:val="007E2089"/>
    <w:rsid w:val="007E20F2"/>
    <w:rsid w:val="007E2123"/>
    <w:rsid w:val="007E2557"/>
    <w:rsid w:val="007E2742"/>
    <w:rsid w:val="007E2897"/>
    <w:rsid w:val="007E2A61"/>
    <w:rsid w:val="007E2B3C"/>
    <w:rsid w:val="007E2C4C"/>
    <w:rsid w:val="007E2C62"/>
    <w:rsid w:val="007E2C64"/>
    <w:rsid w:val="007E2CA2"/>
    <w:rsid w:val="007E2CC2"/>
    <w:rsid w:val="007E3184"/>
    <w:rsid w:val="007E31DB"/>
    <w:rsid w:val="007E32DE"/>
    <w:rsid w:val="007E34B2"/>
    <w:rsid w:val="007E35E8"/>
    <w:rsid w:val="007E36C2"/>
    <w:rsid w:val="007E36D1"/>
    <w:rsid w:val="007E3711"/>
    <w:rsid w:val="007E37C3"/>
    <w:rsid w:val="007E37EE"/>
    <w:rsid w:val="007E3805"/>
    <w:rsid w:val="007E3934"/>
    <w:rsid w:val="007E3942"/>
    <w:rsid w:val="007E3943"/>
    <w:rsid w:val="007E3959"/>
    <w:rsid w:val="007E3991"/>
    <w:rsid w:val="007E3BAD"/>
    <w:rsid w:val="007E3C7C"/>
    <w:rsid w:val="007E40C8"/>
    <w:rsid w:val="007E41A3"/>
    <w:rsid w:val="007E42BD"/>
    <w:rsid w:val="007E42E2"/>
    <w:rsid w:val="007E4370"/>
    <w:rsid w:val="007E44CB"/>
    <w:rsid w:val="007E4521"/>
    <w:rsid w:val="007E4546"/>
    <w:rsid w:val="007E46AA"/>
    <w:rsid w:val="007E46E9"/>
    <w:rsid w:val="007E4766"/>
    <w:rsid w:val="007E484F"/>
    <w:rsid w:val="007E49D6"/>
    <w:rsid w:val="007E4A42"/>
    <w:rsid w:val="007E4B1C"/>
    <w:rsid w:val="007E4D43"/>
    <w:rsid w:val="007E4D62"/>
    <w:rsid w:val="007E4DAF"/>
    <w:rsid w:val="007E4FF7"/>
    <w:rsid w:val="007E501D"/>
    <w:rsid w:val="007E5067"/>
    <w:rsid w:val="007E50E4"/>
    <w:rsid w:val="007E50ED"/>
    <w:rsid w:val="007E52CD"/>
    <w:rsid w:val="007E52D2"/>
    <w:rsid w:val="007E5307"/>
    <w:rsid w:val="007E5424"/>
    <w:rsid w:val="007E563C"/>
    <w:rsid w:val="007E57AD"/>
    <w:rsid w:val="007E57EE"/>
    <w:rsid w:val="007E5A9F"/>
    <w:rsid w:val="007E5F6E"/>
    <w:rsid w:val="007E602F"/>
    <w:rsid w:val="007E603B"/>
    <w:rsid w:val="007E6278"/>
    <w:rsid w:val="007E6428"/>
    <w:rsid w:val="007E64A2"/>
    <w:rsid w:val="007E656D"/>
    <w:rsid w:val="007E66A3"/>
    <w:rsid w:val="007E676D"/>
    <w:rsid w:val="007E6894"/>
    <w:rsid w:val="007E68CF"/>
    <w:rsid w:val="007E69A9"/>
    <w:rsid w:val="007E69B0"/>
    <w:rsid w:val="007E69FF"/>
    <w:rsid w:val="007E6A33"/>
    <w:rsid w:val="007E6B63"/>
    <w:rsid w:val="007E6B78"/>
    <w:rsid w:val="007E6C11"/>
    <w:rsid w:val="007E6C23"/>
    <w:rsid w:val="007E6CCC"/>
    <w:rsid w:val="007E6D5F"/>
    <w:rsid w:val="007E6EC4"/>
    <w:rsid w:val="007E6F6E"/>
    <w:rsid w:val="007E6F7E"/>
    <w:rsid w:val="007E7018"/>
    <w:rsid w:val="007E70C1"/>
    <w:rsid w:val="007E71BD"/>
    <w:rsid w:val="007E73CF"/>
    <w:rsid w:val="007E7404"/>
    <w:rsid w:val="007E7499"/>
    <w:rsid w:val="007E74B0"/>
    <w:rsid w:val="007E755D"/>
    <w:rsid w:val="007E7708"/>
    <w:rsid w:val="007E7798"/>
    <w:rsid w:val="007E77CD"/>
    <w:rsid w:val="007E790B"/>
    <w:rsid w:val="007E79BB"/>
    <w:rsid w:val="007E7A39"/>
    <w:rsid w:val="007E7B0E"/>
    <w:rsid w:val="007E7E45"/>
    <w:rsid w:val="007E7E80"/>
    <w:rsid w:val="007E7EC0"/>
    <w:rsid w:val="007E7F97"/>
    <w:rsid w:val="007E7FDC"/>
    <w:rsid w:val="007F004F"/>
    <w:rsid w:val="007F00C2"/>
    <w:rsid w:val="007F0184"/>
    <w:rsid w:val="007F01D0"/>
    <w:rsid w:val="007F0254"/>
    <w:rsid w:val="007F02DE"/>
    <w:rsid w:val="007F05A9"/>
    <w:rsid w:val="007F064B"/>
    <w:rsid w:val="007F0779"/>
    <w:rsid w:val="007F07F7"/>
    <w:rsid w:val="007F0AAD"/>
    <w:rsid w:val="007F0AE5"/>
    <w:rsid w:val="007F0FC3"/>
    <w:rsid w:val="007F17BF"/>
    <w:rsid w:val="007F17FC"/>
    <w:rsid w:val="007F1A11"/>
    <w:rsid w:val="007F1A48"/>
    <w:rsid w:val="007F1AAE"/>
    <w:rsid w:val="007F1C8F"/>
    <w:rsid w:val="007F1D47"/>
    <w:rsid w:val="007F1E1E"/>
    <w:rsid w:val="007F20C6"/>
    <w:rsid w:val="007F2128"/>
    <w:rsid w:val="007F21C8"/>
    <w:rsid w:val="007F2211"/>
    <w:rsid w:val="007F23E4"/>
    <w:rsid w:val="007F23EA"/>
    <w:rsid w:val="007F26B7"/>
    <w:rsid w:val="007F276D"/>
    <w:rsid w:val="007F277F"/>
    <w:rsid w:val="007F29A8"/>
    <w:rsid w:val="007F2A18"/>
    <w:rsid w:val="007F2BF7"/>
    <w:rsid w:val="007F2C98"/>
    <w:rsid w:val="007F2CBF"/>
    <w:rsid w:val="007F2E53"/>
    <w:rsid w:val="007F2F62"/>
    <w:rsid w:val="007F2FC5"/>
    <w:rsid w:val="007F3085"/>
    <w:rsid w:val="007F31AB"/>
    <w:rsid w:val="007F336E"/>
    <w:rsid w:val="007F338B"/>
    <w:rsid w:val="007F34A1"/>
    <w:rsid w:val="007F35E0"/>
    <w:rsid w:val="007F36E0"/>
    <w:rsid w:val="007F377B"/>
    <w:rsid w:val="007F395A"/>
    <w:rsid w:val="007F39A6"/>
    <w:rsid w:val="007F3B8B"/>
    <w:rsid w:val="007F3C0E"/>
    <w:rsid w:val="007F3C3B"/>
    <w:rsid w:val="007F3E4F"/>
    <w:rsid w:val="007F3E68"/>
    <w:rsid w:val="007F3F53"/>
    <w:rsid w:val="007F3FEA"/>
    <w:rsid w:val="007F4027"/>
    <w:rsid w:val="007F4088"/>
    <w:rsid w:val="007F416E"/>
    <w:rsid w:val="007F4298"/>
    <w:rsid w:val="007F431D"/>
    <w:rsid w:val="007F436C"/>
    <w:rsid w:val="007F4556"/>
    <w:rsid w:val="007F461C"/>
    <w:rsid w:val="007F47B7"/>
    <w:rsid w:val="007F47C0"/>
    <w:rsid w:val="007F4936"/>
    <w:rsid w:val="007F4E16"/>
    <w:rsid w:val="007F4EDC"/>
    <w:rsid w:val="007F50DB"/>
    <w:rsid w:val="007F5226"/>
    <w:rsid w:val="007F5322"/>
    <w:rsid w:val="007F5533"/>
    <w:rsid w:val="007F563E"/>
    <w:rsid w:val="007F5792"/>
    <w:rsid w:val="007F57B9"/>
    <w:rsid w:val="007F57FD"/>
    <w:rsid w:val="007F59E0"/>
    <w:rsid w:val="007F59EA"/>
    <w:rsid w:val="007F5B17"/>
    <w:rsid w:val="007F5BDB"/>
    <w:rsid w:val="007F5D17"/>
    <w:rsid w:val="007F5D96"/>
    <w:rsid w:val="007F5E5B"/>
    <w:rsid w:val="007F5F96"/>
    <w:rsid w:val="007F603B"/>
    <w:rsid w:val="007F603F"/>
    <w:rsid w:val="007F6157"/>
    <w:rsid w:val="007F6268"/>
    <w:rsid w:val="007F64A8"/>
    <w:rsid w:val="007F65EA"/>
    <w:rsid w:val="007F66A8"/>
    <w:rsid w:val="007F6810"/>
    <w:rsid w:val="007F687E"/>
    <w:rsid w:val="007F68BC"/>
    <w:rsid w:val="007F6C3A"/>
    <w:rsid w:val="007F6C7A"/>
    <w:rsid w:val="007F6CD9"/>
    <w:rsid w:val="007F6D7F"/>
    <w:rsid w:val="007F6D8C"/>
    <w:rsid w:val="007F6E13"/>
    <w:rsid w:val="007F6F2D"/>
    <w:rsid w:val="007F6F80"/>
    <w:rsid w:val="007F6F86"/>
    <w:rsid w:val="007F725C"/>
    <w:rsid w:val="007F7286"/>
    <w:rsid w:val="007F72D4"/>
    <w:rsid w:val="007F7305"/>
    <w:rsid w:val="007F73DD"/>
    <w:rsid w:val="007F7401"/>
    <w:rsid w:val="007F7592"/>
    <w:rsid w:val="007F759B"/>
    <w:rsid w:val="007F75AF"/>
    <w:rsid w:val="007F77CF"/>
    <w:rsid w:val="007F787B"/>
    <w:rsid w:val="007F7A3F"/>
    <w:rsid w:val="007F7BED"/>
    <w:rsid w:val="007F7C8C"/>
    <w:rsid w:val="007F7CBE"/>
    <w:rsid w:val="007F7D1F"/>
    <w:rsid w:val="007F7D81"/>
    <w:rsid w:val="007F7E96"/>
    <w:rsid w:val="00800101"/>
    <w:rsid w:val="00800209"/>
    <w:rsid w:val="008002A3"/>
    <w:rsid w:val="0080034B"/>
    <w:rsid w:val="0080035A"/>
    <w:rsid w:val="008008BF"/>
    <w:rsid w:val="00800955"/>
    <w:rsid w:val="00800A2C"/>
    <w:rsid w:val="00800B09"/>
    <w:rsid w:val="00800CDD"/>
    <w:rsid w:val="00800CF3"/>
    <w:rsid w:val="00800E10"/>
    <w:rsid w:val="00800E77"/>
    <w:rsid w:val="008010B3"/>
    <w:rsid w:val="0080141C"/>
    <w:rsid w:val="0080166B"/>
    <w:rsid w:val="008016DE"/>
    <w:rsid w:val="0080187C"/>
    <w:rsid w:val="00801A33"/>
    <w:rsid w:val="00801B55"/>
    <w:rsid w:val="00801BBA"/>
    <w:rsid w:val="00801BE7"/>
    <w:rsid w:val="00801C4C"/>
    <w:rsid w:val="00801CF1"/>
    <w:rsid w:val="00801D94"/>
    <w:rsid w:val="00801DE6"/>
    <w:rsid w:val="00801EC2"/>
    <w:rsid w:val="00802071"/>
    <w:rsid w:val="00802096"/>
    <w:rsid w:val="008020B0"/>
    <w:rsid w:val="00802199"/>
    <w:rsid w:val="008021A7"/>
    <w:rsid w:val="0080225C"/>
    <w:rsid w:val="00802422"/>
    <w:rsid w:val="0080242B"/>
    <w:rsid w:val="008024C1"/>
    <w:rsid w:val="008024E3"/>
    <w:rsid w:val="00802677"/>
    <w:rsid w:val="008026F6"/>
    <w:rsid w:val="00802762"/>
    <w:rsid w:val="00802A59"/>
    <w:rsid w:val="00802A7C"/>
    <w:rsid w:val="00802B8A"/>
    <w:rsid w:val="00802CBB"/>
    <w:rsid w:val="00802DF0"/>
    <w:rsid w:val="00802DF1"/>
    <w:rsid w:val="00802ECE"/>
    <w:rsid w:val="00802EE3"/>
    <w:rsid w:val="0080304F"/>
    <w:rsid w:val="00803082"/>
    <w:rsid w:val="008030F5"/>
    <w:rsid w:val="0080329F"/>
    <w:rsid w:val="00803344"/>
    <w:rsid w:val="0080358A"/>
    <w:rsid w:val="008035B7"/>
    <w:rsid w:val="008035D6"/>
    <w:rsid w:val="008036A0"/>
    <w:rsid w:val="0080370D"/>
    <w:rsid w:val="008037E1"/>
    <w:rsid w:val="00803A3E"/>
    <w:rsid w:val="00803BA9"/>
    <w:rsid w:val="00803BDC"/>
    <w:rsid w:val="00803C24"/>
    <w:rsid w:val="00803C66"/>
    <w:rsid w:val="00803E82"/>
    <w:rsid w:val="00803EB8"/>
    <w:rsid w:val="00803FD8"/>
    <w:rsid w:val="00804095"/>
    <w:rsid w:val="00804165"/>
    <w:rsid w:val="00804173"/>
    <w:rsid w:val="008041C9"/>
    <w:rsid w:val="0080421A"/>
    <w:rsid w:val="008042A5"/>
    <w:rsid w:val="00804314"/>
    <w:rsid w:val="008045BC"/>
    <w:rsid w:val="0080462F"/>
    <w:rsid w:val="00804950"/>
    <w:rsid w:val="0080496A"/>
    <w:rsid w:val="00804BED"/>
    <w:rsid w:val="00804BFE"/>
    <w:rsid w:val="00804CCC"/>
    <w:rsid w:val="00804DF2"/>
    <w:rsid w:val="00804F70"/>
    <w:rsid w:val="00804FF0"/>
    <w:rsid w:val="00805023"/>
    <w:rsid w:val="00805051"/>
    <w:rsid w:val="00805057"/>
    <w:rsid w:val="008050C5"/>
    <w:rsid w:val="008052CB"/>
    <w:rsid w:val="00805459"/>
    <w:rsid w:val="00805521"/>
    <w:rsid w:val="00805643"/>
    <w:rsid w:val="008056D5"/>
    <w:rsid w:val="00805768"/>
    <w:rsid w:val="00805838"/>
    <w:rsid w:val="00805A28"/>
    <w:rsid w:val="00805A8B"/>
    <w:rsid w:val="00805A97"/>
    <w:rsid w:val="00805C51"/>
    <w:rsid w:val="00805CFC"/>
    <w:rsid w:val="008060AA"/>
    <w:rsid w:val="008060C2"/>
    <w:rsid w:val="008060F4"/>
    <w:rsid w:val="008061CE"/>
    <w:rsid w:val="008063E8"/>
    <w:rsid w:val="0080651E"/>
    <w:rsid w:val="008067FC"/>
    <w:rsid w:val="00806A44"/>
    <w:rsid w:val="00806B9C"/>
    <w:rsid w:val="00806BC1"/>
    <w:rsid w:val="00806C2E"/>
    <w:rsid w:val="00806C34"/>
    <w:rsid w:val="00806D15"/>
    <w:rsid w:val="0080705C"/>
    <w:rsid w:val="0080715C"/>
    <w:rsid w:val="008074A8"/>
    <w:rsid w:val="00807571"/>
    <w:rsid w:val="00807946"/>
    <w:rsid w:val="0080794C"/>
    <w:rsid w:val="00807A55"/>
    <w:rsid w:val="00807B7A"/>
    <w:rsid w:val="00807C73"/>
    <w:rsid w:val="00807DD8"/>
    <w:rsid w:val="00807E2A"/>
    <w:rsid w:val="00807FAF"/>
    <w:rsid w:val="00807FB7"/>
    <w:rsid w:val="00810085"/>
    <w:rsid w:val="00810214"/>
    <w:rsid w:val="00810288"/>
    <w:rsid w:val="0081036C"/>
    <w:rsid w:val="00810489"/>
    <w:rsid w:val="00810505"/>
    <w:rsid w:val="00810567"/>
    <w:rsid w:val="00810649"/>
    <w:rsid w:val="008106FC"/>
    <w:rsid w:val="00810849"/>
    <w:rsid w:val="00810866"/>
    <w:rsid w:val="00810976"/>
    <w:rsid w:val="00810986"/>
    <w:rsid w:val="008109B2"/>
    <w:rsid w:val="008109BA"/>
    <w:rsid w:val="00810AC9"/>
    <w:rsid w:val="00810C60"/>
    <w:rsid w:val="00810D4F"/>
    <w:rsid w:val="00810E1B"/>
    <w:rsid w:val="00810E43"/>
    <w:rsid w:val="00810EB2"/>
    <w:rsid w:val="00810FCE"/>
    <w:rsid w:val="00811097"/>
    <w:rsid w:val="008111EE"/>
    <w:rsid w:val="00811206"/>
    <w:rsid w:val="00811463"/>
    <w:rsid w:val="00811497"/>
    <w:rsid w:val="008115E8"/>
    <w:rsid w:val="00811613"/>
    <w:rsid w:val="00811A0B"/>
    <w:rsid w:val="00811B99"/>
    <w:rsid w:val="00811D50"/>
    <w:rsid w:val="00811D62"/>
    <w:rsid w:val="00811D69"/>
    <w:rsid w:val="00811D9D"/>
    <w:rsid w:val="00811DCD"/>
    <w:rsid w:val="00811DE9"/>
    <w:rsid w:val="00811E47"/>
    <w:rsid w:val="00811F10"/>
    <w:rsid w:val="008122C0"/>
    <w:rsid w:val="0081230E"/>
    <w:rsid w:val="00812349"/>
    <w:rsid w:val="00812381"/>
    <w:rsid w:val="00812422"/>
    <w:rsid w:val="00812450"/>
    <w:rsid w:val="00812463"/>
    <w:rsid w:val="00812491"/>
    <w:rsid w:val="00812613"/>
    <w:rsid w:val="00812686"/>
    <w:rsid w:val="008129A0"/>
    <w:rsid w:val="00812A3C"/>
    <w:rsid w:val="00812D57"/>
    <w:rsid w:val="00812D97"/>
    <w:rsid w:val="00812D9A"/>
    <w:rsid w:val="00812DC5"/>
    <w:rsid w:val="00812E7A"/>
    <w:rsid w:val="00813143"/>
    <w:rsid w:val="00813537"/>
    <w:rsid w:val="00813584"/>
    <w:rsid w:val="008135B0"/>
    <w:rsid w:val="008136C3"/>
    <w:rsid w:val="0081375A"/>
    <w:rsid w:val="008139D2"/>
    <w:rsid w:val="00813C0A"/>
    <w:rsid w:val="00813D6E"/>
    <w:rsid w:val="00813DAF"/>
    <w:rsid w:val="00813DDE"/>
    <w:rsid w:val="00813EB6"/>
    <w:rsid w:val="00813F28"/>
    <w:rsid w:val="008140D1"/>
    <w:rsid w:val="00814186"/>
    <w:rsid w:val="008141CF"/>
    <w:rsid w:val="008141E7"/>
    <w:rsid w:val="008141F3"/>
    <w:rsid w:val="0081421A"/>
    <w:rsid w:val="00814295"/>
    <w:rsid w:val="00814344"/>
    <w:rsid w:val="00814352"/>
    <w:rsid w:val="0081447B"/>
    <w:rsid w:val="008147EA"/>
    <w:rsid w:val="00814839"/>
    <w:rsid w:val="008149E9"/>
    <w:rsid w:val="00814A53"/>
    <w:rsid w:val="00814B09"/>
    <w:rsid w:val="00814B15"/>
    <w:rsid w:val="00814BBC"/>
    <w:rsid w:val="00814C22"/>
    <w:rsid w:val="00814CAB"/>
    <w:rsid w:val="00815117"/>
    <w:rsid w:val="0081520F"/>
    <w:rsid w:val="00815268"/>
    <w:rsid w:val="0081532C"/>
    <w:rsid w:val="00815357"/>
    <w:rsid w:val="008157E2"/>
    <w:rsid w:val="0081593D"/>
    <w:rsid w:val="00815970"/>
    <w:rsid w:val="008159F3"/>
    <w:rsid w:val="00815B83"/>
    <w:rsid w:val="00815D9A"/>
    <w:rsid w:val="00815F1E"/>
    <w:rsid w:val="00815F8B"/>
    <w:rsid w:val="00816117"/>
    <w:rsid w:val="00816136"/>
    <w:rsid w:val="008161E3"/>
    <w:rsid w:val="0081634F"/>
    <w:rsid w:val="00816511"/>
    <w:rsid w:val="0081683B"/>
    <w:rsid w:val="0081692E"/>
    <w:rsid w:val="00816AC3"/>
    <w:rsid w:val="00816C29"/>
    <w:rsid w:val="00816C54"/>
    <w:rsid w:val="00816D33"/>
    <w:rsid w:val="00816E15"/>
    <w:rsid w:val="00816F1E"/>
    <w:rsid w:val="00816F94"/>
    <w:rsid w:val="0081706A"/>
    <w:rsid w:val="008170DC"/>
    <w:rsid w:val="008170E4"/>
    <w:rsid w:val="008170F9"/>
    <w:rsid w:val="008172B4"/>
    <w:rsid w:val="0081730D"/>
    <w:rsid w:val="00817335"/>
    <w:rsid w:val="008173B3"/>
    <w:rsid w:val="008173E2"/>
    <w:rsid w:val="00817498"/>
    <w:rsid w:val="008174A2"/>
    <w:rsid w:val="0081766B"/>
    <w:rsid w:val="0081770E"/>
    <w:rsid w:val="0081776B"/>
    <w:rsid w:val="00817770"/>
    <w:rsid w:val="0081789A"/>
    <w:rsid w:val="00817949"/>
    <w:rsid w:val="00817973"/>
    <w:rsid w:val="00817B11"/>
    <w:rsid w:val="00817B6B"/>
    <w:rsid w:val="00817C65"/>
    <w:rsid w:val="00817D0B"/>
    <w:rsid w:val="00817D71"/>
    <w:rsid w:val="00817E1D"/>
    <w:rsid w:val="00817E56"/>
    <w:rsid w:val="008200FF"/>
    <w:rsid w:val="0082014E"/>
    <w:rsid w:val="008202D5"/>
    <w:rsid w:val="0082037B"/>
    <w:rsid w:val="0082060F"/>
    <w:rsid w:val="008207EC"/>
    <w:rsid w:val="00820846"/>
    <w:rsid w:val="008208B5"/>
    <w:rsid w:val="008208D1"/>
    <w:rsid w:val="008209F1"/>
    <w:rsid w:val="00820A5F"/>
    <w:rsid w:val="00820A8A"/>
    <w:rsid w:val="00820BF9"/>
    <w:rsid w:val="00820D8A"/>
    <w:rsid w:val="00820E00"/>
    <w:rsid w:val="00821058"/>
    <w:rsid w:val="008212E2"/>
    <w:rsid w:val="00821414"/>
    <w:rsid w:val="008217BD"/>
    <w:rsid w:val="008218E8"/>
    <w:rsid w:val="00821959"/>
    <w:rsid w:val="008219EF"/>
    <w:rsid w:val="00821A2C"/>
    <w:rsid w:val="00821A74"/>
    <w:rsid w:val="00821B73"/>
    <w:rsid w:val="00821C05"/>
    <w:rsid w:val="00821D69"/>
    <w:rsid w:val="00821F00"/>
    <w:rsid w:val="00821F94"/>
    <w:rsid w:val="00821FB8"/>
    <w:rsid w:val="008220A9"/>
    <w:rsid w:val="008221AC"/>
    <w:rsid w:val="00822258"/>
    <w:rsid w:val="008222F8"/>
    <w:rsid w:val="00822316"/>
    <w:rsid w:val="00822347"/>
    <w:rsid w:val="008225FC"/>
    <w:rsid w:val="00822621"/>
    <w:rsid w:val="0082270F"/>
    <w:rsid w:val="008227DD"/>
    <w:rsid w:val="00822807"/>
    <w:rsid w:val="008228C0"/>
    <w:rsid w:val="008228D2"/>
    <w:rsid w:val="00822921"/>
    <w:rsid w:val="00822964"/>
    <w:rsid w:val="008229B9"/>
    <w:rsid w:val="00822BCC"/>
    <w:rsid w:val="00822FE7"/>
    <w:rsid w:val="00822FFF"/>
    <w:rsid w:val="008230CB"/>
    <w:rsid w:val="008230CC"/>
    <w:rsid w:val="008231D7"/>
    <w:rsid w:val="0082328E"/>
    <w:rsid w:val="008233B7"/>
    <w:rsid w:val="008235AB"/>
    <w:rsid w:val="0082363F"/>
    <w:rsid w:val="008236B3"/>
    <w:rsid w:val="008236CD"/>
    <w:rsid w:val="008238B9"/>
    <w:rsid w:val="008238FC"/>
    <w:rsid w:val="0082396B"/>
    <w:rsid w:val="00823A2B"/>
    <w:rsid w:val="00823D17"/>
    <w:rsid w:val="00823DF0"/>
    <w:rsid w:val="00823E82"/>
    <w:rsid w:val="00823F12"/>
    <w:rsid w:val="00823F79"/>
    <w:rsid w:val="008241AC"/>
    <w:rsid w:val="008241E3"/>
    <w:rsid w:val="008242C4"/>
    <w:rsid w:val="00824346"/>
    <w:rsid w:val="008243C4"/>
    <w:rsid w:val="008244CB"/>
    <w:rsid w:val="00824556"/>
    <w:rsid w:val="008247A8"/>
    <w:rsid w:val="008247D4"/>
    <w:rsid w:val="00824840"/>
    <w:rsid w:val="00824911"/>
    <w:rsid w:val="00824942"/>
    <w:rsid w:val="00824B33"/>
    <w:rsid w:val="00824C06"/>
    <w:rsid w:val="00824D2A"/>
    <w:rsid w:val="00824FBA"/>
    <w:rsid w:val="0082507A"/>
    <w:rsid w:val="00825100"/>
    <w:rsid w:val="008251AF"/>
    <w:rsid w:val="008251D3"/>
    <w:rsid w:val="008251EB"/>
    <w:rsid w:val="0082538A"/>
    <w:rsid w:val="0082559B"/>
    <w:rsid w:val="0082573A"/>
    <w:rsid w:val="0082582D"/>
    <w:rsid w:val="00825833"/>
    <w:rsid w:val="00825907"/>
    <w:rsid w:val="008259C3"/>
    <w:rsid w:val="008259E3"/>
    <w:rsid w:val="00825C5B"/>
    <w:rsid w:val="00825C83"/>
    <w:rsid w:val="00825D92"/>
    <w:rsid w:val="00825ED3"/>
    <w:rsid w:val="00825FBB"/>
    <w:rsid w:val="00826000"/>
    <w:rsid w:val="00826080"/>
    <w:rsid w:val="008260AA"/>
    <w:rsid w:val="00826144"/>
    <w:rsid w:val="008261CF"/>
    <w:rsid w:val="00826636"/>
    <w:rsid w:val="008266A9"/>
    <w:rsid w:val="0082675D"/>
    <w:rsid w:val="00826AF8"/>
    <w:rsid w:val="00826E3B"/>
    <w:rsid w:val="00826E98"/>
    <w:rsid w:val="00826EB4"/>
    <w:rsid w:val="00826ED8"/>
    <w:rsid w:val="00826F86"/>
    <w:rsid w:val="00827352"/>
    <w:rsid w:val="00827413"/>
    <w:rsid w:val="0082758B"/>
    <w:rsid w:val="008276B4"/>
    <w:rsid w:val="0082771C"/>
    <w:rsid w:val="00827931"/>
    <w:rsid w:val="008279A7"/>
    <w:rsid w:val="00827A33"/>
    <w:rsid w:val="00827A7E"/>
    <w:rsid w:val="00827B3C"/>
    <w:rsid w:val="00827C42"/>
    <w:rsid w:val="00827C59"/>
    <w:rsid w:val="00827DFF"/>
    <w:rsid w:val="0083000F"/>
    <w:rsid w:val="00830097"/>
    <w:rsid w:val="00830141"/>
    <w:rsid w:val="008301DA"/>
    <w:rsid w:val="008302EA"/>
    <w:rsid w:val="0083033C"/>
    <w:rsid w:val="008305C1"/>
    <w:rsid w:val="00830636"/>
    <w:rsid w:val="008306B0"/>
    <w:rsid w:val="008307F5"/>
    <w:rsid w:val="00830842"/>
    <w:rsid w:val="008308DD"/>
    <w:rsid w:val="00830A3F"/>
    <w:rsid w:val="00830C94"/>
    <w:rsid w:val="00830CF3"/>
    <w:rsid w:val="00830D65"/>
    <w:rsid w:val="00830DF5"/>
    <w:rsid w:val="00830E1D"/>
    <w:rsid w:val="00830EF6"/>
    <w:rsid w:val="008311FD"/>
    <w:rsid w:val="008312BF"/>
    <w:rsid w:val="00831460"/>
    <w:rsid w:val="00831491"/>
    <w:rsid w:val="008314AD"/>
    <w:rsid w:val="008314BC"/>
    <w:rsid w:val="0083159E"/>
    <w:rsid w:val="00831625"/>
    <w:rsid w:val="0083184A"/>
    <w:rsid w:val="008319DB"/>
    <w:rsid w:val="00831A75"/>
    <w:rsid w:val="00831AD1"/>
    <w:rsid w:val="00831B4E"/>
    <w:rsid w:val="00831BCD"/>
    <w:rsid w:val="00831DBB"/>
    <w:rsid w:val="00831FA5"/>
    <w:rsid w:val="00831FE1"/>
    <w:rsid w:val="008320BC"/>
    <w:rsid w:val="00832281"/>
    <w:rsid w:val="008322D7"/>
    <w:rsid w:val="008323B3"/>
    <w:rsid w:val="00832451"/>
    <w:rsid w:val="00832457"/>
    <w:rsid w:val="008324D1"/>
    <w:rsid w:val="008325B0"/>
    <w:rsid w:val="0083278C"/>
    <w:rsid w:val="00832847"/>
    <w:rsid w:val="00832874"/>
    <w:rsid w:val="0083292D"/>
    <w:rsid w:val="00832938"/>
    <w:rsid w:val="008329B9"/>
    <w:rsid w:val="008329D9"/>
    <w:rsid w:val="00832B06"/>
    <w:rsid w:val="00832C14"/>
    <w:rsid w:val="00832C69"/>
    <w:rsid w:val="00832DAF"/>
    <w:rsid w:val="00832FAC"/>
    <w:rsid w:val="00832FC7"/>
    <w:rsid w:val="008331A2"/>
    <w:rsid w:val="00833346"/>
    <w:rsid w:val="00833354"/>
    <w:rsid w:val="008333F2"/>
    <w:rsid w:val="008333F3"/>
    <w:rsid w:val="00833679"/>
    <w:rsid w:val="0083367F"/>
    <w:rsid w:val="008336B5"/>
    <w:rsid w:val="008337A1"/>
    <w:rsid w:val="008337F2"/>
    <w:rsid w:val="008338ED"/>
    <w:rsid w:val="00833B73"/>
    <w:rsid w:val="00833C2E"/>
    <w:rsid w:val="00833CAB"/>
    <w:rsid w:val="00833CDB"/>
    <w:rsid w:val="00833D02"/>
    <w:rsid w:val="00833D05"/>
    <w:rsid w:val="00833FE8"/>
    <w:rsid w:val="00834056"/>
    <w:rsid w:val="008341A7"/>
    <w:rsid w:val="008341CF"/>
    <w:rsid w:val="0083425D"/>
    <w:rsid w:val="0083436C"/>
    <w:rsid w:val="008343BF"/>
    <w:rsid w:val="008343DB"/>
    <w:rsid w:val="00834478"/>
    <w:rsid w:val="00834841"/>
    <w:rsid w:val="00834915"/>
    <w:rsid w:val="008349D3"/>
    <w:rsid w:val="00834A2E"/>
    <w:rsid w:val="00834ABD"/>
    <w:rsid w:val="00834ACB"/>
    <w:rsid w:val="00834BA4"/>
    <w:rsid w:val="00834C9F"/>
    <w:rsid w:val="00834D51"/>
    <w:rsid w:val="00835040"/>
    <w:rsid w:val="0083505B"/>
    <w:rsid w:val="008351EE"/>
    <w:rsid w:val="008351F7"/>
    <w:rsid w:val="008352B8"/>
    <w:rsid w:val="0083533B"/>
    <w:rsid w:val="00835390"/>
    <w:rsid w:val="00835421"/>
    <w:rsid w:val="0083564A"/>
    <w:rsid w:val="0083576B"/>
    <w:rsid w:val="00835856"/>
    <w:rsid w:val="00835928"/>
    <w:rsid w:val="00835B7A"/>
    <w:rsid w:val="00835B92"/>
    <w:rsid w:val="00835FC3"/>
    <w:rsid w:val="00835FFA"/>
    <w:rsid w:val="00835FFE"/>
    <w:rsid w:val="0083611B"/>
    <w:rsid w:val="008361DC"/>
    <w:rsid w:val="00836292"/>
    <w:rsid w:val="008362FA"/>
    <w:rsid w:val="008364EB"/>
    <w:rsid w:val="00836539"/>
    <w:rsid w:val="00836659"/>
    <w:rsid w:val="00836738"/>
    <w:rsid w:val="0083683A"/>
    <w:rsid w:val="00836CC8"/>
    <w:rsid w:val="00836CEB"/>
    <w:rsid w:val="00836F16"/>
    <w:rsid w:val="00836FC6"/>
    <w:rsid w:val="008372A8"/>
    <w:rsid w:val="008372BE"/>
    <w:rsid w:val="00837320"/>
    <w:rsid w:val="008373D1"/>
    <w:rsid w:val="008373E9"/>
    <w:rsid w:val="008374C2"/>
    <w:rsid w:val="00837A0F"/>
    <w:rsid w:val="00837A30"/>
    <w:rsid w:val="00837AF9"/>
    <w:rsid w:val="00837B6C"/>
    <w:rsid w:val="00837BA9"/>
    <w:rsid w:val="00837DB8"/>
    <w:rsid w:val="0084003E"/>
    <w:rsid w:val="008400AC"/>
    <w:rsid w:val="0084019F"/>
    <w:rsid w:val="0084022C"/>
    <w:rsid w:val="008402F2"/>
    <w:rsid w:val="00840310"/>
    <w:rsid w:val="008403ED"/>
    <w:rsid w:val="008404C1"/>
    <w:rsid w:val="00840547"/>
    <w:rsid w:val="008406BB"/>
    <w:rsid w:val="00840858"/>
    <w:rsid w:val="0084088B"/>
    <w:rsid w:val="00840A44"/>
    <w:rsid w:val="00840B03"/>
    <w:rsid w:val="00840B42"/>
    <w:rsid w:val="00840C4F"/>
    <w:rsid w:val="00840E2C"/>
    <w:rsid w:val="00840E61"/>
    <w:rsid w:val="00840EA6"/>
    <w:rsid w:val="00840EEB"/>
    <w:rsid w:val="00840F18"/>
    <w:rsid w:val="0084102C"/>
    <w:rsid w:val="008411A2"/>
    <w:rsid w:val="008412E4"/>
    <w:rsid w:val="008413FB"/>
    <w:rsid w:val="0084146C"/>
    <w:rsid w:val="008414F3"/>
    <w:rsid w:val="00841517"/>
    <w:rsid w:val="00841616"/>
    <w:rsid w:val="00841727"/>
    <w:rsid w:val="008417EF"/>
    <w:rsid w:val="0084185A"/>
    <w:rsid w:val="00841896"/>
    <w:rsid w:val="008418A6"/>
    <w:rsid w:val="00841A63"/>
    <w:rsid w:val="00841C83"/>
    <w:rsid w:val="00841C97"/>
    <w:rsid w:val="00841CAC"/>
    <w:rsid w:val="00841CC4"/>
    <w:rsid w:val="00841D38"/>
    <w:rsid w:val="00841F24"/>
    <w:rsid w:val="00841F4F"/>
    <w:rsid w:val="008420B9"/>
    <w:rsid w:val="008421FC"/>
    <w:rsid w:val="0084236B"/>
    <w:rsid w:val="008423B1"/>
    <w:rsid w:val="0084241E"/>
    <w:rsid w:val="00842489"/>
    <w:rsid w:val="008424A8"/>
    <w:rsid w:val="00842659"/>
    <w:rsid w:val="00842722"/>
    <w:rsid w:val="00842780"/>
    <w:rsid w:val="0084285C"/>
    <w:rsid w:val="0084286C"/>
    <w:rsid w:val="008428BC"/>
    <w:rsid w:val="00842921"/>
    <w:rsid w:val="00842A60"/>
    <w:rsid w:val="00842A79"/>
    <w:rsid w:val="00842D0E"/>
    <w:rsid w:val="00842DDE"/>
    <w:rsid w:val="00842DEA"/>
    <w:rsid w:val="00842EBE"/>
    <w:rsid w:val="00842F7E"/>
    <w:rsid w:val="00842FBA"/>
    <w:rsid w:val="008430B3"/>
    <w:rsid w:val="00843222"/>
    <w:rsid w:val="0084344F"/>
    <w:rsid w:val="008434FC"/>
    <w:rsid w:val="00843629"/>
    <w:rsid w:val="00843640"/>
    <w:rsid w:val="008436CD"/>
    <w:rsid w:val="008437CA"/>
    <w:rsid w:val="0084381A"/>
    <w:rsid w:val="00843848"/>
    <w:rsid w:val="008438AB"/>
    <w:rsid w:val="008438BB"/>
    <w:rsid w:val="00843920"/>
    <w:rsid w:val="00843B6E"/>
    <w:rsid w:val="00843C40"/>
    <w:rsid w:val="00843CB8"/>
    <w:rsid w:val="00843D79"/>
    <w:rsid w:val="00843D90"/>
    <w:rsid w:val="00843EEA"/>
    <w:rsid w:val="00843F47"/>
    <w:rsid w:val="00843FEC"/>
    <w:rsid w:val="008441FB"/>
    <w:rsid w:val="008442CA"/>
    <w:rsid w:val="008445B8"/>
    <w:rsid w:val="00844684"/>
    <w:rsid w:val="00844796"/>
    <w:rsid w:val="008447BE"/>
    <w:rsid w:val="00844959"/>
    <w:rsid w:val="008449FE"/>
    <w:rsid w:val="00844A67"/>
    <w:rsid w:val="00844B84"/>
    <w:rsid w:val="00844BEA"/>
    <w:rsid w:val="00844CC1"/>
    <w:rsid w:val="00844E26"/>
    <w:rsid w:val="00844F96"/>
    <w:rsid w:val="00844FE3"/>
    <w:rsid w:val="00844FF3"/>
    <w:rsid w:val="0084508E"/>
    <w:rsid w:val="008450D1"/>
    <w:rsid w:val="008450FA"/>
    <w:rsid w:val="00845228"/>
    <w:rsid w:val="00845248"/>
    <w:rsid w:val="00845261"/>
    <w:rsid w:val="00845311"/>
    <w:rsid w:val="008455BC"/>
    <w:rsid w:val="00845675"/>
    <w:rsid w:val="00845697"/>
    <w:rsid w:val="00845715"/>
    <w:rsid w:val="0084576F"/>
    <w:rsid w:val="00845889"/>
    <w:rsid w:val="008458A4"/>
    <w:rsid w:val="008458D0"/>
    <w:rsid w:val="00845918"/>
    <w:rsid w:val="00845C74"/>
    <w:rsid w:val="00845CBC"/>
    <w:rsid w:val="00845CFD"/>
    <w:rsid w:val="00845D1D"/>
    <w:rsid w:val="00845F71"/>
    <w:rsid w:val="00845F7A"/>
    <w:rsid w:val="0084600F"/>
    <w:rsid w:val="00846102"/>
    <w:rsid w:val="00846353"/>
    <w:rsid w:val="0084647C"/>
    <w:rsid w:val="008464EA"/>
    <w:rsid w:val="00846598"/>
    <w:rsid w:val="00846609"/>
    <w:rsid w:val="0084667A"/>
    <w:rsid w:val="00846971"/>
    <w:rsid w:val="008469B4"/>
    <w:rsid w:val="008469EB"/>
    <w:rsid w:val="00846A3D"/>
    <w:rsid w:val="00846C3E"/>
    <w:rsid w:val="00846EB7"/>
    <w:rsid w:val="008470E9"/>
    <w:rsid w:val="00847271"/>
    <w:rsid w:val="00847542"/>
    <w:rsid w:val="008476FE"/>
    <w:rsid w:val="0084770C"/>
    <w:rsid w:val="00847727"/>
    <w:rsid w:val="008477D6"/>
    <w:rsid w:val="0084789A"/>
    <w:rsid w:val="0084798B"/>
    <w:rsid w:val="00847B0A"/>
    <w:rsid w:val="00847C02"/>
    <w:rsid w:val="00847C8F"/>
    <w:rsid w:val="00847CA9"/>
    <w:rsid w:val="00847CAE"/>
    <w:rsid w:val="00847DAF"/>
    <w:rsid w:val="00847F35"/>
    <w:rsid w:val="00847F83"/>
    <w:rsid w:val="008500A2"/>
    <w:rsid w:val="0085013D"/>
    <w:rsid w:val="00850401"/>
    <w:rsid w:val="008505B2"/>
    <w:rsid w:val="00850613"/>
    <w:rsid w:val="0085061D"/>
    <w:rsid w:val="00850664"/>
    <w:rsid w:val="0085086C"/>
    <w:rsid w:val="008508D2"/>
    <w:rsid w:val="0085090B"/>
    <w:rsid w:val="00850914"/>
    <w:rsid w:val="00850957"/>
    <w:rsid w:val="008509E2"/>
    <w:rsid w:val="00850A3D"/>
    <w:rsid w:val="00850AD7"/>
    <w:rsid w:val="00850AE1"/>
    <w:rsid w:val="00850C1D"/>
    <w:rsid w:val="00850DAB"/>
    <w:rsid w:val="00850E98"/>
    <w:rsid w:val="008510EF"/>
    <w:rsid w:val="008511AA"/>
    <w:rsid w:val="008511AE"/>
    <w:rsid w:val="008511FE"/>
    <w:rsid w:val="00851339"/>
    <w:rsid w:val="00851450"/>
    <w:rsid w:val="008514C0"/>
    <w:rsid w:val="00851625"/>
    <w:rsid w:val="0085166D"/>
    <w:rsid w:val="00851744"/>
    <w:rsid w:val="0085185D"/>
    <w:rsid w:val="00851927"/>
    <w:rsid w:val="0085195C"/>
    <w:rsid w:val="00851962"/>
    <w:rsid w:val="00851982"/>
    <w:rsid w:val="00851A85"/>
    <w:rsid w:val="00851B69"/>
    <w:rsid w:val="00851BED"/>
    <w:rsid w:val="00851C35"/>
    <w:rsid w:val="00851DE9"/>
    <w:rsid w:val="00851EAA"/>
    <w:rsid w:val="0085213F"/>
    <w:rsid w:val="0085232E"/>
    <w:rsid w:val="00852355"/>
    <w:rsid w:val="00852446"/>
    <w:rsid w:val="008524CA"/>
    <w:rsid w:val="00852662"/>
    <w:rsid w:val="00852748"/>
    <w:rsid w:val="008527F4"/>
    <w:rsid w:val="0085281F"/>
    <w:rsid w:val="00852886"/>
    <w:rsid w:val="0085290D"/>
    <w:rsid w:val="00852940"/>
    <w:rsid w:val="00852B04"/>
    <w:rsid w:val="00852B76"/>
    <w:rsid w:val="00852BD1"/>
    <w:rsid w:val="00852C8A"/>
    <w:rsid w:val="00852CA5"/>
    <w:rsid w:val="00852CC7"/>
    <w:rsid w:val="00852E1D"/>
    <w:rsid w:val="00852E4F"/>
    <w:rsid w:val="008531C6"/>
    <w:rsid w:val="008531E1"/>
    <w:rsid w:val="008532E8"/>
    <w:rsid w:val="00853588"/>
    <w:rsid w:val="008538DB"/>
    <w:rsid w:val="00853960"/>
    <w:rsid w:val="00853A2C"/>
    <w:rsid w:val="00853C24"/>
    <w:rsid w:val="00853C31"/>
    <w:rsid w:val="00853C9E"/>
    <w:rsid w:val="00853DA1"/>
    <w:rsid w:val="00853F3B"/>
    <w:rsid w:val="00853F51"/>
    <w:rsid w:val="0085401B"/>
    <w:rsid w:val="0085411F"/>
    <w:rsid w:val="00854252"/>
    <w:rsid w:val="0085432D"/>
    <w:rsid w:val="00854352"/>
    <w:rsid w:val="0085448B"/>
    <w:rsid w:val="008544F7"/>
    <w:rsid w:val="0085452B"/>
    <w:rsid w:val="00854566"/>
    <w:rsid w:val="0085465D"/>
    <w:rsid w:val="008547AD"/>
    <w:rsid w:val="0085482C"/>
    <w:rsid w:val="008548C5"/>
    <w:rsid w:val="00854A08"/>
    <w:rsid w:val="00854A90"/>
    <w:rsid w:val="00854B12"/>
    <w:rsid w:val="00854B1B"/>
    <w:rsid w:val="00854C3E"/>
    <w:rsid w:val="00854DC1"/>
    <w:rsid w:val="0085515B"/>
    <w:rsid w:val="00855194"/>
    <w:rsid w:val="00855307"/>
    <w:rsid w:val="008553E1"/>
    <w:rsid w:val="00855424"/>
    <w:rsid w:val="00855487"/>
    <w:rsid w:val="008555C7"/>
    <w:rsid w:val="008555CA"/>
    <w:rsid w:val="00855652"/>
    <w:rsid w:val="008556D0"/>
    <w:rsid w:val="008558F0"/>
    <w:rsid w:val="00855BCC"/>
    <w:rsid w:val="00855C11"/>
    <w:rsid w:val="00855C3C"/>
    <w:rsid w:val="00855C64"/>
    <w:rsid w:val="00855D82"/>
    <w:rsid w:val="00855E1F"/>
    <w:rsid w:val="00855E29"/>
    <w:rsid w:val="008561FD"/>
    <w:rsid w:val="0085626B"/>
    <w:rsid w:val="008562CE"/>
    <w:rsid w:val="0085647D"/>
    <w:rsid w:val="008566D9"/>
    <w:rsid w:val="008566F5"/>
    <w:rsid w:val="00856743"/>
    <w:rsid w:val="008567E5"/>
    <w:rsid w:val="00856909"/>
    <w:rsid w:val="0085699A"/>
    <w:rsid w:val="00856B80"/>
    <w:rsid w:val="00856B92"/>
    <w:rsid w:val="00856CDE"/>
    <w:rsid w:val="00856F6D"/>
    <w:rsid w:val="00857000"/>
    <w:rsid w:val="0085706F"/>
    <w:rsid w:val="008571DC"/>
    <w:rsid w:val="008572CD"/>
    <w:rsid w:val="008573A7"/>
    <w:rsid w:val="0085758A"/>
    <w:rsid w:val="008575AF"/>
    <w:rsid w:val="008576F8"/>
    <w:rsid w:val="00857773"/>
    <w:rsid w:val="0085777B"/>
    <w:rsid w:val="00857868"/>
    <w:rsid w:val="00857A60"/>
    <w:rsid w:val="00857B2B"/>
    <w:rsid w:val="00857C3D"/>
    <w:rsid w:val="00857D70"/>
    <w:rsid w:val="00857D74"/>
    <w:rsid w:val="00857F3E"/>
    <w:rsid w:val="008601DB"/>
    <w:rsid w:val="008604ED"/>
    <w:rsid w:val="00860545"/>
    <w:rsid w:val="0086054C"/>
    <w:rsid w:val="00860645"/>
    <w:rsid w:val="0086077D"/>
    <w:rsid w:val="008607ED"/>
    <w:rsid w:val="008608FA"/>
    <w:rsid w:val="00860AAC"/>
    <w:rsid w:val="00860B44"/>
    <w:rsid w:val="00860B83"/>
    <w:rsid w:val="00860DFB"/>
    <w:rsid w:val="00860E36"/>
    <w:rsid w:val="00861143"/>
    <w:rsid w:val="00861195"/>
    <w:rsid w:val="008611D6"/>
    <w:rsid w:val="00861268"/>
    <w:rsid w:val="0086139B"/>
    <w:rsid w:val="0086151E"/>
    <w:rsid w:val="00861647"/>
    <w:rsid w:val="00861721"/>
    <w:rsid w:val="008617D5"/>
    <w:rsid w:val="00861867"/>
    <w:rsid w:val="00861B0C"/>
    <w:rsid w:val="00861BD6"/>
    <w:rsid w:val="00861C45"/>
    <w:rsid w:val="00861F9E"/>
    <w:rsid w:val="008620A6"/>
    <w:rsid w:val="0086223D"/>
    <w:rsid w:val="008622F9"/>
    <w:rsid w:val="00862301"/>
    <w:rsid w:val="00862484"/>
    <w:rsid w:val="0086249D"/>
    <w:rsid w:val="008624E7"/>
    <w:rsid w:val="00862561"/>
    <w:rsid w:val="00862574"/>
    <w:rsid w:val="00862623"/>
    <w:rsid w:val="008626C1"/>
    <w:rsid w:val="00862704"/>
    <w:rsid w:val="00862788"/>
    <w:rsid w:val="00862990"/>
    <w:rsid w:val="00862A57"/>
    <w:rsid w:val="00862A6D"/>
    <w:rsid w:val="00862AF7"/>
    <w:rsid w:val="00862E01"/>
    <w:rsid w:val="00862EAA"/>
    <w:rsid w:val="00862F8E"/>
    <w:rsid w:val="0086300D"/>
    <w:rsid w:val="00863300"/>
    <w:rsid w:val="0086332C"/>
    <w:rsid w:val="00863343"/>
    <w:rsid w:val="00863362"/>
    <w:rsid w:val="0086347E"/>
    <w:rsid w:val="008634A6"/>
    <w:rsid w:val="00863708"/>
    <w:rsid w:val="0086372B"/>
    <w:rsid w:val="00863730"/>
    <w:rsid w:val="008637E7"/>
    <w:rsid w:val="008638DD"/>
    <w:rsid w:val="008638EB"/>
    <w:rsid w:val="00863925"/>
    <w:rsid w:val="0086393A"/>
    <w:rsid w:val="0086399B"/>
    <w:rsid w:val="00863A88"/>
    <w:rsid w:val="00863B35"/>
    <w:rsid w:val="00863B4B"/>
    <w:rsid w:val="00863BD5"/>
    <w:rsid w:val="00863C86"/>
    <w:rsid w:val="00863C91"/>
    <w:rsid w:val="00863CDC"/>
    <w:rsid w:val="00863D72"/>
    <w:rsid w:val="00863DDD"/>
    <w:rsid w:val="00863EE6"/>
    <w:rsid w:val="00863FE9"/>
    <w:rsid w:val="00864040"/>
    <w:rsid w:val="00864231"/>
    <w:rsid w:val="0086425D"/>
    <w:rsid w:val="00864333"/>
    <w:rsid w:val="00864492"/>
    <w:rsid w:val="008645AE"/>
    <w:rsid w:val="0086460C"/>
    <w:rsid w:val="00864690"/>
    <w:rsid w:val="008647E9"/>
    <w:rsid w:val="00864826"/>
    <w:rsid w:val="00864853"/>
    <w:rsid w:val="008648AD"/>
    <w:rsid w:val="00864A91"/>
    <w:rsid w:val="00864AEB"/>
    <w:rsid w:val="00864EF3"/>
    <w:rsid w:val="00864FB1"/>
    <w:rsid w:val="008651FE"/>
    <w:rsid w:val="00865492"/>
    <w:rsid w:val="0086555D"/>
    <w:rsid w:val="00865601"/>
    <w:rsid w:val="00865659"/>
    <w:rsid w:val="008659F6"/>
    <w:rsid w:val="00865B1C"/>
    <w:rsid w:val="00865B49"/>
    <w:rsid w:val="00865B84"/>
    <w:rsid w:val="00865D50"/>
    <w:rsid w:val="00865E28"/>
    <w:rsid w:val="0086604A"/>
    <w:rsid w:val="008660AD"/>
    <w:rsid w:val="00866210"/>
    <w:rsid w:val="00866212"/>
    <w:rsid w:val="0086622B"/>
    <w:rsid w:val="008663B8"/>
    <w:rsid w:val="008663CF"/>
    <w:rsid w:val="008663D5"/>
    <w:rsid w:val="008663DE"/>
    <w:rsid w:val="00866413"/>
    <w:rsid w:val="00866457"/>
    <w:rsid w:val="00866593"/>
    <w:rsid w:val="008666BE"/>
    <w:rsid w:val="008668EE"/>
    <w:rsid w:val="008668FB"/>
    <w:rsid w:val="00866912"/>
    <w:rsid w:val="00866B2F"/>
    <w:rsid w:val="00866B36"/>
    <w:rsid w:val="00866CE9"/>
    <w:rsid w:val="00866E2B"/>
    <w:rsid w:val="00866E5D"/>
    <w:rsid w:val="00866EC2"/>
    <w:rsid w:val="00866EE2"/>
    <w:rsid w:val="00866FEF"/>
    <w:rsid w:val="00867187"/>
    <w:rsid w:val="008672DB"/>
    <w:rsid w:val="0086730C"/>
    <w:rsid w:val="008673E6"/>
    <w:rsid w:val="00867430"/>
    <w:rsid w:val="0086746C"/>
    <w:rsid w:val="0086764C"/>
    <w:rsid w:val="00867850"/>
    <w:rsid w:val="008678C4"/>
    <w:rsid w:val="00867B41"/>
    <w:rsid w:val="00867BEA"/>
    <w:rsid w:val="00867C47"/>
    <w:rsid w:val="00867D3B"/>
    <w:rsid w:val="00867ECB"/>
    <w:rsid w:val="00867F5A"/>
    <w:rsid w:val="00870020"/>
    <w:rsid w:val="0087010D"/>
    <w:rsid w:val="00870142"/>
    <w:rsid w:val="00870252"/>
    <w:rsid w:val="0087027D"/>
    <w:rsid w:val="008702CD"/>
    <w:rsid w:val="008702D5"/>
    <w:rsid w:val="008702D9"/>
    <w:rsid w:val="008702DB"/>
    <w:rsid w:val="0087044B"/>
    <w:rsid w:val="00870554"/>
    <w:rsid w:val="008705EC"/>
    <w:rsid w:val="00870671"/>
    <w:rsid w:val="00870684"/>
    <w:rsid w:val="008706BD"/>
    <w:rsid w:val="00870708"/>
    <w:rsid w:val="008707A8"/>
    <w:rsid w:val="008707F7"/>
    <w:rsid w:val="008708D1"/>
    <w:rsid w:val="00870B0A"/>
    <w:rsid w:val="00870FB3"/>
    <w:rsid w:val="008710AB"/>
    <w:rsid w:val="0087117D"/>
    <w:rsid w:val="00871291"/>
    <w:rsid w:val="008713FA"/>
    <w:rsid w:val="00871414"/>
    <w:rsid w:val="00871484"/>
    <w:rsid w:val="008716F7"/>
    <w:rsid w:val="00871733"/>
    <w:rsid w:val="0087182A"/>
    <w:rsid w:val="00871895"/>
    <w:rsid w:val="008718AB"/>
    <w:rsid w:val="008719C7"/>
    <w:rsid w:val="00871A3A"/>
    <w:rsid w:val="00871AE7"/>
    <w:rsid w:val="00871B36"/>
    <w:rsid w:val="00871BD2"/>
    <w:rsid w:val="00871C82"/>
    <w:rsid w:val="00871D2D"/>
    <w:rsid w:val="00871D76"/>
    <w:rsid w:val="00871DAA"/>
    <w:rsid w:val="00871EB4"/>
    <w:rsid w:val="00871F97"/>
    <w:rsid w:val="00871FBB"/>
    <w:rsid w:val="008720EF"/>
    <w:rsid w:val="008721EE"/>
    <w:rsid w:val="008722A1"/>
    <w:rsid w:val="008722A6"/>
    <w:rsid w:val="0087234B"/>
    <w:rsid w:val="008723E8"/>
    <w:rsid w:val="008726D6"/>
    <w:rsid w:val="0087271D"/>
    <w:rsid w:val="00872B47"/>
    <w:rsid w:val="00872BF9"/>
    <w:rsid w:val="00872C5B"/>
    <w:rsid w:val="00872C8C"/>
    <w:rsid w:val="00872D29"/>
    <w:rsid w:val="00872D65"/>
    <w:rsid w:val="00872E3C"/>
    <w:rsid w:val="00872F49"/>
    <w:rsid w:val="0087305B"/>
    <w:rsid w:val="008730FB"/>
    <w:rsid w:val="0087326D"/>
    <w:rsid w:val="00873281"/>
    <w:rsid w:val="0087331F"/>
    <w:rsid w:val="0087332E"/>
    <w:rsid w:val="0087335B"/>
    <w:rsid w:val="0087354D"/>
    <w:rsid w:val="0087355C"/>
    <w:rsid w:val="00873576"/>
    <w:rsid w:val="0087363B"/>
    <w:rsid w:val="0087366D"/>
    <w:rsid w:val="00873675"/>
    <w:rsid w:val="008737D3"/>
    <w:rsid w:val="008737D4"/>
    <w:rsid w:val="008737E1"/>
    <w:rsid w:val="00873897"/>
    <w:rsid w:val="00873946"/>
    <w:rsid w:val="008739E4"/>
    <w:rsid w:val="00873A84"/>
    <w:rsid w:val="00873AFD"/>
    <w:rsid w:val="00873B25"/>
    <w:rsid w:val="00873B6F"/>
    <w:rsid w:val="00873C58"/>
    <w:rsid w:val="00873D07"/>
    <w:rsid w:val="00873DFA"/>
    <w:rsid w:val="00873ECD"/>
    <w:rsid w:val="00873F6F"/>
    <w:rsid w:val="00873F94"/>
    <w:rsid w:val="008741FB"/>
    <w:rsid w:val="00874205"/>
    <w:rsid w:val="00874248"/>
    <w:rsid w:val="008742F0"/>
    <w:rsid w:val="0087434E"/>
    <w:rsid w:val="008744DE"/>
    <w:rsid w:val="00874598"/>
    <w:rsid w:val="008745CD"/>
    <w:rsid w:val="00874704"/>
    <w:rsid w:val="00874850"/>
    <w:rsid w:val="00874925"/>
    <w:rsid w:val="00874A42"/>
    <w:rsid w:val="00874A56"/>
    <w:rsid w:val="0087500D"/>
    <w:rsid w:val="00875271"/>
    <w:rsid w:val="00875273"/>
    <w:rsid w:val="0087544A"/>
    <w:rsid w:val="008754BC"/>
    <w:rsid w:val="00875615"/>
    <w:rsid w:val="0087594A"/>
    <w:rsid w:val="008759C8"/>
    <w:rsid w:val="008759F8"/>
    <w:rsid w:val="00875A97"/>
    <w:rsid w:val="00875AB6"/>
    <w:rsid w:val="00875B47"/>
    <w:rsid w:val="00875BB9"/>
    <w:rsid w:val="00875C6A"/>
    <w:rsid w:val="00875E95"/>
    <w:rsid w:val="00875F0D"/>
    <w:rsid w:val="0087608D"/>
    <w:rsid w:val="00876209"/>
    <w:rsid w:val="0087627D"/>
    <w:rsid w:val="008762DE"/>
    <w:rsid w:val="008763A8"/>
    <w:rsid w:val="008763FB"/>
    <w:rsid w:val="00876418"/>
    <w:rsid w:val="00876598"/>
    <w:rsid w:val="00876625"/>
    <w:rsid w:val="008766FE"/>
    <w:rsid w:val="00876811"/>
    <w:rsid w:val="0087694C"/>
    <w:rsid w:val="00876A81"/>
    <w:rsid w:val="00876BDF"/>
    <w:rsid w:val="00876C40"/>
    <w:rsid w:val="00876C8E"/>
    <w:rsid w:val="00876D36"/>
    <w:rsid w:val="00876E52"/>
    <w:rsid w:val="00876E65"/>
    <w:rsid w:val="00877095"/>
    <w:rsid w:val="00877222"/>
    <w:rsid w:val="008773C1"/>
    <w:rsid w:val="00877508"/>
    <w:rsid w:val="00877596"/>
    <w:rsid w:val="00877674"/>
    <w:rsid w:val="008776C3"/>
    <w:rsid w:val="00877795"/>
    <w:rsid w:val="008777A4"/>
    <w:rsid w:val="0087789C"/>
    <w:rsid w:val="00877907"/>
    <w:rsid w:val="008779C8"/>
    <w:rsid w:val="008779CF"/>
    <w:rsid w:val="008779DA"/>
    <w:rsid w:val="00877AB0"/>
    <w:rsid w:val="00877B12"/>
    <w:rsid w:val="00877C2B"/>
    <w:rsid w:val="00877C93"/>
    <w:rsid w:val="00877CB5"/>
    <w:rsid w:val="00877D5A"/>
    <w:rsid w:val="00877DFE"/>
    <w:rsid w:val="00877E8A"/>
    <w:rsid w:val="00877ECB"/>
    <w:rsid w:val="00877F0A"/>
    <w:rsid w:val="00877F9A"/>
    <w:rsid w:val="008800FD"/>
    <w:rsid w:val="00880111"/>
    <w:rsid w:val="00880149"/>
    <w:rsid w:val="008801B3"/>
    <w:rsid w:val="0088022C"/>
    <w:rsid w:val="0088034B"/>
    <w:rsid w:val="00880373"/>
    <w:rsid w:val="0088045B"/>
    <w:rsid w:val="008804F5"/>
    <w:rsid w:val="00880504"/>
    <w:rsid w:val="0088067C"/>
    <w:rsid w:val="00880701"/>
    <w:rsid w:val="00880896"/>
    <w:rsid w:val="00880AD7"/>
    <w:rsid w:val="00880B07"/>
    <w:rsid w:val="00880BFB"/>
    <w:rsid w:val="008811F5"/>
    <w:rsid w:val="00881308"/>
    <w:rsid w:val="00881547"/>
    <w:rsid w:val="00881581"/>
    <w:rsid w:val="008816E1"/>
    <w:rsid w:val="00881853"/>
    <w:rsid w:val="008818A1"/>
    <w:rsid w:val="008818B2"/>
    <w:rsid w:val="008818B9"/>
    <w:rsid w:val="0088190D"/>
    <w:rsid w:val="00881952"/>
    <w:rsid w:val="008819ED"/>
    <w:rsid w:val="00881AD4"/>
    <w:rsid w:val="00881B31"/>
    <w:rsid w:val="00881CCE"/>
    <w:rsid w:val="00881D12"/>
    <w:rsid w:val="00881DCE"/>
    <w:rsid w:val="00881DFB"/>
    <w:rsid w:val="00881E54"/>
    <w:rsid w:val="00881F7F"/>
    <w:rsid w:val="0088206C"/>
    <w:rsid w:val="008821D8"/>
    <w:rsid w:val="0088246C"/>
    <w:rsid w:val="0088274C"/>
    <w:rsid w:val="008827E3"/>
    <w:rsid w:val="008828B7"/>
    <w:rsid w:val="008828C7"/>
    <w:rsid w:val="00882AA5"/>
    <w:rsid w:val="00882BC7"/>
    <w:rsid w:val="00882BCA"/>
    <w:rsid w:val="00882C19"/>
    <w:rsid w:val="00882E4D"/>
    <w:rsid w:val="00882ED6"/>
    <w:rsid w:val="00883011"/>
    <w:rsid w:val="0088314F"/>
    <w:rsid w:val="00883451"/>
    <w:rsid w:val="008835D6"/>
    <w:rsid w:val="008837E9"/>
    <w:rsid w:val="008838E6"/>
    <w:rsid w:val="0088390D"/>
    <w:rsid w:val="008839A5"/>
    <w:rsid w:val="00883BB0"/>
    <w:rsid w:val="00883E9F"/>
    <w:rsid w:val="00883EC3"/>
    <w:rsid w:val="00884154"/>
    <w:rsid w:val="00884477"/>
    <w:rsid w:val="0088473F"/>
    <w:rsid w:val="008847D9"/>
    <w:rsid w:val="00884833"/>
    <w:rsid w:val="00884881"/>
    <w:rsid w:val="008849DF"/>
    <w:rsid w:val="00884BFB"/>
    <w:rsid w:val="00884C86"/>
    <w:rsid w:val="00884CA5"/>
    <w:rsid w:val="00884FB2"/>
    <w:rsid w:val="00884FC6"/>
    <w:rsid w:val="008850C1"/>
    <w:rsid w:val="008850CA"/>
    <w:rsid w:val="00885104"/>
    <w:rsid w:val="0088518D"/>
    <w:rsid w:val="008851AC"/>
    <w:rsid w:val="00885375"/>
    <w:rsid w:val="008853D7"/>
    <w:rsid w:val="00885439"/>
    <w:rsid w:val="0088555D"/>
    <w:rsid w:val="00885675"/>
    <w:rsid w:val="00885749"/>
    <w:rsid w:val="008857BC"/>
    <w:rsid w:val="0088593B"/>
    <w:rsid w:val="00885A4D"/>
    <w:rsid w:val="00885B88"/>
    <w:rsid w:val="00885CA9"/>
    <w:rsid w:val="00885E04"/>
    <w:rsid w:val="0088609B"/>
    <w:rsid w:val="008861A9"/>
    <w:rsid w:val="0088623C"/>
    <w:rsid w:val="00886299"/>
    <w:rsid w:val="008862C4"/>
    <w:rsid w:val="00886450"/>
    <w:rsid w:val="0088649B"/>
    <w:rsid w:val="008864A1"/>
    <w:rsid w:val="00886555"/>
    <w:rsid w:val="00886558"/>
    <w:rsid w:val="00886587"/>
    <w:rsid w:val="008865B0"/>
    <w:rsid w:val="008865CD"/>
    <w:rsid w:val="00886863"/>
    <w:rsid w:val="00886A66"/>
    <w:rsid w:val="00886A7A"/>
    <w:rsid w:val="00886CB0"/>
    <w:rsid w:val="00886D47"/>
    <w:rsid w:val="00886DF0"/>
    <w:rsid w:val="00887068"/>
    <w:rsid w:val="00887374"/>
    <w:rsid w:val="008873AB"/>
    <w:rsid w:val="008874B0"/>
    <w:rsid w:val="00887846"/>
    <w:rsid w:val="0088796E"/>
    <w:rsid w:val="00887997"/>
    <w:rsid w:val="00887A9E"/>
    <w:rsid w:val="00887AE0"/>
    <w:rsid w:val="00887B80"/>
    <w:rsid w:val="00887BC8"/>
    <w:rsid w:val="00887D41"/>
    <w:rsid w:val="00887D46"/>
    <w:rsid w:val="00887DA9"/>
    <w:rsid w:val="00887DAB"/>
    <w:rsid w:val="00887F66"/>
    <w:rsid w:val="00887FA9"/>
    <w:rsid w:val="00887FDC"/>
    <w:rsid w:val="0089004E"/>
    <w:rsid w:val="00890053"/>
    <w:rsid w:val="00890117"/>
    <w:rsid w:val="0089016C"/>
    <w:rsid w:val="008901AF"/>
    <w:rsid w:val="00890268"/>
    <w:rsid w:val="00890289"/>
    <w:rsid w:val="0089033B"/>
    <w:rsid w:val="008903E9"/>
    <w:rsid w:val="0089081F"/>
    <w:rsid w:val="0089087C"/>
    <w:rsid w:val="00890995"/>
    <w:rsid w:val="00890A71"/>
    <w:rsid w:val="00890B8C"/>
    <w:rsid w:val="00890BD9"/>
    <w:rsid w:val="00890C0A"/>
    <w:rsid w:val="00890CCC"/>
    <w:rsid w:val="00890FB5"/>
    <w:rsid w:val="00890FCF"/>
    <w:rsid w:val="008910AA"/>
    <w:rsid w:val="008910CE"/>
    <w:rsid w:val="008910D4"/>
    <w:rsid w:val="0089114B"/>
    <w:rsid w:val="0089122C"/>
    <w:rsid w:val="00891375"/>
    <w:rsid w:val="00891379"/>
    <w:rsid w:val="00891430"/>
    <w:rsid w:val="008915A5"/>
    <w:rsid w:val="00891631"/>
    <w:rsid w:val="008917B9"/>
    <w:rsid w:val="0089189B"/>
    <w:rsid w:val="008919A2"/>
    <w:rsid w:val="008919CA"/>
    <w:rsid w:val="008919E1"/>
    <w:rsid w:val="00891A18"/>
    <w:rsid w:val="00891A65"/>
    <w:rsid w:val="00891AC5"/>
    <w:rsid w:val="00891AF6"/>
    <w:rsid w:val="00891D49"/>
    <w:rsid w:val="00891E80"/>
    <w:rsid w:val="00891FC1"/>
    <w:rsid w:val="00892073"/>
    <w:rsid w:val="00892127"/>
    <w:rsid w:val="008922ED"/>
    <w:rsid w:val="00892394"/>
    <w:rsid w:val="0089241F"/>
    <w:rsid w:val="00892514"/>
    <w:rsid w:val="00892681"/>
    <w:rsid w:val="00892710"/>
    <w:rsid w:val="008927B1"/>
    <w:rsid w:val="008927B3"/>
    <w:rsid w:val="008928E0"/>
    <w:rsid w:val="00892A32"/>
    <w:rsid w:val="00892A46"/>
    <w:rsid w:val="00892A75"/>
    <w:rsid w:val="00892CE9"/>
    <w:rsid w:val="00892EBB"/>
    <w:rsid w:val="00892F73"/>
    <w:rsid w:val="00893225"/>
    <w:rsid w:val="008932AF"/>
    <w:rsid w:val="00893394"/>
    <w:rsid w:val="008934CF"/>
    <w:rsid w:val="00893597"/>
    <w:rsid w:val="00893606"/>
    <w:rsid w:val="0089361B"/>
    <w:rsid w:val="008936F9"/>
    <w:rsid w:val="0089377E"/>
    <w:rsid w:val="00893802"/>
    <w:rsid w:val="0089398A"/>
    <w:rsid w:val="00893ADB"/>
    <w:rsid w:val="00893B07"/>
    <w:rsid w:val="00893BA4"/>
    <w:rsid w:val="00893BA6"/>
    <w:rsid w:val="00893C1D"/>
    <w:rsid w:val="00893D79"/>
    <w:rsid w:val="00894029"/>
    <w:rsid w:val="00894238"/>
    <w:rsid w:val="0089432D"/>
    <w:rsid w:val="00894352"/>
    <w:rsid w:val="00894354"/>
    <w:rsid w:val="008943E1"/>
    <w:rsid w:val="008944EF"/>
    <w:rsid w:val="008945E3"/>
    <w:rsid w:val="00894634"/>
    <w:rsid w:val="00894646"/>
    <w:rsid w:val="00894712"/>
    <w:rsid w:val="0089497F"/>
    <w:rsid w:val="00894AC8"/>
    <w:rsid w:val="00894C58"/>
    <w:rsid w:val="00894C79"/>
    <w:rsid w:val="00894F64"/>
    <w:rsid w:val="00895028"/>
    <w:rsid w:val="0089507D"/>
    <w:rsid w:val="008954AF"/>
    <w:rsid w:val="0089565F"/>
    <w:rsid w:val="008956CB"/>
    <w:rsid w:val="00895707"/>
    <w:rsid w:val="0089570B"/>
    <w:rsid w:val="0089586D"/>
    <w:rsid w:val="00895879"/>
    <w:rsid w:val="00895B20"/>
    <w:rsid w:val="00895BF6"/>
    <w:rsid w:val="00895D83"/>
    <w:rsid w:val="00895F05"/>
    <w:rsid w:val="00896009"/>
    <w:rsid w:val="00896130"/>
    <w:rsid w:val="008962BE"/>
    <w:rsid w:val="00896356"/>
    <w:rsid w:val="008963CF"/>
    <w:rsid w:val="008965B0"/>
    <w:rsid w:val="0089679D"/>
    <w:rsid w:val="008967DF"/>
    <w:rsid w:val="00896A33"/>
    <w:rsid w:val="00896A7A"/>
    <w:rsid w:val="00896B42"/>
    <w:rsid w:val="00896BCE"/>
    <w:rsid w:val="00896CE6"/>
    <w:rsid w:val="00896CE8"/>
    <w:rsid w:val="00896FD2"/>
    <w:rsid w:val="00897181"/>
    <w:rsid w:val="008975B0"/>
    <w:rsid w:val="008977A5"/>
    <w:rsid w:val="00897931"/>
    <w:rsid w:val="00897939"/>
    <w:rsid w:val="00897AD0"/>
    <w:rsid w:val="00897BF8"/>
    <w:rsid w:val="00897E25"/>
    <w:rsid w:val="00897FAA"/>
    <w:rsid w:val="00897FDF"/>
    <w:rsid w:val="008A0033"/>
    <w:rsid w:val="008A048C"/>
    <w:rsid w:val="008A04EE"/>
    <w:rsid w:val="008A06FF"/>
    <w:rsid w:val="008A0715"/>
    <w:rsid w:val="008A07E7"/>
    <w:rsid w:val="008A07F0"/>
    <w:rsid w:val="008A0832"/>
    <w:rsid w:val="008A0879"/>
    <w:rsid w:val="008A0A4F"/>
    <w:rsid w:val="008A0BEA"/>
    <w:rsid w:val="008A0D00"/>
    <w:rsid w:val="008A0D55"/>
    <w:rsid w:val="008A0E94"/>
    <w:rsid w:val="008A0F9F"/>
    <w:rsid w:val="008A1030"/>
    <w:rsid w:val="008A114E"/>
    <w:rsid w:val="008A116F"/>
    <w:rsid w:val="008A11FA"/>
    <w:rsid w:val="008A12D1"/>
    <w:rsid w:val="008A12E0"/>
    <w:rsid w:val="008A1321"/>
    <w:rsid w:val="008A1381"/>
    <w:rsid w:val="008A14D6"/>
    <w:rsid w:val="008A1528"/>
    <w:rsid w:val="008A165A"/>
    <w:rsid w:val="008A1855"/>
    <w:rsid w:val="008A1860"/>
    <w:rsid w:val="008A18F7"/>
    <w:rsid w:val="008A1907"/>
    <w:rsid w:val="008A1909"/>
    <w:rsid w:val="008A1AEF"/>
    <w:rsid w:val="008A1C48"/>
    <w:rsid w:val="008A1D61"/>
    <w:rsid w:val="008A1DB7"/>
    <w:rsid w:val="008A1E60"/>
    <w:rsid w:val="008A1FB7"/>
    <w:rsid w:val="008A1FE4"/>
    <w:rsid w:val="008A2159"/>
    <w:rsid w:val="008A253C"/>
    <w:rsid w:val="008A2565"/>
    <w:rsid w:val="008A27CF"/>
    <w:rsid w:val="008A2910"/>
    <w:rsid w:val="008A293D"/>
    <w:rsid w:val="008A2A6F"/>
    <w:rsid w:val="008A2DA2"/>
    <w:rsid w:val="008A2DE0"/>
    <w:rsid w:val="008A2E08"/>
    <w:rsid w:val="008A2E72"/>
    <w:rsid w:val="008A2EFA"/>
    <w:rsid w:val="008A302A"/>
    <w:rsid w:val="008A306B"/>
    <w:rsid w:val="008A306C"/>
    <w:rsid w:val="008A30E6"/>
    <w:rsid w:val="008A3252"/>
    <w:rsid w:val="008A330E"/>
    <w:rsid w:val="008A3370"/>
    <w:rsid w:val="008A33EC"/>
    <w:rsid w:val="008A36C1"/>
    <w:rsid w:val="008A36C2"/>
    <w:rsid w:val="008A3740"/>
    <w:rsid w:val="008A39A0"/>
    <w:rsid w:val="008A3CA1"/>
    <w:rsid w:val="008A3DED"/>
    <w:rsid w:val="008A40DA"/>
    <w:rsid w:val="008A4205"/>
    <w:rsid w:val="008A46FE"/>
    <w:rsid w:val="008A4739"/>
    <w:rsid w:val="008A495A"/>
    <w:rsid w:val="008A4A12"/>
    <w:rsid w:val="008A4AB7"/>
    <w:rsid w:val="008A4B26"/>
    <w:rsid w:val="008A4B96"/>
    <w:rsid w:val="008A4D79"/>
    <w:rsid w:val="008A50E0"/>
    <w:rsid w:val="008A522A"/>
    <w:rsid w:val="008A5587"/>
    <w:rsid w:val="008A55FF"/>
    <w:rsid w:val="008A5766"/>
    <w:rsid w:val="008A581D"/>
    <w:rsid w:val="008A5869"/>
    <w:rsid w:val="008A5900"/>
    <w:rsid w:val="008A594C"/>
    <w:rsid w:val="008A5AF9"/>
    <w:rsid w:val="008A5AFA"/>
    <w:rsid w:val="008A5BEB"/>
    <w:rsid w:val="008A5D36"/>
    <w:rsid w:val="008A5E94"/>
    <w:rsid w:val="008A6047"/>
    <w:rsid w:val="008A616C"/>
    <w:rsid w:val="008A64A6"/>
    <w:rsid w:val="008A64D6"/>
    <w:rsid w:val="008A6515"/>
    <w:rsid w:val="008A6864"/>
    <w:rsid w:val="008A687C"/>
    <w:rsid w:val="008A6A00"/>
    <w:rsid w:val="008A6B43"/>
    <w:rsid w:val="008A6D0B"/>
    <w:rsid w:val="008A6E36"/>
    <w:rsid w:val="008A6EAF"/>
    <w:rsid w:val="008A6F08"/>
    <w:rsid w:val="008A7012"/>
    <w:rsid w:val="008A706F"/>
    <w:rsid w:val="008A713D"/>
    <w:rsid w:val="008A754F"/>
    <w:rsid w:val="008A7677"/>
    <w:rsid w:val="008A76F0"/>
    <w:rsid w:val="008A785D"/>
    <w:rsid w:val="008A786F"/>
    <w:rsid w:val="008A78E1"/>
    <w:rsid w:val="008A7D1A"/>
    <w:rsid w:val="008A7F2E"/>
    <w:rsid w:val="008B01F4"/>
    <w:rsid w:val="008B0238"/>
    <w:rsid w:val="008B02F8"/>
    <w:rsid w:val="008B0324"/>
    <w:rsid w:val="008B057A"/>
    <w:rsid w:val="008B05B4"/>
    <w:rsid w:val="008B066A"/>
    <w:rsid w:val="008B0674"/>
    <w:rsid w:val="008B0757"/>
    <w:rsid w:val="008B079A"/>
    <w:rsid w:val="008B0842"/>
    <w:rsid w:val="008B0865"/>
    <w:rsid w:val="008B0B89"/>
    <w:rsid w:val="008B1019"/>
    <w:rsid w:val="008B1360"/>
    <w:rsid w:val="008B1399"/>
    <w:rsid w:val="008B1419"/>
    <w:rsid w:val="008B152F"/>
    <w:rsid w:val="008B1655"/>
    <w:rsid w:val="008B1672"/>
    <w:rsid w:val="008B1821"/>
    <w:rsid w:val="008B1938"/>
    <w:rsid w:val="008B19C3"/>
    <w:rsid w:val="008B1A72"/>
    <w:rsid w:val="008B1AF4"/>
    <w:rsid w:val="008B1B50"/>
    <w:rsid w:val="008B1BD6"/>
    <w:rsid w:val="008B1BE8"/>
    <w:rsid w:val="008B1C02"/>
    <w:rsid w:val="008B1C42"/>
    <w:rsid w:val="008B1C7A"/>
    <w:rsid w:val="008B1CAC"/>
    <w:rsid w:val="008B1D03"/>
    <w:rsid w:val="008B1F1A"/>
    <w:rsid w:val="008B1F24"/>
    <w:rsid w:val="008B1FE6"/>
    <w:rsid w:val="008B2123"/>
    <w:rsid w:val="008B2240"/>
    <w:rsid w:val="008B230A"/>
    <w:rsid w:val="008B23CF"/>
    <w:rsid w:val="008B245E"/>
    <w:rsid w:val="008B2462"/>
    <w:rsid w:val="008B2515"/>
    <w:rsid w:val="008B2603"/>
    <w:rsid w:val="008B27DC"/>
    <w:rsid w:val="008B280E"/>
    <w:rsid w:val="008B296C"/>
    <w:rsid w:val="008B2ABC"/>
    <w:rsid w:val="008B2CA2"/>
    <w:rsid w:val="008B2E61"/>
    <w:rsid w:val="008B2E81"/>
    <w:rsid w:val="008B2EC1"/>
    <w:rsid w:val="008B2EF9"/>
    <w:rsid w:val="008B3013"/>
    <w:rsid w:val="008B304F"/>
    <w:rsid w:val="008B30E3"/>
    <w:rsid w:val="008B3147"/>
    <w:rsid w:val="008B3175"/>
    <w:rsid w:val="008B35C5"/>
    <w:rsid w:val="008B3696"/>
    <w:rsid w:val="008B38A5"/>
    <w:rsid w:val="008B3B6F"/>
    <w:rsid w:val="008B3C82"/>
    <w:rsid w:val="008B3D79"/>
    <w:rsid w:val="008B3DB0"/>
    <w:rsid w:val="008B3DDC"/>
    <w:rsid w:val="008B3E50"/>
    <w:rsid w:val="008B3FA1"/>
    <w:rsid w:val="008B418C"/>
    <w:rsid w:val="008B4322"/>
    <w:rsid w:val="008B4428"/>
    <w:rsid w:val="008B4524"/>
    <w:rsid w:val="008B4751"/>
    <w:rsid w:val="008B4772"/>
    <w:rsid w:val="008B4873"/>
    <w:rsid w:val="008B48A1"/>
    <w:rsid w:val="008B48CF"/>
    <w:rsid w:val="008B4944"/>
    <w:rsid w:val="008B495F"/>
    <w:rsid w:val="008B4A8E"/>
    <w:rsid w:val="008B4AF6"/>
    <w:rsid w:val="008B4B3F"/>
    <w:rsid w:val="008B4BB7"/>
    <w:rsid w:val="008B4C31"/>
    <w:rsid w:val="008B4CA2"/>
    <w:rsid w:val="008B4D85"/>
    <w:rsid w:val="008B4DDB"/>
    <w:rsid w:val="008B4E85"/>
    <w:rsid w:val="008B515A"/>
    <w:rsid w:val="008B52D4"/>
    <w:rsid w:val="008B5463"/>
    <w:rsid w:val="008B597F"/>
    <w:rsid w:val="008B5AD1"/>
    <w:rsid w:val="008B5ADE"/>
    <w:rsid w:val="008B5B30"/>
    <w:rsid w:val="008B5B57"/>
    <w:rsid w:val="008B5B63"/>
    <w:rsid w:val="008B5BFE"/>
    <w:rsid w:val="008B5C19"/>
    <w:rsid w:val="008B5E95"/>
    <w:rsid w:val="008B5EF4"/>
    <w:rsid w:val="008B6077"/>
    <w:rsid w:val="008B6096"/>
    <w:rsid w:val="008B614C"/>
    <w:rsid w:val="008B6179"/>
    <w:rsid w:val="008B6185"/>
    <w:rsid w:val="008B61A6"/>
    <w:rsid w:val="008B61DE"/>
    <w:rsid w:val="008B66FA"/>
    <w:rsid w:val="008B680D"/>
    <w:rsid w:val="008B68C5"/>
    <w:rsid w:val="008B6C66"/>
    <w:rsid w:val="008B6D19"/>
    <w:rsid w:val="008B6D25"/>
    <w:rsid w:val="008B6E13"/>
    <w:rsid w:val="008B6F37"/>
    <w:rsid w:val="008B7022"/>
    <w:rsid w:val="008B70AB"/>
    <w:rsid w:val="008B70F4"/>
    <w:rsid w:val="008B7201"/>
    <w:rsid w:val="008B7436"/>
    <w:rsid w:val="008B7923"/>
    <w:rsid w:val="008B7A02"/>
    <w:rsid w:val="008B7A6B"/>
    <w:rsid w:val="008B7A78"/>
    <w:rsid w:val="008B7BA7"/>
    <w:rsid w:val="008B7C93"/>
    <w:rsid w:val="008B7D08"/>
    <w:rsid w:val="008B7D3F"/>
    <w:rsid w:val="008B7E5C"/>
    <w:rsid w:val="008B7F1D"/>
    <w:rsid w:val="008B7F9F"/>
    <w:rsid w:val="008C00A0"/>
    <w:rsid w:val="008C00AD"/>
    <w:rsid w:val="008C018F"/>
    <w:rsid w:val="008C01E7"/>
    <w:rsid w:val="008C0245"/>
    <w:rsid w:val="008C0253"/>
    <w:rsid w:val="008C025F"/>
    <w:rsid w:val="008C031C"/>
    <w:rsid w:val="008C037D"/>
    <w:rsid w:val="008C0438"/>
    <w:rsid w:val="008C049A"/>
    <w:rsid w:val="008C055C"/>
    <w:rsid w:val="008C056F"/>
    <w:rsid w:val="008C075E"/>
    <w:rsid w:val="008C07D2"/>
    <w:rsid w:val="008C094C"/>
    <w:rsid w:val="008C0A9F"/>
    <w:rsid w:val="008C0B3D"/>
    <w:rsid w:val="008C0B79"/>
    <w:rsid w:val="008C0CFA"/>
    <w:rsid w:val="008C0D73"/>
    <w:rsid w:val="008C0D78"/>
    <w:rsid w:val="008C0E10"/>
    <w:rsid w:val="008C0E44"/>
    <w:rsid w:val="008C0E73"/>
    <w:rsid w:val="008C0EA5"/>
    <w:rsid w:val="008C0ECA"/>
    <w:rsid w:val="008C105F"/>
    <w:rsid w:val="008C117C"/>
    <w:rsid w:val="008C12AA"/>
    <w:rsid w:val="008C12E5"/>
    <w:rsid w:val="008C135C"/>
    <w:rsid w:val="008C150B"/>
    <w:rsid w:val="008C16FC"/>
    <w:rsid w:val="008C175C"/>
    <w:rsid w:val="008C1781"/>
    <w:rsid w:val="008C17CF"/>
    <w:rsid w:val="008C18B8"/>
    <w:rsid w:val="008C18C3"/>
    <w:rsid w:val="008C1AF3"/>
    <w:rsid w:val="008C1B03"/>
    <w:rsid w:val="008C1B1E"/>
    <w:rsid w:val="008C1D01"/>
    <w:rsid w:val="008C1D06"/>
    <w:rsid w:val="008C1D55"/>
    <w:rsid w:val="008C1FB9"/>
    <w:rsid w:val="008C1FFE"/>
    <w:rsid w:val="008C203C"/>
    <w:rsid w:val="008C22DE"/>
    <w:rsid w:val="008C2328"/>
    <w:rsid w:val="008C23C6"/>
    <w:rsid w:val="008C243C"/>
    <w:rsid w:val="008C2669"/>
    <w:rsid w:val="008C26E1"/>
    <w:rsid w:val="008C276E"/>
    <w:rsid w:val="008C2773"/>
    <w:rsid w:val="008C277D"/>
    <w:rsid w:val="008C27D6"/>
    <w:rsid w:val="008C28FB"/>
    <w:rsid w:val="008C2A56"/>
    <w:rsid w:val="008C2B2B"/>
    <w:rsid w:val="008C2B57"/>
    <w:rsid w:val="008C2BB4"/>
    <w:rsid w:val="008C2CE5"/>
    <w:rsid w:val="008C2D58"/>
    <w:rsid w:val="008C2E2C"/>
    <w:rsid w:val="008C2EAA"/>
    <w:rsid w:val="008C2F1D"/>
    <w:rsid w:val="008C30B2"/>
    <w:rsid w:val="008C3152"/>
    <w:rsid w:val="008C31B2"/>
    <w:rsid w:val="008C3211"/>
    <w:rsid w:val="008C32A8"/>
    <w:rsid w:val="008C34E6"/>
    <w:rsid w:val="008C3689"/>
    <w:rsid w:val="008C36C1"/>
    <w:rsid w:val="008C37C8"/>
    <w:rsid w:val="008C37E5"/>
    <w:rsid w:val="008C384C"/>
    <w:rsid w:val="008C3881"/>
    <w:rsid w:val="008C38DA"/>
    <w:rsid w:val="008C3932"/>
    <w:rsid w:val="008C39D2"/>
    <w:rsid w:val="008C3AEB"/>
    <w:rsid w:val="008C3D71"/>
    <w:rsid w:val="008C3F92"/>
    <w:rsid w:val="008C4147"/>
    <w:rsid w:val="008C415E"/>
    <w:rsid w:val="008C4267"/>
    <w:rsid w:val="008C4660"/>
    <w:rsid w:val="008C47B9"/>
    <w:rsid w:val="008C480F"/>
    <w:rsid w:val="008C48FA"/>
    <w:rsid w:val="008C4A5B"/>
    <w:rsid w:val="008C4EF6"/>
    <w:rsid w:val="008C5011"/>
    <w:rsid w:val="008C5275"/>
    <w:rsid w:val="008C52AB"/>
    <w:rsid w:val="008C52AE"/>
    <w:rsid w:val="008C52C7"/>
    <w:rsid w:val="008C537F"/>
    <w:rsid w:val="008C5602"/>
    <w:rsid w:val="008C5715"/>
    <w:rsid w:val="008C58AA"/>
    <w:rsid w:val="008C5924"/>
    <w:rsid w:val="008C5971"/>
    <w:rsid w:val="008C59EB"/>
    <w:rsid w:val="008C5B0D"/>
    <w:rsid w:val="008C5B6C"/>
    <w:rsid w:val="008C5CC9"/>
    <w:rsid w:val="008C5DA0"/>
    <w:rsid w:val="008C5E1E"/>
    <w:rsid w:val="008C5E5D"/>
    <w:rsid w:val="008C5E68"/>
    <w:rsid w:val="008C5EC2"/>
    <w:rsid w:val="008C5F6E"/>
    <w:rsid w:val="008C60E6"/>
    <w:rsid w:val="008C60EC"/>
    <w:rsid w:val="008C60F7"/>
    <w:rsid w:val="008C613F"/>
    <w:rsid w:val="008C6230"/>
    <w:rsid w:val="008C627B"/>
    <w:rsid w:val="008C62CC"/>
    <w:rsid w:val="008C6316"/>
    <w:rsid w:val="008C639D"/>
    <w:rsid w:val="008C643A"/>
    <w:rsid w:val="008C654F"/>
    <w:rsid w:val="008C66C8"/>
    <w:rsid w:val="008C66D4"/>
    <w:rsid w:val="008C66FC"/>
    <w:rsid w:val="008C670F"/>
    <w:rsid w:val="008C6723"/>
    <w:rsid w:val="008C6746"/>
    <w:rsid w:val="008C6750"/>
    <w:rsid w:val="008C6780"/>
    <w:rsid w:val="008C67C7"/>
    <w:rsid w:val="008C67CA"/>
    <w:rsid w:val="008C69FB"/>
    <w:rsid w:val="008C6ACD"/>
    <w:rsid w:val="008C6C70"/>
    <w:rsid w:val="008C6CE3"/>
    <w:rsid w:val="008C6E2B"/>
    <w:rsid w:val="008C6E91"/>
    <w:rsid w:val="008C6ED2"/>
    <w:rsid w:val="008C6EFF"/>
    <w:rsid w:val="008C702E"/>
    <w:rsid w:val="008C704A"/>
    <w:rsid w:val="008C713A"/>
    <w:rsid w:val="008C72A2"/>
    <w:rsid w:val="008C72BA"/>
    <w:rsid w:val="008C74D4"/>
    <w:rsid w:val="008C7579"/>
    <w:rsid w:val="008C75A0"/>
    <w:rsid w:val="008C76D4"/>
    <w:rsid w:val="008C770C"/>
    <w:rsid w:val="008C793D"/>
    <w:rsid w:val="008C7A59"/>
    <w:rsid w:val="008C7AAB"/>
    <w:rsid w:val="008C7B6B"/>
    <w:rsid w:val="008C7CF6"/>
    <w:rsid w:val="008C7EE6"/>
    <w:rsid w:val="008C7F10"/>
    <w:rsid w:val="008C7F1D"/>
    <w:rsid w:val="008D0047"/>
    <w:rsid w:val="008D0205"/>
    <w:rsid w:val="008D0362"/>
    <w:rsid w:val="008D0462"/>
    <w:rsid w:val="008D05D7"/>
    <w:rsid w:val="008D0697"/>
    <w:rsid w:val="008D0927"/>
    <w:rsid w:val="008D09D1"/>
    <w:rsid w:val="008D0B24"/>
    <w:rsid w:val="008D0CAE"/>
    <w:rsid w:val="008D0CC6"/>
    <w:rsid w:val="008D0DB8"/>
    <w:rsid w:val="008D0DBE"/>
    <w:rsid w:val="008D0DCC"/>
    <w:rsid w:val="008D0E9B"/>
    <w:rsid w:val="008D1038"/>
    <w:rsid w:val="008D11DB"/>
    <w:rsid w:val="008D11FB"/>
    <w:rsid w:val="008D121E"/>
    <w:rsid w:val="008D1270"/>
    <w:rsid w:val="008D1272"/>
    <w:rsid w:val="008D12A0"/>
    <w:rsid w:val="008D13A9"/>
    <w:rsid w:val="008D16C9"/>
    <w:rsid w:val="008D16DC"/>
    <w:rsid w:val="008D17EA"/>
    <w:rsid w:val="008D18F0"/>
    <w:rsid w:val="008D1A31"/>
    <w:rsid w:val="008D1C07"/>
    <w:rsid w:val="008D1C45"/>
    <w:rsid w:val="008D1C49"/>
    <w:rsid w:val="008D1D2D"/>
    <w:rsid w:val="008D1F65"/>
    <w:rsid w:val="008D1FCB"/>
    <w:rsid w:val="008D20B1"/>
    <w:rsid w:val="008D222A"/>
    <w:rsid w:val="008D227A"/>
    <w:rsid w:val="008D22FA"/>
    <w:rsid w:val="008D2362"/>
    <w:rsid w:val="008D23B9"/>
    <w:rsid w:val="008D2464"/>
    <w:rsid w:val="008D275D"/>
    <w:rsid w:val="008D276F"/>
    <w:rsid w:val="008D28FB"/>
    <w:rsid w:val="008D29AD"/>
    <w:rsid w:val="008D2B4B"/>
    <w:rsid w:val="008D2B5F"/>
    <w:rsid w:val="008D2C40"/>
    <w:rsid w:val="008D2D1C"/>
    <w:rsid w:val="008D2E39"/>
    <w:rsid w:val="008D311A"/>
    <w:rsid w:val="008D3142"/>
    <w:rsid w:val="008D3224"/>
    <w:rsid w:val="008D3251"/>
    <w:rsid w:val="008D32A5"/>
    <w:rsid w:val="008D32AB"/>
    <w:rsid w:val="008D32B2"/>
    <w:rsid w:val="008D32DA"/>
    <w:rsid w:val="008D33EC"/>
    <w:rsid w:val="008D3511"/>
    <w:rsid w:val="008D35FF"/>
    <w:rsid w:val="008D380C"/>
    <w:rsid w:val="008D3827"/>
    <w:rsid w:val="008D383C"/>
    <w:rsid w:val="008D3905"/>
    <w:rsid w:val="008D39B5"/>
    <w:rsid w:val="008D3D0F"/>
    <w:rsid w:val="008D3DE2"/>
    <w:rsid w:val="008D3F25"/>
    <w:rsid w:val="008D3F82"/>
    <w:rsid w:val="008D3F8F"/>
    <w:rsid w:val="008D40B9"/>
    <w:rsid w:val="008D41BF"/>
    <w:rsid w:val="008D42FC"/>
    <w:rsid w:val="008D43D9"/>
    <w:rsid w:val="008D4494"/>
    <w:rsid w:val="008D45E0"/>
    <w:rsid w:val="008D460A"/>
    <w:rsid w:val="008D46ED"/>
    <w:rsid w:val="008D4776"/>
    <w:rsid w:val="008D4940"/>
    <w:rsid w:val="008D4949"/>
    <w:rsid w:val="008D49E8"/>
    <w:rsid w:val="008D4ADF"/>
    <w:rsid w:val="008D4BF8"/>
    <w:rsid w:val="008D4C1E"/>
    <w:rsid w:val="008D4C41"/>
    <w:rsid w:val="008D4C42"/>
    <w:rsid w:val="008D4C6E"/>
    <w:rsid w:val="008D4C86"/>
    <w:rsid w:val="008D4CBF"/>
    <w:rsid w:val="008D4EB4"/>
    <w:rsid w:val="008D5024"/>
    <w:rsid w:val="008D52B1"/>
    <w:rsid w:val="008D5344"/>
    <w:rsid w:val="008D534D"/>
    <w:rsid w:val="008D53AB"/>
    <w:rsid w:val="008D54C0"/>
    <w:rsid w:val="008D54CE"/>
    <w:rsid w:val="008D5547"/>
    <w:rsid w:val="008D55EE"/>
    <w:rsid w:val="008D560C"/>
    <w:rsid w:val="008D5999"/>
    <w:rsid w:val="008D5A41"/>
    <w:rsid w:val="008D5B9A"/>
    <w:rsid w:val="008D5CA6"/>
    <w:rsid w:val="008D5CB0"/>
    <w:rsid w:val="008D5D73"/>
    <w:rsid w:val="008D5DDA"/>
    <w:rsid w:val="008D5E3E"/>
    <w:rsid w:val="008D5EBE"/>
    <w:rsid w:val="008D5FE2"/>
    <w:rsid w:val="008D6010"/>
    <w:rsid w:val="008D603B"/>
    <w:rsid w:val="008D603F"/>
    <w:rsid w:val="008D604F"/>
    <w:rsid w:val="008D633C"/>
    <w:rsid w:val="008D64F5"/>
    <w:rsid w:val="008D695F"/>
    <w:rsid w:val="008D6B33"/>
    <w:rsid w:val="008D6B8B"/>
    <w:rsid w:val="008D6D4A"/>
    <w:rsid w:val="008D6E2E"/>
    <w:rsid w:val="008D6EA9"/>
    <w:rsid w:val="008D6F05"/>
    <w:rsid w:val="008D7037"/>
    <w:rsid w:val="008D7039"/>
    <w:rsid w:val="008D7067"/>
    <w:rsid w:val="008D725A"/>
    <w:rsid w:val="008D7324"/>
    <w:rsid w:val="008D7423"/>
    <w:rsid w:val="008D74B3"/>
    <w:rsid w:val="008D75D7"/>
    <w:rsid w:val="008D7806"/>
    <w:rsid w:val="008D798E"/>
    <w:rsid w:val="008D79F5"/>
    <w:rsid w:val="008D7A61"/>
    <w:rsid w:val="008D7E6A"/>
    <w:rsid w:val="008D7EB6"/>
    <w:rsid w:val="008D7F31"/>
    <w:rsid w:val="008D7F7C"/>
    <w:rsid w:val="008E0132"/>
    <w:rsid w:val="008E0208"/>
    <w:rsid w:val="008E029B"/>
    <w:rsid w:val="008E0438"/>
    <w:rsid w:val="008E0618"/>
    <w:rsid w:val="008E063F"/>
    <w:rsid w:val="008E07AC"/>
    <w:rsid w:val="008E09AD"/>
    <w:rsid w:val="008E09D7"/>
    <w:rsid w:val="008E0A08"/>
    <w:rsid w:val="008E0ACB"/>
    <w:rsid w:val="008E0BD1"/>
    <w:rsid w:val="008E0C32"/>
    <w:rsid w:val="008E0C59"/>
    <w:rsid w:val="008E0DE9"/>
    <w:rsid w:val="008E0EF9"/>
    <w:rsid w:val="008E113D"/>
    <w:rsid w:val="008E113E"/>
    <w:rsid w:val="008E1148"/>
    <w:rsid w:val="008E11CE"/>
    <w:rsid w:val="008E122C"/>
    <w:rsid w:val="008E1289"/>
    <w:rsid w:val="008E132F"/>
    <w:rsid w:val="008E13DC"/>
    <w:rsid w:val="008E1583"/>
    <w:rsid w:val="008E15F1"/>
    <w:rsid w:val="008E1643"/>
    <w:rsid w:val="008E17FC"/>
    <w:rsid w:val="008E1B22"/>
    <w:rsid w:val="008E1C90"/>
    <w:rsid w:val="008E1D3B"/>
    <w:rsid w:val="008E1DAA"/>
    <w:rsid w:val="008E1FED"/>
    <w:rsid w:val="008E202D"/>
    <w:rsid w:val="008E259C"/>
    <w:rsid w:val="008E25D3"/>
    <w:rsid w:val="008E27F9"/>
    <w:rsid w:val="008E283C"/>
    <w:rsid w:val="008E2858"/>
    <w:rsid w:val="008E28B4"/>
    <w:rsid w:val="008E2912"/>
    <w:rsid w:val="008E29C1"/>
    <w:rsid w:val="008E2AC5"/>
    <w:rsid w:val="008E2B2D"/>
    <w:rsid w:val="008E2D20"/>
    <w:rsid w:val="008E2E8B"/>
    <w:rsid w:val="008E2E95"/>
    <w:rsid w:val="008E2F37"/>
    <w:rsid w:val="008E307D"/>
    <w:rsid w:val="008E3167"/>
    <w:rsid w:val="008E3204"/>
    <w:rsid w:val="008E324D"/>
    <w:rsid w:val="008E338A"/>
    <w:rsid w:val="008E34A5"/>
    <w:rsid w:val="008E34C6"/>
    <w:rsid w:val="008E3797"/>
    <w:rsid w:val="008E37FF"/>
    <w:rsid w:val="008E381C"/>
    <w:rsid w:val="008E3ACB"/>
    <w:rsid w:val="008E3E82"/>
    <w:rsid w:val="008E3F94"/>
    <w:rsid w:val="008E3FE2"/>
    <w:rsid w:val="008E4177"/>
    <w:rsid w:val="008E433B"/>
    <w:rsid w:val="008E4541"/>
    <w:rsid w:val="008E469B"/>
    <w:rsid w:val="008E46C1"/>
    <w:rsid w:val="008E47AB"/>
    <w:rsid w:val="008E492B"/>
    <w:rsid w:val="008E4971"/>
    <w:rsid w:val="008E49C9"/>
    <w:rsid w:val="008E49E3"/>
    <w:rsid w:val="008E4A42"/>
    <w:rsid w:val="008E4C69"/>
    <w:rsid w:val="008E4D52"/>
    <w:rsid w:val="008E4D8B"/>
    <w:rsid w:val="008E4DA8"/>
    <w:rsid w:val="008E4E67"/>
    <w:rsid w:val="008E4E92"/>
    <w:rsid w:val="008E4F1F"/>
    <w:rsid w:val="008E5349"/>
    <w:rsid w:val="008E5463"/>
    <w:rsid w:val="008E550E"/>
    <w:rsid w:val="008E552B"/>
    <w:rsid w:val="008E553A"/>
    <w:rsid w:val="008E5542"/>
    <w:rsid w:val="008E5618"/>
    <w:rsid w:val="008E56E9"/>
    <w:rsid w:val="008E5716"/>
    <w:rsid w:val="008E57FC"/>
    <w:rsid w:val="008E583B"/>
    <w:rsid w:val="008E5890"/>
    <w:rsid w:val="008E595A"/>
    <w:rsid w:val="008E5973"/>
    <w:rsid w:val="008E59AA"/>
    <w:rsid w:val="008E59B0"/>
    <w:rsid w:val="008E59C9"/>
    <w:rsid w:val="008E5A48"/>
    <w:rsid w:val="008E5AA5"/>
    <w:rsid w:val="008E5B9C"/>
    <w:rsid w:val="008E5C72"/>
    <w:rsid w:val="008E5D15"/>
    <w:rsid w:val="008E5FAA"/>
    <w:rsid w:val="008E6014"/>
    <w:rsid w:val="008E6124"/>
    <w:rsid w:val="008E634A"/>
    <w:rsid w:val="008E6395"/>
    <w:rsid w:val="008E6478"/>
    <w:rsid w:val="008E64E7"/>
    <w:rsid w:val="008E6602"/>
    <w:rsid w:val="008E674B"/>
    <w:rsid w:val="008E6913"/>
    <w:rsid w:val="008E6BD8"/>
    <w:rsid w:val="008E6BEA"/>
    <w:rsid w:val="008E6BF8"/>
    <w:rsid w:val="008E6D80"/>
    <w:rsid w:val="008E6D9A"/>
    <w:rsid w:val="008E6DEA"/>
    <w:rsid w:val="008E6E16"/>
    <w:rsid w:val="008E7007"/>
    <w:rsid w:val="008E700D"/>
    <w:rsid w:val="008E7026"/>
    <w:rsid w:val="008E712A"/>
    <w:rsid w:val="008E7262"/>
    <w:rsid w:val="008E72F2"/>
    <w:rsid w:val="008E7314"/>
    <w:rsid w:val="008E74D8"/>
    <w:rsid w:val="008E750B"/>
    <w:rsid w:val="008E7546"/>
    <w:rsid w:val="008E7588"/>
    <w:rsid w:val="008E75A7"/>
    <w:rsid w:val="008E7718"/>
    <w:rsid w:val="008E779B"/>
    <w:rsid w:val="008E781B"/>
    <w:rsid w:val="008E7A6F"/>
    <w:rsid w:val="008E7B0B"/>
    <w:rsid w:val="008E7CCB"/>
    <w:rsid w:val="008E7E58"/>
    <w:rsid w:val="008E7E7C"/>
    <w:rsid w:val="008F0130"/>
    <w:rsid w:val="008F0168"/>
    <w:rsid w:val="008F02F9"/>
    <w:rsid w:val="008F047C"/>
    <w:rsid w:val="008F0497"/>
    <w:rsid w:val="008F04A8"/>
    <w:rsid w:val="008F075B"/>
    <w:rsid w:val="008F0833"/>
    <w:rsid w:val="008F08FC"/>
    <w:rsid w:val="008F098C"/>
    <w:rsid w:val="008F0996"/>
    <w:rsid w:val="008F099B"/>
    <w:rsid w:val="008F0A90"/>
    <w:rsid w:val="008F0B06"/>
    <w:rsid w:val="008F0B54"/>
    <w:rsid w:val="008F0B9E"/>
    <w:rsid w:val="008F0CEB"/>
    <w:rsid w:val="008F0E7B"/>
    <w:rsid w:val="008F1106"/>
    <w:rsid w:val="008F1114"/>
    <w:rsid w:val="008F114F"/>
    <w:rsid w:val="008F11A1"/>
    <w:rsid w:val="008F12AE"/>
    <w:rsid w:val="008F136A"/>
    <w:rsid w:val="008F138B"/>
    <w:rsid w:val="008F13A1"/>
    <w:rsid w:val="008F13B2"/>
    <w:rsid w:val="008F143E"/>
    <w:rsid w:val="008F1440"/>
    <w:rsid w:val="008F1462"/>
    <w:rsid w:val="008F1500"/>
    <w:rsid w:val="008F151A"/>
    <w:rsid w:val="008F16A7"/>
    <w:rsid w:val="008F1726"/>
    <w:rsid w:val="008F1978"/>
    <w:rsid w:val="008F19DB"/>
    <w:rsid w:val="008F1A9F"/>
    <w:rsid w:val="008F1B07"/>
    <w:rsid w:val="008F1B81"/>
    <w:rsid w:val="008F1D07"/>
    <w:rsid w:val="008F1D2E"/>
    <w:rsid w:val="008F1F67"/>
    <w:rsid w:val="008F1F9D"/>
    <w:rsid w:val="008F1FEC"/>
    <w:rsid w:val="008F2137"/>
    <w:rsid w:val="008F228D"/>
    <w:rsid w:val="008F2330"/>
    <w:rsid w:val="008F2368"/>
    <w:rsid w:val="008F26C9"/>
    <w:rsid w:val="008F275A"/>
    <w:rsid w:val="008F2761"/>
    <w:rsid w:val="008F2800"/>
    <w:rsid w:val="008F284F"/>
    <w:rsid w:val="008F28F9"/>
    <w:rsid w:val="008F2925"/>
    <w:rsid w:val="008F2B63"/>
    <w:rsid w:val="008F2C61"/>
    <w:rsid w:val="008F2CA3"/>
    <w:rsid w:val="008F2E61"/>
    <w:rsid w:val="008F2E6E"/>
    <w:rsid w:val="008F2E81"/>
    <w:rsid w:val="008F2F64"/>
    <w:rsid w:val="008F2FB5"/>
    <w:rsid w:val="008F2FD9"/>
    <w:rsid w:val="008F308D"/>
    <w:rsid w:val="008F30CA"/>
    <w:rsid w:val="008F322A"/>
    <w:rsid w:val="008F326A"/>
    <w:rsid w:val="008F34CD"/>
    <w:rsid w:val="008F3636"/>
    <w:rsid w:val="008F3719"/>
    <w:rsid w:val="008F3B9A"/>
    <w:rsid w:val="008F3D96"/>
    <w:rsid w:val="008F3F09"/>
    <w:rsid w:val="008F3F9E"/>
    <w:rsid w:val="008F3FDF"/>
    <w:rsid w:val="008F406C"/>
    <w:rsid w:val="008F4074"/>
    <w:rsid w:val="008F40FE"/>
    <w:rsid w:val="008F410F"/>
    <w:rsid w:val="008F417A"/>
    <w:rsid w:val="008F418A"/>
    <w:rsid w:val="008F421A"/>
    <w:rsid w:val="008F42D4"/>
    <w:rsid w:val="008F44E7"/>
    <w:rsid w:val="008F4515"/>
    <w:rsid w:val="008F4561"/>
    <w:rsid w:val="008F4593"/>
    <w:rsid w:val="008F4612"/>
    <w:rsid w:val="008F4C8A"/>
    <w:rsid w:val="008F4CD1"/>
    <w:rsid w:val="008F4DD3"/>
    <w:rsid w:val="008F4F4D"/>
    <w:rsid w:val="008F5243"/>
    <w:rsid w:val="008F5375"/>
    <w:rsid w:val="008F53CB"/>
    <w:rsid w:val="008F5502"/>
    <w:rsid w:val="008F559B"/>
    <w:rsid w:val="008F5623"/>
    <w:rsid w:val="008F568F"/>
    <w:rsid w:val="008F581B"/>
    <w:rsid w:val="008F58E3"/>
    <w:rsid w:val="008F5BC8"/>
    <w:rsid w:val="008F5C32"/>
    <w:rsid w:val="008F5DCD"/>
    <w:rsid w:val="008F5E46"/>
    <w:rsid w:val="008F5E83"/>
    <w:rsid w:val="008F6117"/>
    <w:rsid w:val="008F6140"/>
    <w:rsid w:val="008F61BB"/>
    <w:rsid w:val="008F61D7"/>
    <w:rsid w:val="008F64FA"/>
    <w:rsid w:val="008F65CF"/>
    <w:rsid w:val="008F668A"/>
    <w:rsid w:val="008F67AE"/>
    <w:rsid w:val="008F68CB"/>
    <w:rsid w:val="008F68E0"/>
    <w:rsid w:val="008F6AA3"/>
    <w:rsid w:val="008F6BD9"/>
    <w:rsid w:val="008F6CCC"/>
    <w:rsid w:val="008F718C"/>
    <w:rsid w:val="008F723A"/>
    <w:rsid w:val="008F728A"/>
    <w:rsid w:val="008F732C"/>
    <w:rsid w:val="008F734E"/>
    <w:rsid w:val="008F75C8"/>
    <w:rsid w:val="008F77E8"/>
    <w:rsid w:val="008F792E"/>
    <w:rsid w:val="008F7961"/>
    <w:rsid w:val="008F79E3"/>
    <w:rsid w:val="008F79E7"/>
    <w:rsid w:val="008F7A5C"/>
    <w:rsid w:val="008F7B5A"/>
    <w:rsid w:val="008F7B6B"/>
    <w:rsid w:val="008F7DE0"/>
    <w:rsid w:val="008F7E1E"/>
    <w:rsid w:val="008F7E78"/>
    <w:rsid w:val="008F7EC9"/>
    <w:rsid w:val="00900029"/>
    <w:rsid w:val="0090007B"/>
    <w:rsid w:val="009000FD"/>
    <w:rsid w:val="00900207"/>
    <w:rsid w:val="00900389"/>
    <w:rsid w:val="009003BD"/>
    <w:rsid w:val="009004B9"/>
    <w:rsid w:val="0090063A"/>
    <w:rsid w:val="009007D3"/>
    <w:rsid w:val="009008CE"/>
    <w:rsid w:val="00900ADC"/>
    <w:rsid w:val="00900BAA"/>
    <w:rsid w:val="00900BC4"/>
    <w:rsid w:val="00900C07"/>
    <w:rsid w:val="00900D7E"/>
    <w:rsid w:val="00900DE6"/>
    <w:rsid w:val="00900E72"/>
    <w:rsid w:val="00901101"/>
    <w:rsid w:val="00901170"/>
    <w:rsid w:val="00901317"/>
    <w:rsid w:val="0090139D"/>
    <w:rsid w:val="00901481"/>
    <w:rsid w:val="0090166B"/>
    <w:rsid w:val="0090169B"/>
    <w:rsid w:val="0090170E"/>
    <w:rsid w:val="0090183D"/>
    <w:rsid w:val="009018A7"/>
    <w:rsid w:val="00901E9D"/>
    <w:rsid w:val="00901EDE"/>
    <w:rsid w:val="00901F5D"/>
    <w:rsid w:val="0090208A"/>
    <w:rsid w:val="009021D5"/>
    <w:rsid w:val="009023A1"/>
    <w:rsid w:val="009023A3"/>
    <w:rsid w:val="00902671"/>
    <w:rsid w:val="009026C2"/>
    <w:rsid w:val="009027C6"/>
    <w:rsid w:val="009028ED"/>
    <w:rsid w:val="00902AE5"/>
    <w:rsid w:val="00902B21"/>
    <w:rsid w:val="00902BDE"/>
    <w:rsid w:val="00902CD9"/>
    <w:rsid w:val="00902E7D"/>
    <w:rsid w:val="00902E8B"/>
    <w:rsid w:val="0090315B"/>
    <w:rsid w:val="00903227"/>
    <w:rsid w:val="0090323A"/>
    <w:rsid w:val="00903340"/>
    <w:rsid w:val="00903399"/>
    <w:rsid w:val="009033F7"/>
    <w:rsid w:val="009033FA"/>
    <w:rsid w:val="00903468"/>
    <w:rsid w:val="009034BD"/>
    <w:rsid w:val="0090351E"/>
    <w:rsid w:val="00903692"/>
    <w:rsid w:val="009036DB"/>
    <w:rsid w:val="009036ED"/>
    <w:rsid w:val="009037FA"/>
    <w:rsid w:val="0090380B"/>
    <w:rsid w:val="009038F0"/>
    <w:rsid w:val="009038F6"/>
    <w:rsid w:val="0090398C"/>
    <w:rsid w:val="00903B92"/>
    <w:rsid w:val="00903D58"/>
    <w:rsid w:val="00903D94"/>
    <w:rsid w:val="00903DD9"/>
    <w:rsid w:val="00903F86"/>
    <w:rsid w:val="00903FA4"/>
    <w:rsid w:val="00904018"/>
    <w:rsid w:val="009042AB"/>
    <w:rsid w:val="00904395"/>
    <w:rsid w:val="009045A4"/>
    <w:rsid w:val="00904609"/>
    <w:rsid w:val="0090464F"/>
    <w:rsid w:val="00904722"/>
    <w:rsid w:val="00904765"/>
    <w:rsid w:val="00904866"/>
    <w:rsid w:val="009049BB"/>
    <w:rsid w:val="00904B8B"/>
    <w:rsid w:val="00904BD0"/>
    <w:rsid w:val="00904D56"/>
    <w:rsid w:val="00904D87"/>
    <w:rsid w:val="00904DAD"/>
    <w:rsid w:val="00904F98"/>
    <w:rsid w:val="00905267"/>
    <w:rsid w:val="009053E4"/>
    <w:rsid w:val="00905492"/>
    <w:rsid w:val="00905710"/>
    <w:rsid w:val="00905BBC"/>
    <w:rsid w:val="00905BF4"/>
    <w:rsid w:val="00905C64"/>
    <w:rsid w:val="00905DA1"/>
    <w:rsid w:val="00905E57"/>
    <w:rsid w:val="00905EF7"/>
    <w:rsid w:val="00906103"/>
    <w:rsid w:val="00906127"/>
    <w:rsid w:val="00906195"/>
    <w:rsid w:val="009061D3"/>
    <w:rsid w:val="0090633D"/>
    <w:rsid w:val="00906511"/>
    <w:rsid w:val="0090671D"/>
    <w:rsid w:val="00906A1A"/>
    <w:rsid w:val="00906A8C"/>
    <w:rsid w:val="00906AE9"/>
    <w:rsid w:val="00906B24"/>
    <w:rsid w:val="00906BF1"/>
    <w:rsid w:val="00906D7C"/>
    <w:rsid w:val="00906DF1"/>
    <w:rsid w:val="00906F82"/>
    <w:rsid w:val="00906FFE"/>
    <w:rsid w:val="0090707C"/>
    <w:rsid w:val="009074B4"/>
    <w:rsid w:val="00907594"/>
    <w:rsid w:val="009076A8"/>
    <w:rsid w:val="00907757"/>
    <w:rsid w:val="0090786D"/>
    <w:rsid w:val="00907912"/>
    <w:rsid w:val="00907938"/>
    <w:rsid w:val="00907BB3"/>
    <w:rsid w:val="00907BFE"/>
    <w:rsid w:val="00907E0D"/>
    <w:rsid w:val="00907F02"/>
    <w:rsid w:val="00907F6C"/>
    <w:rsid w:val="0091018F"/>
    <w:rsid w:val="009102BE"/>
    <w:rsid w:val="00910387"/>
    <w:rsid w:val="00910397"/>
    <w:rsid w:val="00910514"/>
    <w:rsid w:val="00910571"/>
    <w:rsid w:val="009105AE"/>
    <w:rsid w:val="009105B1"/>
    <w:rsid w:val="009106C1"/>
    <w:rsid w:val="009108C1"/>
    <w:rsid w:val="00910B96"/>
    <w:rsid w:val="00910BEC"/>
    <w:rsid w:val="00910C3E"/>
    <w:rsid w:val="00910CBB"/>
    <w:rsid w:val="00910DF0"/>
    <w:rsid w:val="00910E00"/>
    <w:rsid w:val="0091100B"/>
    <w:rsid w:val="009110B1"/>
    <w:rsid w:val="009111BC"/>
    <w:rsid w:val="009112B3"/>
    <w:rsid w:val="00911505"/>
    <w:rsid w:val="00911566"/>
    <w:rsid w:val="009116C3"/>
    <w:rsid w:val="0091184B"/>
    <w:rsid w:val="00911907"/>
    <w:rsid w:val="00911A6B"/>
    <w:rsid w:val="00911AAB"/>
    <w:rsid w:val="00911ABF"/>
    <w:rsid w:val="00911B3A"/>
    <w:rsid w:val="00911E5F"/>
    <w:rsid w:val="00911F34"/>
    <w:rsid w:val="00912108"/>
    <w:rsid w:val="0091210F"/>
    <w:rsid w:val="0091211A"/>
    <w:rsid w:val="00912181"/>
    <w:rsid w:val="009121D4"/>
    <w:rsid w:val="00912335"/>
    <w:rsid w:val="00912355"/>
    <w:rsid w:val="009123DA"/>
    <w:rsid w:val="00912421"/>
    <w:rsid w:val="0091247A"/>
    <w:rsid w:val="009124AC"/>
    <w:rsid w:val="009124B8"/>
    <w:rsid w:val="0091269C"/>
    <w:rsid w:val="009128D2"/>
    <w:rsid w:val="00912972"/>
    <w:rsid w:val="00912BA0"/>
    <w:rsid w:val="00912CBD"/>
    <w:rsid w:val="00912CD6"/>
    <w:rsid w:val="00912DA8"/>
    <w:rsid w:val="00912E38"/>
    <w:rsid w:val="00912E4B"/>
    <w:rsid w:val="00912E5B"/>
    <w:rsid w:val="00912F4D"/>
    <w:rsid w:val="009131AA"/>
    <w:rsid w:val="009131D0"/>
    <w:rsid w:val="00913275"/>
    <w:rsid w:val="00913280"/>
    <w:rsid w:val="009132C7"/>
    <w:rsid w:val="009133C7"/>
    <w:rsid w:val="009134B3"/>
    <w:rsid w:val="00913559"/>
    <w:rsid w:val="00913741"/>
    <w:rsid w:val="009138CE"/>
    <w:rsid w:val="009139C2"/>
    <w:rsid w:val="00913A09"/>
    <w:rsid w:val="00913D48"/>
    <w:rsid w:val="00913E6F"/>
    <w:rsid w:val="00913FBE"/>
    <w:rsid w:val="009140BA"/>
    <w:rsid w:val="009143C6"/>
    <w:rsid w:val="00914422"/>
    <w:rsid w:val="009145CD"/>
    <w:rsid w:val="009148C8"/>
    <w:rsid w:val="009149D6"/>
    <w:rsid w:val="00914A65"/>
    <w:rsid w:val="00914CDF"/>
    <w:rsid w:val="00914D4A"/>
    <w:rsid w:val="00914DB6"/>
    <w:rsid w:val="00914EF2"/>
    <w:rsid w:val="00914F32"/>
    <w:rsid w:val="009150B7"/>
    <w:rsid w:val="009150F1"/>
    <w:rsid w:val="0091514D"/>
    <w:rsid w:val="00915175"/>
    <w:rsid w:val="00915233"/>
    <w:rsid w:val="00915264"/>
    <w:rsid w:val="009154CB"/>
    <w:rsid w:val="009155BF"/>
    <w:rsid w:val="009155D3"/>
    <w:rsid w:val="00915628"/>
    <w:rsid w:val="00915B47"/>
    <w:rsid w:val="00915CDF"/>
    <w:rsid w:val="00915DB3"/>
    <w:rsid w:val="00915ED4"/>
    <w:rsid w:val="00915F42"/>
    <w:rsid w:val="00915FAB"/>
    <w:rsid w:val="00915FB9"/>
    <w:rsid w:val="00915FD4"/>
    <w:rsid w:val="00916087"/>
    <w:rsid w:val="009160DE"/>
    <w:rsid w:val="00916140"/>
    <w:rsid w:val="009162D0"/>
    <w:rsid w:val="0091634A"/>
    <w:rsid w:val="0091647E"/>
    <w:rsid w:val="00916535"/>
    <w:rsid w:val="00916536"/>
    <w:rsid w:val="0091662E"/>
    <w:rsid w:val="009166D8"/>
    <w:rsid w:val="00916722"/>
    <w:rsid w:val="00916967"/>
    <w:rsid w:val="00916A02"/>
    <w:rsid w:val="00916AD6"/>
    <w:rsid w:val="00916B13"/>
    <w:rsid w:val="00916DA6"/>
    <w:rsid w:val="00916EB3"/>
    <w:rsid w:val="00916F16"/>
    <w:rsid w:val="00917055"/>
    <w:rsid w:val="00917156"/>
    <w:rsid w:val="00917185"/>
    <w:rsid w:val="00917306"/>
    <w:rsid w:val="00917537"/>
    <w:rsid w:val="0091754F"/>
    <w:rsid w:val="00917720"/>
    <w:rsid w:val="00917739"/>
    <w:rsid w:val="00917768"/>
    <w:rsid w:val="00917771"/>
    <w:rsid w:val="00917802"/>
    <w:rsid w:val="0091787F"/>
    <w:rsid w:val="009178E5"/>
    <w:rsid w:val="009178F2"/>
    <w:rsid w:val="00917A7B"/>
    <w:rsid w:val="00917D19"/>
    <w:rsid w:val="00917F52"/>
    <w:rsid w:val="009201B7"/>
    <w:rsid w:val="009202F4"/>
    <w:rsid w:val="009202F8"/>
    <w:rsid w:val="0092037D"/>
    <w:rsid w:val="00920392"/>
    <w:rsid w:val="009203EF"/>
    <w:rsid w:val="00920430"/>
    <w:rsid w:val="0092057F"/>
    <w:rsid w:val="0092090F"/>
    <w:rsid w:val="0092091F"/>
    <w:rsid w:val="009209BE"/>
    <w:rsid w:val="00920AD6"/>
    <w:rsid w:val="00920DB9"/>
    <w:rsid w:val="00920E14"/>
    <w:rsid w:val="00920F23"/>
    <w:rsid w:val="009210CE"/>
    <w:rsid w:val="0092118C"/>
    <w:rsid w:val="009212C3"/>
    <w:rsid w:val="00921496"/>
    <w:rsid w:val="009214AB"/>
    <w:rsid w:val="00921BAC"/>
    <w:rsid w:val="00921DEF"/>
    <w:rsid w:val="00921E03"/>
    <w:rsid w:val="00921F46"/>
    <w:rsid w:val="009220C6"/>
    <w:rsid w:val="009221C0"/>
    <w:rsid w:val="0092228F"/>
    <w:rsid w:val="00922356"/>
    <w:rsid w:val="009224F2"/>
    <w:rsid w:val="009225F0"/>
    <w:rsid w:val="00922709"/>
    <w:rsid w:val="0092283A"/>
    <w:rsid w:val="00922A1B"/>
    <w:rsid w:val="00922CD2"/>
    <w:rsid w:val="00922DD0"/>
    <w:rsid w:val="00922EA3"/>
    <w:rsid w:val="00922EB3"/>
    <w:rsid w:val="00922F31"/>
    <w:rsid w:val="0092307B"/>
    <w:rsid w:val="0092321B"/>
    <w:rsid w:val="0092360C"/>
    <w:rsid w:val="0092363E"/>
    <w:rsid w:val="00923669"/>
    <w:rsid w:val="00923808"/>
    <w:rsid w:val="00923944"/>
    <w:rsid w:val="009239C3"/>
    <w:rsid w:val="00923D4A"/>
    <w:rsid w:val="00923E74"/>
    <w:rsid w:val="00923EB0"/>
    <w:rsid w:val="00923EB6"/>
    <w:rsid w:val="00923F4E"/>
    <w:rsid w:val="00923F57"/>
    <w:rsid w:val="00924319"/>
    <w:rsid w:val="009244E7"/>
    <w:rsid w:val="009246CC"/>
    <w:rsid w:val="00924747"/>
    <w:rsid w:val="00924898"/>
    <w:rsid w:val="00924CE0"/>
    <w:rsid w:val="00924EA1"/>
    <w:rsid w:val="00924F08"/>
    <w:rsid w:val="009252F1"/>
    <w:rsid w:val="00925335"/>
    <w:rsid w:val="0092583F"/>
    <w:rsid w:val="00925878"/>
    <w:rsid w:val="0092588E"/>
    <w:rsid w:val="00925922"/>
    <w:rsid w:val="00925A51"/>
    <w:rsid w:val="00925B01"/>
    <w:rsid w:val="00925B0C"/>
    <w:rsid w:val="00925B17"/>
    <w:rsid w:val="00925B64"/>
    <w:rsid w:val="00925CAF"/>
    <w:rsid w:val="00925E64"/>
    <w:rsid w:val="00926133"/>
    <w:rsid w:val="009263B6"/>
    <w:rsid w:val="009263C1"/>
    <w:rsid w:val="0092642C"/>
    <w:rsid w:val="00926531"/>
    <w:rsid w:val="0092658D"/>
    <w:rsid w:val="009265A9"/>
    <w:rsid w:val="0092662D"/>
    <w:rsid w:val="00926866"/>
    <w:rsid w:val="00926935"/>
    <w:rsid w:val="00926A31"/>
    <w:rsid w:val="00926B09"/>
    <w:rsid w:val="00926BAA"/>
    <w:rsid w:val="00926BBB"/>
    <w:rsid w:val="00926C26"/>
    <w:rsid w:val="00926C2F"/>
    <w:rsid w:val="00926C9D"/>
    <w:rsid w:val="00926DBF"/>
    <w:rsid w:val="00926DD2"/>
    <w:rsid w:val="00926DE7"/>
    <w:rsid w:val="00926EB4"/>
    <w:rsid w:val="00926EBD"/>
    <w:rsid w:val="00926FB0"/>
    <w:rsid w:val="0092701C"/>
    <w:rsid w:val="009273E0"/>
    <w:rsid w:val="00927520"/>
    <w:rsid w:val="00927642"/>
    <w:rsid w:val="00927668"/>
    <w:rsid w:val="009277CA"/>
    <w:rsid w:val="009277E9"/>
    <w:rsid w:val="00927849"/>
    <w:rsid w:val="00927918"/>
    <w:rsid w:val="009279D2"/>
    <w:rsid w:val="00927A80"/>
    <w:rsid w:val="00927A9B"/>
    <w:rsid w:val="00927B29"/>
    <w:rsid w:val="00927B66"/>
    <w:rsid w:val="00927BCB"/>
    <w:rsid w:val="00927CA4"/>
    <w:rsid w:val="00927D34"/>
    <w:rsid w:val="00927D86"/>
    <w:rsid w:val="00927DCD"/>
    <w:rsid w:val="00927F10"/>
    <w:rsid w:val="00927F5C"/>
    <w:rsid w:val="00927F62"/>
    <w:rsid w:val="00930006"/>
    <w:rsid w:val="00930297"/>
    <w:rsid w:val="009304E6"/>
    <w:rsid w:val="009304EB"/>
    <w:rsid w:val="009304EE"/>
    <w:rsid w:val="0093061C"/>
    <w:rsid w:val="00930724"/>
    <w:rsid w:val="00930AB2"/>
    <w:rsid w:val="00930D4D"/>
    <w:rsid w:val="00930D55"/>
    <w:rsid w:val="00930E1E"/>
    <w:rsid w:val="00930E85"/>
    <w:rsid w:val="00930F1A"/>
    <w:rsid w:val="00930FC3"/>
    <w:rsid w:val="0093113A"/>
    <w:rsid w:val="00931235"/>
    <w:rsid w:val="00931294"/>
    <w:rsid w:val="0093135B"/>
    <w:rsid w:val="00931379"/>
    <w:rsid w:val="00931400"/>
    <w:rsid w:val="00931660"/>
    <w:rsid w:val="009316BD"/>
    <w:rsid w:val="00931813"/>
    <w:rsid w:val="00931824"/>
    <w:rsid w:val="009319BB"/>
    <w:rsid w:val="00931A38"/>
    <w:rsid w:val="00931A4E"/>
    <w:rsid w:val="00931CC6"/>
    <w:rsid w:val="00931E57"/>
    <w:rsid w:val="00931F6F"/>
    <w:rsid w:val="00932074"/>
    <w:rsid w:val="00932086"/>
    <w:rsid w:val="009320C4"/>
    <w:rsid w:val="0093214A"/>
    <w:rsid w:val="00932688"/>
    <w:rsid w:val="0093268C"/>
    <w:rsid w:val="009326A6"/>
    <w:rsid w:val="009327F2"/>
    <w:rsid w:val="009328A0"/>
    <w:rsid w:val="00932903"/>
    <w:rsid w:val="00932959"/>
    <w:rsid w:val="00932A1C"/>
    <w:rsid w:val="00932A70"/>
    <w:rsid w:val="00932FB4"/>
    <w:rsid w:val="00933251"/>
    <w:rsid w:val="0093331B"/>
    <w:rsid w:val="00933419"/>
    <w:rsid w:val="009334B8"/>
    <w:rsid w:val="0093361B"/>
    <w:rsid w:val="00933665"/>
    <w:rsid w:val="0093366C"/>
    <w:rsid w:val="00933700"/>
    <w:rsid w:val="0093377F"/>
    <w:rsid w:val="009337CF"/>
    <w:rsid w:val="00933810"/>
    <w:rsid w:val="0093397E"/>
    <w:rsid w:val="0093398C"/>
    <w:rsid w:val="009339D5"/>
    <w:rsid w:val="00933BC6"/>
    <w:rsid w:val="00933C51"/>
    <w:rsid w:val="00933D52"/>
    <w:rsid w:val="00933D71"/>
    <w:rsid w:val="00933D74"/>
    <w:rsid w:val="00933E62"/>
    <w:rsid w:val="00933E9F"/>
    <w:rsid w:val="0093404D"/>
    <w:rsid w:val="00934085"/>
    <w:rsid w:val="00934377"/>
    <w:rsid w:val="00934490"/>
    <w:rsid w:val="0093465E"/>
    <w:rsid w:val="009346FB"/>
    <w:rsid w:val="0093478F"/>
    <w:rsid w:val="009347B8"/>
    <w:rsid w:val="00934872"/>
    <w:rsid w:val="009348C8"/>
    <w:rsid w:val="009349B9"/>
    <w:rsid w:val="00934B56"/>
    <w:rsid w:val="00934E37"/>
    <w:rsid w:val="00934F01"/>
    <w:rsid w:val="00935226"/>
    <w:rsid w:val="00935330"/>
    <w:rsid w:val="00935469"/>
    <w:rsid w:val="0093546F"/>
    <w:rsid w:val="009354BF"/>
    <w:rsid w:val="0093560E"/>
    <w:rsid w:val="00935621"/>
    <w:rsid w:val="0093563F"/>
    <w:rsid w:val="0093566E"/>
    <w:rsid w:val="0093577A"/>
    <w:rsid w:val="009357ED"/>
    <w:rsid w:val="00935820"/>
    <w:rsid w:val="00935873"/>
    <w:rsid w:val="009358CF"/>
    <w:rsid w:val="009358DC"/>
    <w:rsid w:val="00935953"/>
    <w:rsid w:val="00935957"/>
    <w:rsid w:val="009359E5"/>
    <w:rsid w:val="00935CB8"/>
    <w:rsid w:val="00935DA4"/>
    <w:rsid w:val="00935EE1"/>
    <w:rsid w:val="0093605D"/>
    <w:rsid w:val="00936066"/>
    <w:rsid w:val="0093608A"/>
    <w:rsid w:val="009361E0"/>
    <w:rsid w:val="0093623A"/>
    <w:rsid w:val="00936247"/>
    <w:rsid w:val="00936332"/>
    <w:rsid w:val="009363B2"/>
    <w:rsid w:val="00936484"/>
    <w:rsid w:val="009367E7"/>
    <w:rsid w:val="00936800"/>
    <w:rsid w:val="00936809"/>
    <w:rsid w:val="00936846"/>
    <w:rsid w:val="009368B8"/>
    <w:rsid w:val="009368D8"/>
    <w:rsid w:val="00936A49"/>
    <w:rsid w:val="00936C51"/>
    <w:rsid w:val="00936D2D"/>
    <w:rsid w:val="00936D50"/>
    <w:rsid w:val="00936DDF"/>
    <w:rsid w:val="00936E25"/>
    <w:rsid w:val="00937067"/>
    <w:rsid w:val="00937075"/>
    <w:rsid w:val="0093707F"/>
    <w:rsid w:val="009372B0"/>
    <w:rsid w:val="009372FD"/>
    <w:rsid w:val="0093738A"/>
    <w:rsid w:val="009373C3"/>
    <w:rsid w:val="00937462"/>
    <w:rsid w:val="00937532"/>
    <w:rsid w:val="0093754E"/>
    <w:rsid w:val="00937575"/>
    <w:rsid w:val="00937963"/>
    <w:rsid w:val="009379CC"/>
    <w:rsid w:val="00937C6B"/>
    <w:rsid w:val="00937D23"/>
    <w:rsid w:val="00937D90"/>
    <w:rsid w:val="00937E42"/>
    <w:rsid w:val="00937F1D"/>
    <w:rsid w:val="00940096"/>
    <w:rsid w:val="009400E7"/>
    <w:rsid w:val="00940285"/>
    <w:rsid w:val="0094028B"/>
    <w:rsid w:val="00940380"/>
    <w:rsid w:val="009403C1"/>
    <w:rsid w:val="009403D1"/>
    <w:rsid w:val="0094040B"/>
    <w:rsid w:val="009404AB"/>
    <w:rsid w:val="00940587"/>
    <w:rsid w:val="00940627"/>
    <w:rsid w:val="00940662"/>
    <w:rsid w:val="009406FA"/>
    <w:rsid w:val="009407C0"/>
    <w:rsid w:val="00940A5A"/>
    <w:rsid w:val="00940A66"/>
    <w:rsid w:val="00940ABA"/>
    <w:rsid w:val="00940B38"/>
    <w:rsid w:val="00940BE7"/>
    <w:rsid w:val="00940C13"/>
    <w:rsid w:val="00940CCD"/>
    <w:rsid w:val="00940D0F"/>
    <w:rsid w:val="00940D73"/>
    <w:rsid w:val="00940EAF"/>
    <w:rsid w:val="00940F14"/>
    <w:rsid w:val="00940FDF"/>
    <w:rsid w:val="00941186"/>
    <w:rsid w:val="00941310"/>
    <w:rsid w:val="009416BD"/>
    <w:rsid w:val="009416F1"/>
    <w:rsid w:val="00941882"/>
    <w:rsid w:val="0094189C"/>
    <w:rsid w:val="00941A35"/>
    <w:rsid w:val="00941A5E"/>
    <w:rsid w:val="00941A63"/>
    <w:rsid w:val="00941D18"/>
    <w:rsid w:val="00941D41"/>
    <w:rsid w:val="00941D54"/>
    <w:rsid w:val="00941D6D"/>
    <w:rsid w:val="00941D81"/>
    <w:rsid w:val="00941DC8"/>
    <w:rsid w:val="00941DF1"/>
    <w:rsid w:val="00941F62"/>
    <w:rsid w:val="009423AC"/>
    <w:rsid w:val="0094249C"/>
    <w:rsid w:val="00942614"/>
    <w:rsid w:val="0094273E"/>
    <w:rsid w:val="00942785"/>
    <w:rsid w:val="009429B2"/>
    <w:rsid w:val="00942B5B"/>
    <w:rsid w:val="00942B93"/>
    <w:rsid w:val="00942BAA"/>
    <w:rsid w:val="009431FA"/>
    <w:rsid w:val="0094320F"/>
    <w:rsid w:val="00943282"/>
    <w:rsid w:val="00943329"/>
    <w:rsid w:val="00943409"/>
    <w:rsid w:val="00943616"/>
    <w:rsid w:val="009436C2"/>
    <w:rsid w:val="009437A1"/>
    <w:rsid w:val="00943967"/>
    <w:rsid w:val="00943A23"/>
    <w:rsid w:val="00943AAE"/>
    <w:rsid w:val="00943B57"/>
    <w:rsid w:val="00943B9E"/>
    <w:rsid w:val="00943CA0"/>
    <w:rsid w:val="00943F0E"/>
    <w:rsid w:val="00943F15"/>
    <w:rsid w:val="009440C5"/>
    <w:rsid w:val="00944148"/>
    <w:rsid w:val="0094414C"/>
    <w:rsid w:val="009443D3"/>
    <w:rsid w:val="0094463D"/>
    <w:rsid w:val="00944649"/>
    <w:rsid w:val="009446D0"/>
    <w:rsid w:val="00944975"/>
    <w:rsid w:val="009449ED"/>
    <w:rsid w:val="00944A07"/>
    <w:rsid w:val="00944AC6"/>
    <w:rsid w:val="00944BBA"/>
    <w:rsid w:val="00944BFF"/>
    <w:rsid w:val="00944C03"/>
    <w:rsid w:val="00944CF4"/>
    <w:rsid w:val="00944D5A"/>
    <w:rsid w:val="00944EB9"/>
    <w:rsid w:val="009450B5"/>
    <w:rsid w:val="00945258"/>
    <w:rsid w:val="009452F3"/>
    <w:rsid w:val="009452F9"/>
    <w:rsid w:val="00945411"/>
    <w:rsid w:val="00945572"/>
    <w:rsid w:val="0094565C"/>
    <w:rsid w:val="009457C6"/>
    <w:rsid w:val="009457F0"/>
    <w:rsid w:val="0094584A"/>
    <w:rsid w:val="00945A46"/>
    <w:rsid w:val="00945ADD"/>
    <w:rsid w:val="00945B80"/>
    <w:rsid w:val="00945C44"/>
    <w:rsid w:val="00945C84"/>
    <w:rsid w:val="00945EB3"/>
    <w:rsid w:val="00945F02"/>
    <w:rsid w:val="00945F0C"/>
    <w:rsid w:val="00945FD7"/>
    <w:rsid w:val="00946229"/>
    <w:rsid w:val="009462BB"/>
    <w:rsid w:val="00946319"/>
    <w:rsid w:val="0094639F"/>
    <w:rsid w:val="009463A6"/>
    <w:rsid w:val="009463C0"/>
    <w:rsid w:val="00946616"/>
    <w:rsid w:val="009466F9"/>
    <w:rsid w:val="009466FB"/>
    <w:rsid w:val="00946771"/>
    <w:rsid w:val="009467B8"/>
    <w:rsid w:val="009468D6"/>
    <w:rsid w:val="00946A52"/>
    <w:rsid w:val="00946C09"/>
    <w:rsid w:val="00946CEA"/>
    <w:rsid w:val="00946EDE"/>
    <w:rsid w:val="00946EF9"/>
    <w:rsid w:val="0094713C"/>
    <w:rsid w:val="009472FE"/>
    <w:rsid w:val="00947683"/>
    <w:rsid w:val="00947895"/>
    <w:rsid w:val="00947915"/>
    <w:rsid w:val="00947ADB"/>
    <w:rsid w:val="00947BFC"/>
    <w:rsid w:val="00947BFE"/>
    <w:rsid w:val="00947C10"/>
    <w:rsid w:val="00947C24"/>
    <w:rsid w:val="00947C7E"/>
    <w:rsid w:val="00947CC7"/>
    <w:rsid w:val="00947EBF"/>
    <w:rsid w:val="00947FC4"/>
    <w:rsid w:val="00950297"/>
    <w:rsid w:val="00950578"/>
    <w:rsid w:val="009505B0"/>
    <w:rsid w:val="009505B6"/>
    <w:rsid w:val="009505F9"/>
    <w:rsid w:val="009508EE"/>
    <w:rsid w:val="00950A40"/>
    <w:rsid w:val="00950A5A"/>
    <w:rsid w:val="00950B7C"/>
    <w:rsid w:val="00950D91"/>
    <w:rsid w:val="00950F4C"/>
    <w:rsid w:val="009510D0"/>
    <w:rsid w:val="00951124"/>
    <w:rsid w:val="0095131B"/>
    <w:rsid w:val="00951383"/>
    <w:rsid w:val="009513D6"/>
    <w:rsid w:val="00951719"/>
    <w:rsid w:val="00951ABF"/>
    <w:rsid w:val="00951B24"/>
    <w:rsid w:val="00951B40"/>
    <w:rsid w:val="00951C13"/>
    <w:rsid w:val="00951C3E"/>
    <w:rsid w:val="009520C7"/>
    <w:rsid w:val="009522F0"/>
    <w:rsid w:val="0095231D"/>
    <w:rsid w:val="009523C6"/>
    <w:rsid w:val="00952476"/>
    <w:rsid w:val="0095256A"/>
    <w:rsid w:val="009525C4"/>
    <w:rsid w:val="009526F4"/>
    <w:rsid w:val="0095271E"/>
    <w:rsid w:val="00952990"/>
    <w:rsid w:val="00952BA9"/>
    <w:rsid w:val="00952C95"/>
    <w:rsid w:val="00952CB5"/>
    <w:rsid w:val="00952D00"/>
    <w:rsid w:val="00952D30"/>
    <w:rsid w:val="00952D38"/>
    <w:rsid w:val="0095303F"/>
    <w:rsid w:val="00953049"/>
    <w:rsid w:val="0095307C"/>
    <w:rsid w:val="009531E2"/>
    <w:rsid w:val="009534D6"/>
    <w:rsid w:val="00953581"/>
    <w:rsid w:val="0095374D"/>
    <w:rsid w:val="00953783"/>
    <w:rsid w:val="0095378B"/>
    <w:rsid w:val="00953A58"/>
    <w:rsid w:val="00953AF1"/>
    <w:rsid w:val="00953BC9"/>
    <w:rsid w:val="00953BF7"/>
    <w:rsid w:val="00953C0C"/>
    <w:rsid w:val="00953CC8"/>
    <w:rsid w:val="00953DD8"/>
    <w:rsid w:val="00953E65"/>
    <w:rsid w:val="00953F72"/>
    <w:rsid w:val="00954087"/>
    <w:rsid w:val="00954117"/>
    <w:rsid w:val="0095411C"/>
    <w:rsid w:val="00954222"/>
    <w:rsid w:val="00954271"/>
    <w:rsid w:val="0095427B"/>
    <w:rsid w:val="009542F6"/>
    <w:rsid w:val="0095435F"/>
    <w:rsid w:val="00954364"/>
    <w:rsid w:val="009545B3"/>
    <w:rsid w:val="009545E0"/>
    <w:rsid w:val="009546E8"/>
    <w:rsid w:val="00954722"/>
    <w:rsid w:val="00954790"/>
    <w:rsid w:val="009547C3"/>
    <w:rsid w:val="009547F1"/>
    <w:rsid w:val="00954932"/>
    <w:rsid w:val="00954AE5"/>
    <w:rsid w:val="00954BF4"/>
    <w:rsid w:val="00954CEB"/>
    <w:rsid w:val="00954D73"/>
    <w:rsid w:val="00954D9F"/>
    <w:rsid w:val="00954FD4"/>
    <w:rsid w:val="00955073"/>
    <w:rsid w:val="009550A1"/>
    <w:rsid w:val="009552B9"/>
    <w:rsid w:val="00955457"/>
    <w:rsid w:val="009554FA"/>
    <w:rsid w:val="00955550"/>
    <w:rsid w:val="00955707"/>
    <w:rsid w:val="0095570F"/>
    <w:rsid w:val="0095571A"/>
    <w:rsid w:val="0095580E"/>
    <w:rsid w:val="0095584C"/>
    <w:rsid w:val="00955AD6"/>
    <w:rsid w:val="00955D38"/>
    <w:rsid w:val="00955D45"/>
    <w:rsid w:val="00955DAA"/>
    <w:rsid w:val="00955DD5"/>
    <w:rsid w:val="00955E34"/>
    <w:rsid w:val="00955FD4"/>
    <w:rsid w:val="009560BC"/>
    <w:rsid w:val="009560E5"/>
    <w:rsid w:val="00956133"/>
    <w:rsid w:val="00956386"/>
    <w:rsid w:val="00956523"/>
    <w:rsid w:val="0095660C"/>
    <w:rsid w:val="00956791"/>
    <w:rsid w:val="00956888"/>
    <w:rsid w:val="00956915"/>
    <w:rsid w:val="00956B34"/>
    <w:rsid w:val="00956BA8"/>
    <w:rsid w:val="00956BC7"/>
    <w:rsid w:val="00956CC7"/>
    <w:rsid w:val="00956D2A"/>
    <w:rsid w:val="00956D3B"/>
    <w:rsid w:val="00956F40"/>
    <w:rsid w:val="00957144"/>
    <w:rsid w:val="00957151"/>
    <w:rsid w:val="00957154"/>
    <w:rsid w:val="00957203"/>
    <w:rsid w:val="0095725D"/>
    <w:rsid w:val="00957279"/>
    <w:rsid w:val="009572EA"/>
    <w:rsid w:val="00957325"/>
    <w:rsid w:val="00957339"/>
    <w:rsid w:val="00957384"/>
    <w:rsid w:val="00957437"/>
    <w:rsid w:val="009574E0"/>
    <w:rsid w:val="0095765C"/>
    <w:rsid w:val="009576CB"/>
    <w:rsid w:val="009577AB"/>
    <w:rsid w:val="00957943"/>
    <w:rsid w:val="00957959"/>
    <w:rsid w:val="009579C4"/>
    <w:rsid w:val="00957A2D"/>
    <w:rsid w:val="00957B68"/>
    <w:rsid w:val="00957C0F"/>
    <w:rsid w:val="00960024"/>
    <w:rsid w:val="0096040A"/>
    <w:rsid w:val="009604AA"/>
    <w:rsid w:val="0096050C"/>
    <w:rsid w:val="00960646"/>
    <w:rsid w:val="00960799"/>
    <w:rsid w:val="00960917"/>
    <w:rsid w:val="0096096B"/>
    <w:rsid w:val="00960A45"/>
    <w:rsid w:val="00960A66"/>
    <w:rsid w:val="00960A9A"/>
    <w:rsid w:val="00960F23"/>
    <w:rsid w:val="00961152"/>
    <w:rsid w:val="00961194"/>
    <w:rsid w:val="009611A4"/>
    <w:rsid w:val="009611BC"/>
    <w:rsid w:val="0096123D"/>
    <w:rsid w:val="00961305"/>
    <w:rsid w:val="0096153C"/>
    <w:rsid w:val="009616D5"/>
    <w:rsid w:val="00961725"/>
    <w:rsid w:val="00961731"/>
    <w:rsid w:val="009617F5"/>
    <w:rsid w:val="009617FE"/>
    <w:rsid w:val="00961917"/>
    <w:rsid w:val="00961A64"/>
    <w:rsid w:val="00961A6F"/>
    <w:rsid w:val="00961DC2"/>
    <w:rsid w:val="00961DCB"/>
    <w:rsid w:val="00961EA2"/>
    <w:rsid w:val="00962232"/>
    <w:rsid w:val="009622E8"/>
    <w:rsid w:val="00962351"/>
    <w:rsid w:val="00962389"/>
    <w:rsid w:val="0096259E"/>
    <w:rsid w:val="009625FD"/>
    <w:rsid w:val="00962803"/>
    <w:rsid w:val="009628B7"/>
    <w:rsid w:val="009629C1"/>
    <w:rsid w:val="00962AC7"/>
    <w:rsid w:val="00962C2C"/>
    <w:rsid w:val="00962C5D"/>
    <w:rsid w:val="00962D2C"/>
    <w:rsid w:val="00962EA5"/>
    <w:rsid w:val="00962F2C"/>
    <w:rsid w:val="009630E6"/>
    <w:rsid w:val="00963112"/>
    <w:rsid w:val="009631ED"/>
    <w:rsid w:val="0096327A"/>
    <w:rsid w:val="009632CC"/>
    <w:rsid w:val="0096332C"/>
    <w:rsid w:val="009634BD"/>
    <w:rsid w:val="009634C2"/>
    <w:rsid w:val="009635FD"/>
    <w:rsid w:val="00963621"/>
    <w:rsid w:val="009636A2"/>
    <w:rsid w:val="00963700"/>
    <w:rsid w:val="00963C3C"/>
    <w:rsid w:val="00963EF9"/>
    <w:rsid w:val="00963F30"/>
    <w:rsid w:val="009642EC"/>
    <w:rsid w:val="00964316"/>
    <w:rsid w:val="009644ED"/>
    <w:rsid w:val="009644F8"/>
    <w:rsid w:val="009647FB"/>
    <w:rsid w:val="009648B1"/>
    <w:rsid w:val="009649F0"/>
    <w:rsid w:val="00964A22"/>
    <w:rsid w:val="00964C2B"/>
    <w:rsid w:val="00964D1F"/>
    <w:rsid w:val="00964DE3"/>
    <w:rsid w:val="00964DE8"/>
    <w:rsid w:val="00964E21"/>
    <w:rsid w:val="00964E5A"/>
    <w:rsid w:val="00964EBE"/>
    <w:rsid w:val="00964FA0"/>
    <w:rsid w:val="009650FF"/>
    <w:rsid w:val="0096534A"/>
    <w:rsid w:val="0096534E"/>
    <w:rsid w:val="0096557C"/>
    <w:rsid w:val="0096568E"/>
    <w:rsid w:val="0096580C"/>
    <w:rsid w:val="0096580D"/>
    <w:rsid w:val="0096587E"/>
    <w:rsid w:val="009658D3"/>
    <w:rsid w:val="00965915"/>
    <w:rsid w:val="009659F8"/>
    <w:rsid w:val="00965A0E"/>
    <w:rsid w:val="00965A7D"/>
    <w:rsid w:val="00965A9B"/>
    <w:rsid w:val="00965B69"/>
    <w:rsid w:val="00965BC8"/>
    <w:rsid w:val="00965C3A"/>
    <w:rsid w:val="00965CA6"/>
    <w:rsid w:val="00965CEA"/>
    <w:rsid w:val="00965E14"/>
    <w:rsid w:val="00965E83"/>
    <w:rsid w:val="00965F1E"/>
    <w:rsid w:val="00965F6F"/>
    <w:rsid w:val="00965F82"/>
    <w:rsid w:val="00965F95"/>
    <w:rsid w:val="00965F9B"/>
    <w:rsid w:val="00966110"/>
    <w:rsid w:val="009661EC"/>
    <w:rsid w:val="009663BC"/>
    <w:rsid w:val="0096643E"/>
    <w:rsid w:val="00966476"/>
    <w:rsid w:val="00966586"/>
    <w:rsid w:val="0096679C"/>
    <w:rsid w:val="00966900"/>
    <w:rsid w:val="0096698A"/>
    <w:rsid w:val="00966A17"/>
    <w:rsid w:val="00966C68"/>
    <w:rsid w:val="00966E68"/>
    <w:rsid w:val="00966EB3"/>
    <w:rsid w:val="00967054"/>
    <w:rsid w:val="009670B4"/>
    <w:rsid w:val="00967285"/>
    <w:rsid w:val="00967508"/>
    <w:rsid w:val="00967641"/>
    <w:rsid w:val="00967990"/>
    <w:rsid w:val="00967A5B"/>
    <w:rsid w:val="00967AA7"/>
    <w:rsid w:val="00967AD4"/>
    <w:rsid w:val="00967B2D"/>
    <w:rsid w:val="00967BC7"/>
    <w:rsid w:val="00967CF6"/>
    <w:rsid w:val="00967D74"/>
    <w:rsid w:val="00967D78"/>
    <w:rsid w:val="00967EDF"/>
    <w:rsid w:val="00967EFB"/>
    <w:rsid w:val="00967F9B"/>
    <w:rsid w:val="00967FCD"/>
    <w:rsid w:val="00970139"/>
    <w:rsid w:val="00970186"/>
    <w:rsid w:val="009702AB"/>
    <w:rsid w:val="009702EE"/>
    <w:rsid w:val="009703BB"/>
    <w:rsid w:val="00970599"/>
    <w:rsid w:val="009706E5"/>
    <w:rsid w:val="00970743"/>
    <w:rsid w:val="009707EE"/>
    <w:rsid w:val="00970844"/>
    <w:rsid w:val="00970888"/>
    <w:rsid w:val="00970916"/>
    <w:rsid w:val="009709CC"/>
    <w:rsid w:val="00970A06"/>
    <w:rsid w:val="00970A32"/>
    <w:rsid w:val="00970A65"/>
    <w:rsid w:val="00970D08"/>
    <w:rsid w:val="00970E1A"/>
    <w:rsid w:val="00970F04"/>
    <w:rsid w:val="00970F40"/>
    <w:rsid w:val="00970FC8"/>
    <w:rsid w:val="009710A4"/>
    <w:rsid w:val="009710D1"/>
    <w:rsid w:val="00971250"/>
    <w:rsid w:val="009712CE"/>
    <w:rsid w:val="0097135C"/>
    <w:rsid w:val="009713F5"/>
    <w:rsid w:val="0097159C"/>
    <w:rsid w:val="009715F6"/>
    <w:rsid w:val="00971673"/>
    <w:rsid w:val="009716A8"/>
    <w:rsid w:val="009717E2"/>
    <w:rsid w:val="0097186E"/>
    <w:rsid w:val="0097187C"/>
    <w:rsid w:val="00971A97"/>
    <w:rsid w:val="00971ADD"/>
    <w:rsid w:val="00971C3E"/>
    <w:rsid w:val="00971CE9"/>
    <w:rsid w:val="00971D84"/>
    <w:rsid w:val="00971E32"/>
    <w:rsid w:val="00971EC1"/>
    <w:rsid w:val="00971EDC"/>
    <w:rsid w:val="00971F00"/>
    <w:rsid w:val="00972057"/>
    <w:rsid w:val="00972415"/>
    <w:rsid w:val="009724D6"/>
    <w:rsid w:val="00972501"/>
    <w:rsid w:val="00972593"/>
    <w:rsid w:val="009725FC"/>
    <w:rsid w:val="009726F7"/>
    <w:rsid w:val="0097279B"/>
    <w:rsid w:val="00972870"/>
    <w:rsid w:val="009728A3"/>
    <w:rsid w:val="00972A2C"/>
    <w:rsid w:val="00972B9D"/>
    <w:rsid w:val="00972C0D"/>
    <w:rsid w:val="00972CC3"/>
    <w:rsid w:val="00972CD8"/>
    <w:rsid w:val="00972DA6"/>
    <w:rsid w:val="00972F00"/>
    <w:rsid w:val="00972FD2"/>
    <w:rsid w:val="00973098"/>
    <w:rsid w:val="009731A8"/>
    <w:rsid w:val="00973331"/>
    <w:rsid w:val="0097347D"/>
    <w:rsid w:val="00973486"/>
    <w:rsid w:val="009735A8"/>
    <w:rsid w:val="009735BA"/>
    <w:rsid w:val="009735DA"/>
    <w:rsid w:val="0097360A"/>
    <w:rsid w:val="009737FA"/>
    <w:rsid w:val="009738FC"/>
    <w:rsid w:val="00973AC4"/>
    <w:rsid w:val="00973BAA"/>
    <w:rsid w:val="00973BBD"/>
    <w:rsid w:val="00973C74"/>
    <w:rsid w:val="00973C75"/>
    <w:rsid w:val="00973D60"/>
    <w:rsid w:val="00973D76"/>
    <w:rsid w:val="00973D7E"/>
    <w:rsid w:val="00973DCB"/>
    <w:rsid w:val="00973EFD"/>
    <w:rsid w:val="00973FC4"/>
    <w:rsid w:val="00974076"/>
    <w:rsid w:val="0097411E"/>
    <w:rsid w:val="009745AD"/>
    <w:rsid w:val="009747C9"/>
    <w:rsid w:val="00974AC7"/>
    <w:rsid w:val="00974B39"/>
    <w:rsid w:val="00974BAC"/>
    <w:rsid w:val="00974BE9"/>
    <w:rsid w:val="00974C04"/>
    <w:rsid w:val="00974CD2"/>
    <w:rsid w:val="00974D72"/>
    <w:rsid w:val="00974E09"/>
    <w:rsid w:val="00974E3C"/>
    <w:rsid w:val="00974E3F"/>
    <w:rsid w:val="00974E5D"/>
    <w:rsid w:val="00974FCD"/>
    <w:rsid w:val="0097508C"/>
    <w:rsid w:val="009750CA"/>
    <w:rsid w:val="009750F2"/>
    <w:rsid w:val="00975128"/>
    <w:rsid w:val="00975197"/>
    <w:rsid w:val="00975279"/>
    <w:rsid w:val="009752C0"/>
    <w:rsid w:val="009754CE"/>
    <w:rsid w:val="0097560C"/>
    <w:rsid w:val="009756D1"/>
    <w:rsid w:val="00975809"/>
    <w:rsid w:val="009758B3"/>
    <w:rsid w:val="00975920"/>
    <w:rsid w:val="009759CA"/>
    <w:rsid w:val="00975B30"/>
    <w:rsid w:val="00975B37"/>
    <w:rsid w:val="00975CC6"/>
    <w:rsid w:val="00975CD1"/>
    <w:rsid w:val="00975D0F"/>
    <w:rsid w:val="00975D51"/>
    <w:rsid w:val="00975E1A"/>
    <w:rsid w:val="00975F11"/>
    <w:rsid w:val="00975F55"/>
    <w:rsid w:val="0097614E"/>
    <w:rsid w:val="009761AA"/>
    <w:rsid w:val="00976295"/>
    <w:rsid w:val="00976318"/>
    <w:rsid w:val="00976398"/>
    <w:rsid w:val="0097649A"/>
    <w:rsid w:val="00976578"/>
    <w:rsid w:val="00976695"/>
    <w:rsid w:val="00976701"/>
    <w:rsid w:val="00976732"/>
    <w:rsid w:val="00976C9D"/>
    <w:rsid w:val="00976E2C"/>
    <w:rsid w:val="00976F96"/>
    <w:rsid w:val="009770C0"/>
    <w:rsid w:val="0097713F"/>
    <w:rsid w:val="009774C5"/>
    <w:rsid w:val="009775B0"/>
    <w:rsid w:val="009776B4"/>
    <w:rsid w:val="009776F3"/>
    <w:rsid w:val="009776FA"/>
    <w:rsid w:val="00977799"/>
    <w:rsid w:val="009777B1"/>
    <w:rsid w:val="00977833"/>
    <w:rsid w:val="00977940"/>
    <w:rsid w:val="00977A8B"/>
    <w:rsid w:val="00977DF3"/>
    <w:rsid w:val="00977EF1"/>
    <w:rsid w:val="009800F5"/>
    <w:rsid w:val="00980241"/>
    <w:rsid w:val="009802A5"/>
    <w:rsid w:val="0098036C"/>
    <w:rsid w:val="00980454"/>
    <w:rsid w:val="009805C1"/>
    <w:rsid w:val="0098063A"/>
    <w:rsid w:val="00980644"/>
    <w:rsid w:val="009806B2"/>
    <w:rsid w:val="009806C0"/>
    <w:rsid w:val="00980723"/>
    <w:rsid w:val="009807FF"/>
    <w:rsid w:val="00980973"/>
    <w:rsid w:val="00980991"/>
    <w:rsid w:val="009809B1"/>
    <w:rsid w:val="00980A9E"/>
    <w:rsid w:val="00980B7C"/>
    <w:rsid w:val="00980BA8"/>
    <w:rsid w:val="00980C9B"/>
    <w:rsid w:val="00980D57"/>
    <w:rsid w:val="00980DCD"/>
    <w:rsid w:val="00980F2B"/>
    <w:rsid w:val="0098109E"/>
    <w:rsid w:val="009810DD"/>
    <w:rsid w:val="00981262"/>
    <w:rsid w:val="009812C3"/>
    <w:rsid w:val="0098138C"/>
    <w:rsid w:val="009815CA"/>
    <w:rsid w:val="009815EA"/>
    <w:rsid w:val="00981A37"/>
    <w:rsid w:val="00981C18"/>
    <w:rsid w:val="00982030"/>
    <w:rsid w:val="00982191"/>
    <w:rsid w:val="009822EB"/>
    <w:rsid w:val="00982318"/>
    <w:rsid w:val="009823A1"/>
    <w:rsid w:val="009823DD"/>
    <w:rsid w:val="00982458"/>
    <w:rsid w:val="0098261E"/>
    <w:rsid w:val="00982681"/>
    <w:rsid w:val="0098269C"/>
    <w:rsid w:val="009826C5"/>
    <w:rsid w:val="00982816"/>
    <w:rsid w:val="00982888"/>
    <w:rsid w:val="009828B2"/>
    <w:rsid w:val="009828DC"/>
    <w:rsid w:val="00982948"/>
    <w:rsid w:val="00982B79"/>
    <w:rsid w:val="00982D5C"/>
    <w:rsid w:val="00982E87"/>
    <w:rsid w:val="00982EBD"/>
    <w:rsid w:val="00982EF1"/>
    <w:rsid w:val="0098308D"/>
    <w:rsid w:val="009833C5"/>
    <w:rsid w:val="009835D3"/>
    <w:rsid w:val="009836BF"/>
    <w:rsid w:val="009838D3"/>
    <w:rsid w:val="009838DB"/>
    <w:rsid w:val="009838E9"/>
    <w:rsid w:val="00983915"/>
    <w:rsid w:val="00983A3D"/>
    <w:rsid w:val="00983B4C"/>
    <w:rsid w:val="00983B5E"/>
    <w:rsid w:val="00983E8C"/>
    <w:rsid w:val="00983E9B"/>
    <w:rsid w:val="00984669"/>
    <w:rsid w:val="0098476E"/>
    <w:rsid w:val="009848B4"/>
    <w:rsid w:val="009848BF"/>
    <w:rsid w:val="00984BDD"/>
    <w:rsid w:val="00984C5F"/>
    <w:rsid w:val="00984C62"/>
    <w:rsid w:val="00984D17"/>
    <w:rsid w:val="00984F2E"/>
    <w:rsid w:val="00984FBC"/>
    <w:rsid w:val="0098502A"/>
    <w:rsid w:val="00985057"/>
    <w:rsid w:val="0098511E"/>
    <w:rsid w:val="0098514F"/>
    <w:rsid w:val="009851C9"/>
    <w:rsid w:val="00985359"/>
    <w:rsid w:val="009854D4"/>
    <w:rsid w:val="0098557C"/>
    <w:rsid w:val="00985606"/>
    <w:rsid w:val="00985653"/>
    <w:rsid w:val="0098588E"/>
    <w:rsid w:val="00985A34"/>
    <w:rsid w:val="00985B0A"/>
    <w:rsid w:val="00985DEF"/>
    <w:rsid w:val="00985E31"/>
    <w:rsid w:val="00985EB7"/>
    <w:rsid w:val="00985EE7"/>
    <w:rsid w:val="00986283"/>
    <w:rsid w:val="00986332"/>
    <w:rsid w:val="00986371"/>
    <w:rsid w:val="0098643C"/>
    <w:rsid w:val="009868B7"/>
    <w:rsid w:val="009868FF"/>
    <w:rsid w:val="00986C20"/>
    <w:rsid w:val="00986E6E"/>
    <w:rsid w:val="009870FD"/>
    <w:rsid w:val="00987200"/>
    <w:rsid w:val="00987631"/>
    <w:rsid w:val="009876C1"/>
    <w:rsid w:val="00987763"/>
    <w:rsid w:val="00987953"/>
    <w:rsid w:val="00987C51"/>
    <w:rsid w:val="00987CB5"/>
    <w:rsid w:val="00987D43"/>
    <w:rsid w:val="00987DF3"/>
    <w:rsid w:val="00987E9A"/>
    <w:rsid w:val="00987F8F"/>
    <w:rsid w:val="00990019"/>
    <w:rsid w:val="009900E6"/>
    <w:rsid w:val="0099011F"/>
    <w:rsid w:val="009901B1"/>
    <w:rsid w:val="009901F5"/>
    <w:rsid w:val="00990231"/>
    <w:rsid w:val="0099028E"/>
    <w:rsid w:val="009903D5"/>
    <w:rsid w:val="009903EE"/>
    <w:rsid w:val="009905E7"/>
    <w:rsid w:val="0099061D"/>
    <w:rsid w:val="0099080F"/>
    <w:rsid w:val="00990902"/>
    <w:rsid w:val="00990925"/>
    <w:rsid w:val="0099097F"/>
    <w:rsid w:val="009909A9"/>
    <w:rsid w:val="009909B2"/>
    <w:rsid w:val="009909C2"/>
    <w:rsid w:val="00990A22"/>
    <w:rsid w:val="00990A4B"/>
    <w:rsid w:val="00990AC5"/>
    <w:rsid w:val="00990C14"/>
    <w:rsid w:val="00990CA9"/>
    <w:rsid w:val="00990D39"/>
    <w:rsid w:val="00990D9E"/>
    <w:rsid w:val="00990E4E"/>
    <w:rsid w:val="00990E70"/>
    <w:rsid w:val="009910B8"/>
    <w:rsid w:val="009911AE"/>
    <w:rsid w:val="00991417"/>
    <w:rsid w:val="00991430"/>
    <w:rsid w:val="00991473"/>
    <w:rsid w:val="00991477"/>
    <w:rsid w:val="0099156F"/>
    <w:rsid w:val="0099159F"/>
    <w:rsid w:val="00991659"/>
    <w:rsid w:val="0099168B"/>
    <w:rsid w:val="00991807"/>
    <w:rsid w:val="009918A5"/>
    <w:rsid w:val="0099191E"/>
    <w:rsid w:val="009919D3"/>
    <w:rsid w:val="009919ED"/>
    <w:rsid w:val="00991A46"/>
    <w:rsid w:val="00991A81"/>
    <w:rsid w:val="00991B6F"/>
    <w:rsid w:val="00991D03"/>
    <w:rsid w:val="00991DCD"/>
    <w:rsid w:val="00991E8A"/>
    <w:rsid w:val="00991ECB"/>
    <w:rsid w:val="00991FDE"/>
    <w:rsid w:val="00991FFC"/>
    <w:rsid w:val="00992311"/>
    <w:rsid w:val="00992490"/>
    <w:rsid w:val="009924EB"/>
    <w:rsid w:val="0099254B"/>
    <w:rsid w:val="00992687"/>
    <w:rsid w:val="009926B3"/>
    <w:rsid w:val="00992839"/>
    <w:rsid w:val="009929B8"/>
    <w:rsid w:val="009929BC"/>
    <w:rsid w:val="00992C73"/>
    <w:rsid w:val="00992D88"/>
    <w:rsid w:val="0099324A"/>
    <w:rsid w:val="009932E6"/>
    <w:rsid w:val="009932E7"/>
    <w:rsid w:val="00993312"/>
    <w:rsid w:val="00993380"/>
    <w:rsid w:val="009934A4"/>
    <w:rsid w:val="009934B8"/>
    <w:rsid w:val="00993599"/>
    <w:rsid w:val="009935DD"/>
    <w:rsid w:val="009936BB"/>
    <w:rsid w:val="00993729"/>
    <w:rsid w:val="009939A4"/>
    <w:rsid w:val="00993A0A"/>
    <w:rsid w:val="00993AC0"/>
    <w:rsid w:val="00993B0C"/>
    <w:rsid w:val="00993B73"/>
    <w:rsid w:val="00993BB5"/>
    <w:rsid w:val="00993CB4"/>
    <w:rsid w:val="00993E91"/>
    <w:rsid w:val="00994002"/>
    <w:rsid w:val="0099409E"/>
    <w:rsid w:val="0099410C"/>
    <w:rsid w:val="0099429F"/>
    <w:rsid w:val="00994426"/>
    <w:rsid w:val="00994427"/>
    <w:rsid w:val="0099460E"/>
    <w:rsid w:val="00994739"/>
    <w:rsid w:val="009947C0"/>
    <w:rsid w:val="009948A7"/>
    <w:rsid w:val="00994A4A"/>
    <w:rsid w:val="00994A4E"/>
    <w:rsid w:val="00994CC6"/>
    <w:rsid w:val="00994DA5"/>
    <w:rsid w:val="00994E9A"/>
    <w:rsid w:val="00994F67"/>
    <w:rsid w:val="00994FB3"/>
    <w:rsid w:val="00994FBE"/>
    <w:rsid w:val="00995015"/>
    <w:rsid w:val="009950E1"/>
    <w:rsid w:val="00995329"/>
    <w:rsid w:val="009956A7"/>
    <w:rsid w:val="00995703"/>
    <w:rsid w:val="00995802"/>
    <w:rsid w:val="009958CF"/>
    <w:rsid w:val="00995971"/>
    <w:rsid w:val="00995A0B"/>
    <w:rsid w:val="00995B55"/>
    <w:rsid w:val="00995BE3"/>
    <w:rsid w:val="00995D20"/>
    <w:rsid w:val="00995DA2"/>
    <w:rsid w:val="00996072"/>
    <w:rsid w:val="009960C7"/>
    <w:rsid w:val="009961D5"/>
    <w:rsid w:val="0099627C"/>
    <w:rsid w:val="0099654C"/>
    <w:rsid w:val="009965AB"/>
    <w:rsid w:val="00996744"/>
    <w:rsid w:val="00996838"/>
    <w:rsid w:val="00996B1E"/>
    <w:rsid w:val="00996E6B"/>
    <w:rsid w:val="00996FA3"/>
    <w:rsid w:val="00997052"/>
    <w:rsid w:val="00997295"/>
    <w:rsid w:val="009972AF"/>
    <w:rsid w:val="00997357"/>
    <w:rsid w:val="009974BF"/>
    <w:rsid w:val="009975CE"/>
    <w:rsid w:val="009977B4"/>
    <w:rsid w:val="009977D3"/>
    <w:rsid w:val="0099781C"/>
    <w:rsid w:val="00997A18"/>
    <w:rsid w:val="00997A57"/>
    <w:rsid w:val="00997C22"/>
    <w:rsid w:val="00997D63"/>
    <w:rsid w:val="00997DC5"/>
    <w:rsid w:val="009A0031"/>
    <w:rsid w:val="009A0059"/>
    <w:rsid w:val="009A007A"/>
    <w:rsid w:val="009A00A7"/>
    <w:rsid w:val="009A015D"/>
    <w:rsid w:val="009A038A"/>
    <w:rsid w:val="009A0454"/>
    <w:rsid w:val="009A04CD"/>
    <w:rsid w:val="009A04FC"/>
    <w:rsid w:val="009A054E"/>
    <w:rsid w:val="009A05EA"/>
    <w:rsid w:val="009A067B"/>
    <w:rsid w:val="009A07C8"/>
    <w:rsid w:val="009A0CE4"/>
    <w:rsid w:val="009A0F3D"/>
    <w:rsid w:val="009A0FEF"/>
    <w:rsid w:val="009A1141"/>
    <w:rsid w:val="009A133C"/>
    <w:rsid w:val="009A1388"/>
    <w:rsid w:val="009A169B"/>
    <w:rsid w:val="009A16D8"/>
    <w:rsid w:val="009A16E3"/>
    <w:rsid w:val="009A18E7"/>
    <w:rsid w:val="009A18F5"/>
    <w:rsid w:val="009A1916"/>
    <w:rsid w:val="009A1921"/>
    <w:rsid w:val="009A19D4"/>
    <w:rsid w:val="009A1B66"/>
    <w:rsid w:val="009A1D34"/>
    <w:rsid w:val="009A1D99"/>
    <w:rsid w:val="009A1E6E"/>
    <w:rsid w:val="009A1EB4"/>
    <w:rsid w:val="009A2195"/>
    <w:rsid w:val="009A21C0"/>
    <w:rsid w:val="009A2462"/>
    <w:rsid w:val="009A2470"/>
    <w:rsid w:val="009A2560"/>
    <w:rsid w:val="009A25A0"/>
    <w:rsid w:val="009A2947"/>
    <w:rsid w:val="009A2998"/>
    <w:rsid w:val="009A2B22"/>
    <w:rsid w:val="009A2BE5"/>
    <w:rsid w:val="009A2BEA"/>
    <w:rsid w:val="009A2C09"/>
    <w:rsid w:val="009A2FCA"/>
    <w:rsid w:val="009A301F"/>
    <w:rsid w:val="009A30DC"/>
    <w:rsid w:val="009A3103"/>
    <w:rsid w:val="009A31AA"/>
    <w:rsid w:val="009A324F"/>
    <w:rsid w:val="009A336F"/>
    <w:rsid w:val="009A34AB"/>
    <w:rsid w:val="009A3537"/>
    <w:rsid w:val="009A362D"/>
    <w:rsid w:val="009A3661"/>
    <w:rsid w:val="009A3730"/>
    <w:rsid w:val="009A3844"/>
    <w:rsid w:val="009A38A9"/>
    <w:rsid w:val="009A38EF"/>
    <w:rsid w:val="009A3A0B"/>
    <w:rsid w:val="009A3A5E"/>
    <w:rsid w:val="009A3B82"/>
    <w:rsid w:val="009A3C34"/>
    <w:rsid w:val="009A3F0E"/>
    <w:rsid w:val="009A3FA8"/>
    <w:rsid w:val="009A409C"/>
    <w:rsid w:val="009A40E7"/>
    <w:rsid w:val="009A4473"/>
    <w:rsid w:val="009A44E9"/>
    <w:rsid w:val="009A4707"/>
    <w:rsid w:val="009A4972"/>
    <w:rsid w:val="009A4BE5"/>
    <w:rsid w:val="009A4C17"/>
    <w:rsid w:val="009A4C25"/>
    <w:rsid w:val="009A4D2F"/>
    <w:rsid w:val="009A4D8A"/>
    <w:rsid w:val="009A4E76"/>
    <w:rsid w:val="009A50E6"/>
    <w:rsid w:val="009A518E"/>
    <w:rsid w:val="009A528C"/>
    <w:rsid w:val="009A529C"/>
    <w:rsid w:val="009A52D0"/>
    <w:rsid w:val="009A52E6"/>
    <w:rsid w:val="009A5360"/>
    <w:rsid w:val="009A540D"/>
    <w:rsid w:val="009A55EC"/>
    <w:rsid w:val="009A5601"/>
    <w:rsid w:val="009A5623"/>
    <w:rsid w:val="009A56A8"/>
    <w:rsid w:val="009A58E8"/>
    <w:rsid w:val="009A59F5"/>
    <w:rsid w:val="009A5CE5"/>
    <w:rsid w:val="009A5E02"/>
    <w:rsid w:val="009A5E04"/>
    <w:rsid w:val="009A609C"/>
    <w:rsid w:val="009A60A4"/>
    <w:rsid w:val="009A60EE"/>
    <w:rsid w:val="009A6165"/>
    <w:rsid w:val="009A66BC"/>
    <w:rsid w:val="009A67B7"/>
    <w:rsid w:val="009A6841"/>
    <w:rsid w:val="009A68E1"/>
    <w:rsid w:val="009A6926"/>
    <w:rsid w:val="009A69A2"/>
    <w:rsid w:val="009A6C16"/>
    <w:rsid w:val="009A6CC9"/>
    <w:rsid w:val="009A723E"/>
    <w:rsid w:val="009A73BD"/>
    <w:rsid w:val="009A754A"/>
    <w:rsid w:val="009A763A"/>
    <w:rsid w:val="009A7722"/>
    <w:rsid w:val="009A78BE"/>
    <w:rsid w:val="009A78FA"/>
    <w:rsid w:val="009A79A7"/>
    <w:rsid w:val="009A79AA"/>
    <w:rsid w:val="009A79D9"/>
    <w:rsid w:val="009A7A39"/>
    <w:rsid w:val="009A7ABA"/>
    <w:rsid w:val="009A7C0A"/>
    <w:rsid w:val="009A7D34"/>
    <w:rsid w:val="009A7DE7"/>
    <w:rsid w:val="009A7FB1"/>
    <w:rsid w:val="009A7FF4"/>
    <w:rsid w:val="009B0137"/>
    <w:rsid w:val="009B0141"/>
    <w:rsid w:val="009B048D"/>
    <w:rsid w:val="009B04C0"/>
    <w:rsid w:val="009B04CC"/>
    <w:rsid w:val="009B0518"/>
    <w:rsid w:val="009B05E9"/>
    <w:rsid w:val="009B05F8"/>
    <w:rsid w:val="009B06BA"/>
    <w:rsid w:val="009B0830"/>
    <w:rsid w:val="009B086D"/>
    <w:rsid w:val="009B09DC"/>
    <w:rsid w:val="009B09EE"/>
    <w:rsid w:val="009B0F14"/>
    <w:rsid w:val="009B0FC3"/>
    <w:rsid w:val="009B1063"/>
    <w:rsid w:val="009B10D5"/>
    <w:rsid w:val="009B1196"/>
    <w:rsid w:val="009B1256"/>
    <w:rsid w:val="009B125E"/>
    <w:rsid w:val="009B136D"/>
    <w:rsid w:val="009B13BD"/>
    <w:rsid w:val="009B1464"/>
    <w:rsid w:val="009B15BB"/>
    <w:rsid w:val="009B1852"/>
    <w:rsid w:val="009B1A0D"/>
    <w:rsid w:val="009B1CBC"/>
    <w:rsid w:val="009B1D5B"/>
    <w:rsid w:val="009B1DCE"/>
    <w:rsid w:val="009B1E34"/>
    <w:rsid w:val="009B1F56"/>
    <w:rsid w:val="009B2081"/>
    <w:rsid w:val="009B20A7"/>
    <w:rsid w:val="009B215A"/>
    <w:rsid w:val="009B21C4"/>
    <w:rsid w:val="009B2269"/>
    <w:rsid w:val="009B228C"/>
    <w:rsid w:val="009B22B1"/>
    <w:rsid w:val="009B2439"/>
    <w:rsid w:val="009B2460"/>
    <w:rsid w:val="009B2697"/>
    <w:rsid w:val="009B2717"/>
    <w:rsid w:val="009B2734"/>
    <w:rsid w:val="009B278A"/>
    <w:rsid w:val="009B28AA"/>
    <w:rsid w:val="009B2AA8"/>
    <w:rsid w:val="009B2BBF"/>
    <w:rsid w:val="009B2C11"/>
    <w:rsid w:val="009B2CA6"/>
    <w:rsid w:val="009B2D6E"/>
    <w:rsid w:val="009B2DDE"/>
    <w:rsid w:val="009B2DEC"/>
    <w:rsid w:val="009B31C4"/>
    <w:rsid w:val="009B31EE"/>
    <w:rsid w:val="009B343F"/>
    <w:rsid w:val="009B3470"/>
    <w:rsid w:val="009B34CA"/>
    <w:rsid w:val="009B3641"/>
    <w:rsid w:val="009B3699"/>
    <w:rsid w:val="009B36E9"/>
    <w:rsid w:val="009B3A68"/>
    <w:rsid w:val="009B3C27"/>
    <w:rsid w:val="009B3D34"/>
    <w:rsid w:val="009B3DB0"/>
    <w:rsid w:val="009B3EE4"/>
    <w:rsid w:val="009B3FC2"/>
    <w:rsid w:val="009B420B"/>
    <w:rsid w:val="009B4268"/>
    <w:rsid w:val="009B42F3"/>
    <w:rsid w:val="009B446B"/>
    <w:rsid w:val="009B47D1"/>
    <w:rsid w:val="009B4857"/>
    <w:rsid w:val="009B4881"/>
    <w:rsid w:val="009B4A1B"/>
    <w:rsid w:val="009B4A7A"/>
    <w:rsid w:val="009B4AC9"/>
    <w:rsid w:val="009B4C40"/>
    <w:rsid w:val="009B4C6C"/>
    <w:rsid w:val="009B4D07"/>
    <w:rsid w:val="009B4DDA"/>
    <w:rsid w:val="009B4E08"/>
    <w:rsid w:val="009B4E22"/>
    <w:rsid w:val="009B4F90"/>
    <w:rsid w:val="009B50EA"/>
    <w:rsid w:val="009B5187"/>
    <w:rsid w:val="009B5261"/>
    <w:rsid w:val="009B528E"/>
    <w:rsid w:val="009B541A"/>
    <w:rsid w:val="009B5546"/>
    <w:rsid w:val="009B5800"/>
    <w:rsid w:val="009B580F"/>
    <w:rsid w:val="009B5924"/>
    <w:rsid w:val="009B595E"/>
    <w:rsid w:val="009B59E2"/>
    <w:rsid w:val="009B5A23"/>
    <w:rsid w:val="009B5A75"/>
    <w:rsid w:val="009B5B4E"/>
    <w:rsid w:val="009B5C46"/>
    <w:rsid w:val="009B5DDB"/>
    <w:rsid w:val="009B5E35"/>
    <w:rsid w:val="009B5E60"/>
    <w:rsid w:val="009B5E9F"/>
    <w:rsid w:val="009B5FC6"/>
    <w:rsid w:val="009B600F"/>
    <w:rsid w:val="009B623C"/>
    <w:rsid w:val="009B6246"/>
    <w:rsid w:val="009B6358"/>
    <w:rsid w:val="009B64AD"/>
    <w:rsid w:val="009B6549"/>
    <w:rsid w:val="009B6551"/>
    <w:rsid w:val="009B6578"/>
    <w:rsid w:val="009B6654"/>
    <w:rsid w:val="009B665E"/>
    <w:rsid w:val="009B6848"/>
    <w:rsid w:val="009B6BC6"/>
    <w:rsid w:val="009B6BC9"/>
    <w:rsid w:val="009B6C46"/>
    <w:rsid w:val="009B6EEF"/>
    <w:rsid w:val="009B6F8B"/>
    <w:rsid w:val="009B6FA0"/>
    <w:rsid w:val="009B7065"/>
    <w:rsid w:val="009B711D"/>
    <w:rsid w:val="009B713E"/>
    <w:rsid w:val="009B726E"/>
    <w:rsid w:val="009B72AE"/>
    <w:rsid w:val="009B73F9"/>
    <w:rsid w:val="009B7449"/>
    <w:rsid w:val="009B74B4"/>
    <w:rsid w:val="009B77C9"/>
    <w:rsid w:val="009B784A"/>
    <w:rsid w:val="009B7939"/>
    <w:rsid w:val="009B7AAC"/>
    <w:rsid w:val="009B7C37"/>
    <w:rsid w:val="009B7D02"/>
    <w:rsid w:val="009B7D4E"/>
    <w:rsid w:val="009C0033"/>
    <w:rsid w:val="009C0071"/>
    <w:rsid w:val="009C01CB"/>
    <w:rsid w:val="009C0345"/>
    <w:rsid w:val="009C052F"/>
    <w:rsid w:val="009C05C9"/>
    <w:rsid w:val="009C06E7"/>
    <w:rsid w:val="009C073C"/>
    <w:rsid w:val="009C0793"/>
    <w:rsid w:val="009C08D6"/>
    <w:rsid w:val="009C09D8"/>
    <w:rsid w:val="009C0A65"/>
    <w:rsid w:val="009C0AEE"/>
    <w:rsid w:val="009C0D73"/>
    <w:rsid w:val="009C0EE9"/>
    <w:rsid w:val="009C0F7A"/>
    <w:rsid w:val="009C1024"/>
    <w:rsid w:val="009C10D4"/>
    <w:rsid w:val="009C111C"/>
    <w:rsid w:val="009C12BE"/>
    <w:rsid w:val="009C130B"/>
    <w:rsid w:val="009C144F"/>
    <w:rsid w:val="009C14A5"/>
    <w:rsid w:val="009C1578"/>
    <w:rsid w:val="009C173F"/>
    <w:rsid w:val="009C180B"/>
    <w:rsid w:val="009C18B7"/>
    <w:rsid w:val="009C19D1"/>
    <w:rsid w:val="009C1A3C"/>
    <w:rsid w:val="009C1B73"/>
    <w:rsid w:val="009C1B8A"/>
    <w:rsid w:val="009C1D19"/>
    <w:rsid w:val="009C1E10"/>
    <w:rsid w:val="009C1EBD"/>
    <w:rsid w:val="009C1F8F"/>
    <w:rsid w:val="009C216A"/>
    <w:rsid w:val="009C22DA"/>
    <w:rsid w:val="009C2614"/>
    <w:rsid w:val="009C2617"/>
    <w:rsid w:val="009C266F"/>
    <w:rsid w:val="009C26BE"/>
    <w:rsid w:val="009C270A"/>
    <w:rsid w:val="009C2736"/>
    <w:rsid w:val="009C285A"/>
    <w:rsid w:val="009C299A"/>
    <w:rsid w:val="009C2B47"/>
    <w:rsid w:val="009C2B6A"/>
    <w:rsid w:val="009C2C9B"/>
    <w:rsid w:val="009C2D74"/>
    <w:rsid w:val="009C2EB8"/>
    <w:rsid w:val="009C32AB"/>
    <w:rsid w:val="009C3486"/>
    <w:rsid w:val="009C3755"/>
    <w:rsid w:val="009C3B2A"/>
    <w:rsid w:val="009C3BF9"/>
    <w:rsid w:val="009C3CCD"/>
    <w:rsid w:val="009C3FA5"/>
    <w:rsid w:val="009C3FBD"/>
    <w:rsid w:val="009C4065"/>
    <w:rsid w:val="009C419A"/>
    <w:rsid w:val="009C424C"/>
    <w:rsid w:val="009C4280"/>
    <w:rsid w:val="009C445C"/>
    <w:rsid w:val="009C450B"/>
    <w:rsid w:val="009C45DF"/>
    <w:rsid w:val="009C4603"/>
    <w:rsid w:val="009C46D9"/>
    <w:rsid w:val="009C47BA"/>
    <w:rsid w:val="009C496A"/>
    <w:rsid w:val="009C4C46"/>
    <w:rsid w:val="009C4C68"/>
    <w:rsid w:val="009C4CFF"/>
    <w:rsid w:val="009C4D48"/>
    <w:rsid w:val="009C4D94"/>
    <w:rsid w:val="009C4E5A"/>
    <w:rsid w:val="009C4E8E"/>
    <w:rsid w:val="009C4F3E"/>
    <w:rsid w:val="009C5090"/>
    <w:rsid w:val="009C5215"/>
    <w:rsid w:val="009C52A5"/>
    <w:rsid w:val="009C52F2"/>
    <w:rsid w:val="009C5313"/>
    <w:rsid w:val="009C5382"/>
    <w:rsid w:val="009C53B5"/>
    <w:rsid w:val="009C54F7"/>
    <w:rsid w:val="009C5549"/>
    <w:rsid w:val="009C5577"/>
    <w:rsid w:val="009C55D0"/>
    <w:rsid w:val="009C55DC"/>
    <w:rsid w:val="009C55FF"/>
    <w:rsid w:val="009C5600"/>
    <w:rsid w:val="009C57A9"/>
    <w:rsid w:val="009C5803"/>
    <w:rsid w:val="009C584D"/>
    <w:rsid w:val="009C58E2"/>
    <w:rsid w:val="009C5921"/>
    <w:rsid w:val="009C5C94"/>
    <w:rsid w:val="009C5DFD"/>
    <w:rsid w:val="009C5E71"/>
    <w:rsid w:val="009C5EC9"/>
    <w:rsid w:val="009C5EFB"/>
    <w:rsid w:val="009C5F01"/>
    <w:rsid w:val="009C5F3D"/>
    <w:rsid w:val="009C6150"/>
    <w:rsid w:val="009C64E1"/>
    <w:rsid w:val="009C658C"/>
    <w:rsid w:val="009C6592"/>
    <w:rsid w:val="009C659B"/>
    <w:rsid w:val="009C65E0"/>
    <w:rsid w:val="009C6816"/>
    <w:rsid w:val="009C6A49"/>
    <w:rsid w:val="009C6B3E"/>
    <w:rsid w:val="009C6CE7"/>
    <w:rsid w:val="009C6CEF"/>
    <w:rsid w:val="009C6F5C"/>
    <w:rsid w:val="009C704B"/>
    <w:rsid w:val="009C706E"/>
    <w:rsid w:val="009C7188"/>
    <w:rsid w:val="009C723B"/>
    <w:rsid w:val="009C72A1"/>
    <w:rsid w:val="009C72D4"/>
    <w:rsid w:val="009C7488"/>
    <w:rsid w:val="009C74A5"/>
    <w:rsid w:val="009C74B2"/>
    <w:rsid w:val="009C76EE"/>
    <w:rsid w:val="009C77E4"/>
    <w:rsid w:val="009C781A"/>
    <w:rsid w:val="009C78CD"/>
    <w:rsid w:val="009C79CA"/>
    <w:rsid w:val="009C7C19"/>
    <w:rsid w:val="009C7C6A"/>
    <w:rsid w:val="009C7DC5"/>
    <w:rsid w:val="009D004C"/>
    <w:rsid w:val="009D0197"/>
    <w:rsid w:val="009D01C9"/>
    <w:rsid w:val="009D01FE"/>
    <w:rsid w:val="009D040E"/>
    <w:rsid w:val="009D04BA"/>
    <w:rsid w:val="009D0656"/>
    <w:rsid w:val="009D0983"/>
    <w:rsid w:val="009D0ABE"/>
    <w:rsid w:val="009D0B32"/>
    <w:rsid w:val="009D0C05"/>
    <w:rsid w:val="009D0E5A"/>
    <w:rsid w:val="009D0E74"/>
    <w:rsid w:val="009D0EC5"/>
    <w:rsid w:val="009D0EED"/>
    <w:rsid w:val="009D0F3E"/>
    <w:rsid w:val="009D1081"/>
    <w:rsid w:val="009D130E"/>
    <w:rsid w:val="009D1481"/>
    <w:rsid w:val="009D1536"/>
    <w:rsid w:val="009D186F"/>
    <w:rsid w:val="009D1989"/>
    <w:rsid w:val="009D1C22"/>
    <w:rsid w:val="009D1C9D"/>
    <w:rsid w:val="009D1CE3"/>
    <w:rsid w:val="009D1E61"/>
    <w:rsid w:val="009D1F1E"/>
    <w:rsid w:val="009D205C"/>
    <w:rsid w:val="009D20C8"/>
    <w:rsid w:val="009D2211"/>
    <w:rsid w:val="009D2457"/>
    <w:rsid w:val="009D24E5"/>
    <w:rsid w:val="009D270E"/>
    <w:rsid w:val="009D2732"/>
    <w:rsid w:val="009D27AE"/>
    <w:rsid w:val="009D27E0"/>
    <w:rsid w:val="009D28D8"/>
    <w:rsid w:val="009D2970"/>
    <w:rsid w:val="009D2A02"/>
    <w:rsid w:val="009D2A3F"/>
    <w:rsid w:val="009D2AC1"/>
    <w:rsid w:val="009D2B95"/>
    <w:rsid w:val="009D2BE0"/>
    <w:rsid w:val="009D2C7E"/>
    <w:rsid w:val="009D2DC7"/>
    <w:rsid w:val="009D2E17"/>
    <w:rsid w:val="009D2F31"/>
    <w:rsid w:val="009D2F3C"/>
    <w:rsid w:val="009D2F48"/>
    <w:rsid w:val="009D2FB0"/>
    <w:rsid w:val="009D3156"/>
    <w:rsid w:val="009D31A0"/>
    <w:rsid w:val="009D31FB"/>
    <w:rsid w:val="009D32A2"/>
    <w:rsid w:val="009D32AB"/>
    <w:rsid w:val="009D33E3"/>
    <w:rsid w:val="009D33EA"/>
    <w:rsid w:val="009D352A"/>
    <w:rsid w:val="009D353C"/>
    <w:rsid w:val="009D3605"/>
    <w:rsid w:val="009D3644"/>
    <w:rsid w:val="009D3841"/>
    <w:rsid w:val="009D38E7"/>
    <w:rsid w:val="009D3945"/>
    <w:rsid w:val="009D39A5"/>
    <w:rsid w:val="009D3A5D"/>
    <w:rsid w:val="009D3A9A"/>
    <w:rsid w:val="009D3AE9"/>
    <w:rsid w:val="009D3B3A"/>
    <w:rsid w:val="009D3C7C"/>
    <w:rsid w:val="009D3C90"/>
    <w:rsid w:val="009D3EE8"/>
    <w:rsid w:val="009D3F62"/>
    <w:rsid w:val="009D3FE2"/>
    <w:rsid w:val="009D4015"/>
    <w:rsid w:val="009D4023"/>
    <w:rsid w:val="009D4113"/>
    <w:rsid w:val="009D4418"/>
    <w:rsid w:val="009D445A"/>
    <w:rsid w:val="009D44D3"/>
    <w:rsid w:val="009D4603"/>
    <w:rsid w:val="009D4625"/>
    <w:rsid w:val="009D4737"/>
    <w:rsid w:val="009D47D1"/>
    <w:rsid w:val="009D4870"/>
    <w:rsid w:val="009D4A44"/>
    <w:rsid w:val="009D4AD8"/>
    <w:rsid w:val="009D4B1F"/>
    <w:rsid w:val="009D4B58"/>
    <w:rsid w:val="009D4C92"/>
    <w:rsid w:val="009D4FD2"/>
    <w:rsid w:val="009D50E7"/>
    <w:rsid w:val="009D5157"/>
    <w:rsid w:val="009D5174"/>
    <w:rsid w:val="009D5187"/>
    <w:rsid w:val="009D52EB"/>
    <w:rsid w:val="009D5577"/>
    <w:rsid w:val="009D55A7"/>
    <w:rsid w:val="009D5631"/>
    <w:rsid w:val="009D56D1"/>
    <w:rsid w:val="009D57CF"/>
    <w:rsid w:val="009D5996"/>
    <w:rsid w:val="009D59A4"/>
    <w:rsid w:val="009D5A5B"/>
    <w:rsid w:val="009D5AD4"/>
    <w:rsid w:val="009D5AE2"/>
    <w:rsid w:val="009D5B01"/>
    <w:rsid w:val="009D5C52"/>
    <w:rsid w:val="009D5CA6"/>
    <w:rsid w:val="009D5D68"/>
    <w:rsid w:val="009D5ED5"/>
    <w:rsid w:val="009D5FA9"/>
    <w:rsid w:val="009D5FDE"/>
    <w:rsid w:val="009D6047"/>
    <w:rsid w:val="009D6124"/>
    <w:rsid w:val="009D61FF"/>
    <w:rsid w:val="009D6281"/>
    <w:rsid w:val="009D63D3"/>
    <w:rsid w:val="009D64BB"/>
    <w:rsid w:val="009D6887"/>
    <w:rsid w:val="009D6A15"/>
    <w:rsid w:val="009D6ABC"/>
    <w:rsid w:val="009D6ADE"/>
    <w:rsid w:val="009D6BC8"/>
    <w:rsid w:val="009D6F51"/>
    <w:rsid w:val="009D6FA1"/>
    <w:rsid w:val="009D6FA3"/>
    <w:rsid w:val="009D70BD"/>
    <w:rsid w:val="009D70CF"/>
    <w:rsid w:val="009D7119"/>
    <w:rsid w:val="009D7148"/>
    <w:rsid w:val="009D727A"/>
    <w:rsid w:val="009D7294"/>
    <w:rsid w:val="009D72F3"/>
    <w:rsid w:val="009D7444"/>
    <w:rsid w:val="009D7509"/>
    <w:rsid w:val="009D767B"/>
    <w:rsid w:val="009D7794"/>
    <w:rsid w:val="009D7B61"/>
    <w:rsid w:val="009D7D05"/>
    <w:rsid w:val="009D7E72"/>
    <w:rsid w:val="009D7ECB"/>
    <w:rsid w:val="009D7F60"/>
    <w:rsid w:val="009D7F73"/>
    <w:rsid w:val="009E003A"/>
    <w:rsid w:val="009E006A"/>
    <w:rsid w:val="009E0080"/>
    <w:rsid w:val="009E0086"/>
    <w:rsid w:val="009E01AD"/>
    <w:rsid w:val="009E01C2"/>
    <w:rsid w:val="009E01CA"/>
    <w:rsid w:val="009E01DF"/>
    <w:rsid w:val="009E037E"/>
    <w:rsid w:val="009E043C"/>
    <w:rsid w:val="009E0528"/>
    <w:rsid w:val="009E05E6"/>
    <w:rsid w:val="009E0613"/>
    <w:rsid w:val="009E0808"/>
    <w:rsid w:val="009E0842"/>
    <w:rsid w:val="009E08F1"/>
    <w:rsid w:val="009E09CF"/>
    <w:rsid w:val="009E0A4E"/>
    <w:rsid w:val="009E0AF7"/>
    <w:rsid w:val="009E0B0E"/>
    <w:rsid w:val="009E0B57"/>
    <w:rsid w:val="009E0CD5"/>
    <w:rsid w:val="009E0E85"/>
    <w:rsid w:val="009E0EE6"/>
    <w:rsid w:val="009E0F85"/>
    <w:rsid w:val="009E0FA2"/>
    <w:rsid w:val="009E106F"/>
    <w:rsid w:val="009E10C2"/>
    <w:rsid w:val="009E10E6"/>
    <w:rsid w:val="009E1188"/>
    <w:rsid w:val="009E11C4"/>
    <w:rsid w:val="009E13B8"/>
    <w:rsid w:val="009E13E3"/>
    <w:rsid w:val="009E174A"/>
    <w:rsid w:val="009E17F2"/>
    <w:rsid w:val="009E1A73"/>
    <w:rsid w:val="009E1B5A"/>
    <w:rsid w:val="009E1B8A"/>
    <w:rsid w:val="009E1C23"/>
    <w:rsid w:val="009E1CA2"/>
    <w:rsid w:val="009E1CB1"/>
    <w:rsid w:val="009E1CB5"/>
    <w:rsid w:val="009E1CCB"/>
    <w:rsid w:val="009E1D49"/>
    <w:rsid w:val="009E1DDB"/>
    <w:rsid w:val="009E1E8E"/>
    <w:rsid w:val="009E1F75"/>
    <w:rsid w:val="009E2024"/>
    <w:rsid w:val="009E2293"/>
    <w:rsid w:val="009E22FF"/>
    <w:rsid w:val="009E2475"/>
    <w:rsid w:val="009E24B6"/>
    <w:rsid w:val="009E280B"/>
    <w:rsid w:val="009E28B9"/>
    <w:rsid w:val="009E29CF"/>
    <w:rsid w:val="009E2BB3"/>
    <w:rsid w:val="009E2BE5"/>
    <w:rsid w:val="009E2BF0"/>
    <w:rsid w:val="009E2D7F"/>
    <w:rsid w:val="009E2F72"/>
    <w:rsid w:val="009E2FC9"/>
    <w:rsid w:val="009E3043"/>
    <w:rsid w:val="009E3225"/>
    <w:rsid w:val="009E324A"/>
    <w:rsid w:val="009E3363"/>
    <w:rsid w:val="009E336D"/>
    <w:rsid w:val="009E355C"/>
    <w:rsid w:val="009E359E"/>
    <w:rsid w:val="009E3642"/>
    <w:rsid w:val="009E36A8"/>
    <w:rsid w:val="009E373A"/>
    <w:rsid w:val="009E373F"/>
    <w:rsid w:val="009E38F2"/>
    <w:rsid w:val="009E3A21"/>
    <w:rsid w:val="009E3A28"/>
    <w:rsid w:val="009E3C0A"/>
    <w:rsid w:val="009E3D4F"/>
    <w:rsid w:val="009E3D85"/>
    <w:rsid w:val="009E3DF1"/>
    <w:rsid w:val="009E3E2E"/>
    <w:rsid w:val="009E3E57"/>
    <w:rsid w:val="009E3EA7"/>
    <w:rsid w:val="009E40B7"/>
    <w:rsid w:val="009E4108"/>
    <w:rsid w:val="009E4138"/>
    <w:rsid w:val="009E41FB"/>
    <w:rsid w:val="009E438B"/>
    <w:rsid w:val="009E452D"/>
    <w:rsid w:val="009E479F"/>
    <w:rsid w:val="009E47FF"/>
    <w:rsid w:val="009E4841"/>
    <w:rsid w:val="009E486D"/>
    <w:rsid w:val="009E4939"/>
    <w:rsid w:val="009E4A59"/>
    <w:rsid w:val="009E4BA7"/>
    <w:rsid w:val="009E4C48"/>
    <w:rsid w:val="009E4D65"/>
    <w:rsid w:val="009E4F3C"/>
    <w:rsid w:val="009E4FCE"/>
    <w:rsid w:val="009E506D"/>
    <w:rsid w:val="009E5201"/>
    <w:rsid w:val="009E5253"/>
    <w:rsid w:val="009E52FC"/>
    <w:rsid w:val="009E53F1"/>
    <w:rsid w:val="009E542F"/>
    <w:rsid w:val="009E5644"/>
    <w:rsid w:val="009E57FB"/>
    <w:rsid w:val="009E58AD"/>
    <w:rsid w:val="009E5A3A"/>
    <w:rsid w:val="009E5A3F"/>
    <w:rsid w:val="009E5B0C"/>
    <w:rsid w:val="009E5B41"/>
    <w:rsid w:val="009E5D19"/>
    <w:rsid w:val="009E5D61"/>
    <w:rsid w:val="009E5E7A"/>
    <w:rsid w:val="009E5F3B"/>
    <w:rsid w:val="009E60F0"/>
    <w:rsid w:val="009E60F2"/>
    <w:rsid w:val="009E62F7"/>
    <w:rsid w:val="009E6319"/>
    <w:rsid w:val="009E63CF"/>
    <w:rsid w:val="009E64B9"/>
    <w:rsid w:val="009E6570"/>
    <w:rsid w:val="009E6674"/>
    <w:rsid w:val="009E669B"/>
    <w:rsid w:val="009E68B2"/>
    <w:rsid w:val="009E68C0"/>
    <w:rsid w:val="009E68C6"/>
    <w:rsid w:val="009E69E9"/>
    <w:rsid w:val="009E6A3E"/>
    <w:rsid w:val="009E6A7E"/>
    <w:rsid w:val="009E6E03"/>
    <w:rsid w:val="009E7305"/>
    <w:rsid w:val="009E73A7"/>
    <w:rsid w:val="009E73E1"/>
    <w:rsid w:val="009E73FC"/>
    <w:rsid w:val="009E759F"/>
    <w:rsid w:val="009E75AA"/>
    <w:rsid w:val="009E78CA"/>
    <w:rsid w:val="009E7952"/>
    <w:rsid w:val="009E796B"/>
    <w:rsid w:val="009E7B5D"/>
    <w:rsid w:val="009E7C2B"/>
    <w:rsid w:val="009E7C4D"/>
    <w:rsid w:val="009E7D8A"/>
    <w:rsid w:val="009E7F12"/>
    <w:rsid w:val="009F023E"/>
    <w:rsid w:val="009F027A"/>
    <w:rsid w:val="009F032B"/>
    <w:rsid w:val="009F039C"/>
    <w:rsid w:val="009F0405"/>
    <w:rsid w:val="009F0480"/>
    <w:rsid w:val="009F0575"/>
    <w:rsid w:val="009F083A"/>
    <w:rsid w:val="009F08F5"/>
    <w:rsid w:val="009F092D"/>
    <w:rsid w:val="009F094C"/>
    <w:rsid w:val="009F0B3F"/>
    <w:rsid w:val="009F0C74"/>
    <w:rsid w:val="009F0DDD"/>
    <w:rsid w:val="009F1151"/>
    <w:rsid w:val="009F11BA"/>
    <w:rsid w:val="009F11C1"/>
    <w:rsid w:val="009F1283"/>
    <w:rsid w:val="009F1531"/>
    <w:rsid w:val="009F1540"/>
    <w:rsid w:val="009F16AE"/>
    <w:rsid w:val="009F1718"/>
    <w:rsid w:val="009F172A"/>
    <w:rsid w:val="009F193C"/>
    <w:rsid w:val="009F19CB"/>
    <w:rsid w:val="009F1A79"/>
    <w:rsid w:val="009F1B03"/>
    <w:rsid w:val="009F1BB9"/>
    <w:rsid w:val="009F1C2C"/>
    <w:rsid w:val="009F1CD3"/>
    <w:rsid w:val="009F1E13"/>
    <w:rsid w:val="009F1F24"/>
    <w:rsid w:val="009F1F75"/>
    <w:rsid w:val="009F1FB3"/>
    <w:rsid w:val="009F2010"/>
    <w:rsid w:val="009F208D"/>
    <w:rsid w:val="009F2156"/>
    <w:rsid w:val="009F21FE"/>
    <w:rsid w:val="009F2266"/>
    <w:rsid w:val="009F22DA"/>
    <w:rsid w:val="009F2428"/>
    <w:rsid w:val="009F245B"/>
    <w:rsid w:val="009F2592"/>
    <w:rsid w:val="009F274A"/>
    <w:rsid w:val="009F27BA"/>
    <w:rsid w:val="009F27D9"/>
    <w:rsid w:val="009F284E"/>
    <w:rsid w:val="009F2CD5"/>
    <w:rsid w:val="009F2F5C"/>
    <w:rsid w:val="009F339A"/>
    <w:rsid w:val="009F34F4"/>
    <w:rsid w:val="009F3500"/>
    <w:rsid w:val="009F3629"/>
    <w:rsid w:val="009F3669"/>
    <w:rsid w:val="009F3832"/>
    <w:rsid w:val="009F38CE"/>
    <w:rsid w:val="009F38FF"/>
    <w:rsid w:val="009F3A65"/>
    <w:rsid w:val="009F3B5C"/>
    <w:rsid w:val="009F3C0C"/>
    <w:rsid w:val="009F3D80"/>
    <w:rsid w:val="009F3D88"/>
    <w:rsid w:val="009F3E4E"/>
    <w:rsid w:val="009F3F54"/>
    <w:rsid w:val="009F3F94"/>
    <w:rsid w:val="009F404C"/>
    <w:rsid w:val="009F4384"/>
    <w:rsid w:val="009F43D1"/>
    <w:rsid w:val="009F44DC"/>
    <w:rsid w:val="009F451E"/>
    <w:rsid w:val="009F4671"/>
    <w:rsid w:val="009F4696"/>
    <w:rsid w:val="009F4730"/>
    <w:rsid w:val="009F49C9"/>
    <w:rsid w:val="009F4AFD"/>
    <w:rsid w:val="009F4CD4"/>
    <w:rsid w:val="009F4E24"/>
    <w:rsid w:val="009F4E99"/>
    <w:rsid w:val="009F4FD0"/>
    <w:rsid w:val="009F50FB"/>
    <w:rsid w:val="009F5201"/>
    <w:rsid w:val="009F5273"/>
    <w:rsid w:val="009F5281"/>
    <w:rsid w:val="009F52CE"/>
    <w:rsid w:val="009F5307"/>
    <w:rsid w:val="009F53AD"/>
    <w:rsid w:val="009F5498"/>
    <w:rsid w:val="009F55DB"/>
    <w:rsid w:val="009F5677"/>
    <w:rsid w:val="009F568A"/>
    <w:rsid w:val="009F56CF"/>
    <w:rsid w:val="009F585B"/>
    <w:rsid w:val="009F58B6"/>
    <w:rsid w:val="009F5EE5"/>
    <w:rsid w:val="009F5FCF"/>
    <w:rsid w:val="009F6184"/>
    <w:rsid w:val="009F618A"/>
    <w:rsid w:val="009F6224"/>
    <w:rsid w:val="009F62C9"/>
    <w:rsid w:val="009F63DD"/>
    <w:rsid w:val="009F6452"/>
    <w:rsid w:val="009F6492"/>
    <w:rsid w:val="009F6658"/>
    <w:rsid w:val="009F6737"/>
    <w:rsid w:val="009F677E"/>
    <w:rsid w:val="009F6800"/>
    <w:rsid w:val="009F6926"/>
    <w:rsid w:val="009F69D4"/>
    <w:rsid w:val="009F6A73"/>
    <w:rsid w:val="009F6AAF"/>
    <w:rsid w:val="009F6D41"/>
    <w:rsid w:val="009F6DD0"/>
    <w:rsid w:val="009F6F39"/>
    <w:rsid w:val="009F6F3F"/>
    <w:rsid w:val="009F71F8"/>
    <w:rsid w:val="009F7314"/>
    <w:rsid w:val="009F7534"/>
    <w:rsid w:val="009F7595"/>
    <w:rsid w:val="009F7AB0"/>
    <w:rsid w:val="009F7AE7"/>
    <w:rsid w:val="009F7B42"/>
    <w:rsid w:val="009F7DA6"/>
    <w:rsid w:val="009F7DD0"/>
    <w:rsid w:val="009F7E1F"/>
    <w:rsid w:val="009F7FEE"/>
    <w:rsid w:val="00A0022C"/>
    <w:rsid w:val="00A0028F"/>
    <w:rsid w:val="00A002E2"/>
    <w:rsid w:val="00A0032A"/>
    <w:rsid w:val="00A00362"/>
    <w:rsid w:val="00A0041F"/>
    <w:rsid w:val="00A004FB"/>
    <w:rsid w:val="00A0050E"/>
    <w:rsid w:val="00A0059A"/>
    <w:rsid w:val="00A00631"/>
    <w:rsid w:val="00A0066E"/>
    <w:rsid w:val="00A006BB"/>
    <w:rsid w:val="00A00741"/>
    <w:rsid w:val="00A0082F"/>
    <w:rsid w:val="00A008E4"/>
    <w:rsid w:val="00A00A57"/>
    <w:rsid w:val="00A00A73"/>
    <w:rsid w:val="00A00A94"/>
    <w:rsid w:val="00A00B1C"/>
    <w:rsid w:val="00A00B9C"/>
    <w:rsid w:val="00A00C8A"/>
    <w:rsid w:val="00A00D8F"/>
    <w:rsid w:val="00A00E59"/>
    <w:rsid w:val="00A00E63"/>
    <w:rsid w:val="00A00F2A"/>
    <w:rsid w:val="00A00F80"/>
    <w:rsid w:val="00A01089"/>
    <w:rsid w:val="00A0108D"/>
    <w:rsid w:val="00A01122"/>
    <w:rsid w:val="00A012FD"/>
    <w:rsid w:val="00A01504"/>
    <w:rsid w:val="00A01574"/>
    <w:rsid w:val="00A01629"/>
    <w:rsid w:val="00A01780"/>
    <w:rsid w:val="00A017D2"/>
    <w:rsid w:val="00A018C0"/>
    <w:rsid w:val="00A01A8B"/>
    <w:rsid w:val="00A01B96"/>
    <w:rsid w:val="00A01E34"/>
    <w:rsid w:val="00A01F36"/>
    <w:rsid w:val="00A02014"/>
    <w:rsid w:val="00A020D1"/>
    <w:rsid w:val="00A02107"/>
    <w:rsid w:val="00A0225D"/>
    <w:rsid w:val="00A022FB"/>
    <w:rsid w:val="00A02492"/>
    <w:rsid w:val="00A02560"/>
    <w:rsid w:val="00A025D2"/>
    <w:rsid w:val="00A02675"/>
    <w:rsid w:val="00A02679"/>
    <w:rsid w:val="00A027A3"/>
    <w:rsid w:val="00A029B0"/>
    <w:rsid w:val="00A02B6E"/>
    <w:rsid w:val="00A02C11"/>
    <w:rsid w:val="00A02C12"/>
    <w:rsid w:val="00A02C17"/>
    <w:rsid w:val="00A02D37"/>
    <w:rsid w:val="00A02E2A"/>
    <w:rsid w:val="00A0314E"/>
    <w:rsid w:val="00A031D0"/>
    <w:rsid w:val="00A0323B"/>
    <w:rsid w:val="00A03420"/>
    <w:rsid w:val="00A035DB"/>
    <w:rsid w:val="00A036E4"/>
    <w:rsid w:val="00A039C1"/>
    <w:rsid w:val="00A039C7"/>
    <w:rsid w:val="00A03B96"/>
    <w:rsid w:val="00A03BE0"/>
    <w:rsid w:val="00A03C7B"/>
    <w:rsid w:val="00A03C86"/>
    <w:rsid w:val="00A03D6C"/>
    <w:rsid w:val="00A03ECB"/>
    <w:rsid w:val="00A03F3A"/>
    <w:rsid w:val="00A03F70"/>
    <w:rsid w:val="00A040DD"/>
    <w:rsid w:val="00A04166"/>
    <w:rsid w:val="00A0417A"/>
    <w:rsid w:val="00A041BC"/>
    <w:rsid w:val="00A04234"/>
    <w:rsid w:val="00A04285"/>
    <w:rsid w:val="00A042B7"/>
    <w:rsid w:val="00A043D3"/>
    <w:rsid w:val="00A0443E"/>
    <w:rsid w:val="00A0444F"/>
    <w:rsid w:val="00A045C6"/>
    <w:rsid w:val="00A04757"/>
    <w:rsid w:val="00A04765"/>
    <w:rsid w:val="00A047AB"/>
    <w:rsid w:val="00A04952"/>
    <w:rsid w:val="00A049D6"/>
    <w:rsid w:val="00A04A43"/>
    <w:rsid w:val="00A04AA7"/>
    <w:rsid w:val="00A04ABD"/>
    <w:rsid w:val="00A04DF3"/>
    <w:rsid w:val="00A050EF"/>
    <w:rsid w:val="00A051DC"/>
    <w:rsid w:val="00A053B8"/>
    <w:rsid w:val="00A053E6"/>
    <w:rsid w:val="00A05566"/>
    <w:rsid w:val="00A056A6"/>
    <w:rsid w:val="00A056AC"/>
    <w:rsid w:val="00A056FC"/>
    <w:rsid w:val="00A05787"/>
    <w:rsid w:val="00A05AAC"/>
    <w:rsid w:val="00A05C3A"/>
    <w:rsid w:val="00A05D60"/>
    <w:rsid w:val="00A05E12"/>
    <w:rsid w:val="00A05EB1"/>
    <w:rsid w:val="00A05FB7"/>
    <w:rsid w:val="00A0612F"/>
    <w:rsid w:val="00A06189"/>
    <w:rsid w:val="00A06351"/>
    <w:rsid w:val="00A06666"/>
    <w:rsid w:val="00A06788"/>
    <w:rsid w:val="00A068C9"/>
    <w:rsid w:val="00A06B6D"/>
    <w:rsid w:val="00A06BBC"/>
    <w:rsid w:val="00A06C1E"/>
    <w:rsid w:val="00A06CB7"/>
    <w:rsid w:val="00A06D2D"/>
    <w:rsid w:val="00A06D51"/>
    <w:rsid w:val="00A06DBC"/>
    <w:rsid w:val="00A06E85"/>
    <w:rsid w:val="00A06ECB"/>
    <w:rsid w:val="00A071A9"/>
    <w:rsid w:val="00A071BC"/>
    <w:rsid w:val="00A07516"/>
    <w:rsid w:val="00A0756C"/>
    <w:rsid w:val="00A07774"/>
    <w:rsid w:val="00A077EB"/>
    <w:rsid w:val="00A0790E"/>
    <w:rsid w:val="00A07955"/>
    <w:rsid w:val="00A079BA"/>
    <w:rsid w:val="00A079CC"/>
    <w:rsid w:val="00A07A06"/>
    <w:rsid w:val="00A07A21"/>
    <w:rsid w:val="00A07A66"/>
    <w:rsid w:val="00A07E33"/>
    <w:rsid w:val="00A07EE8"/>
    <w:rsid w:val="00A101A7"/>
    <w:rsid w:val="00A101AB"/>
    <w:rsid w:val="00A1026D"/>
    <w:rsid w:val="00A10280"/>
    <w:rsid w:val="00A102B2"/>
    <w:rsid w:val="00A10350"/>
    <w:rsid w:val="00A10521"/>
    <w:rsid w:val="00A1052B"/>
    <w:rsid w:val="00A1058D"/>
    <w:rsid w:val="00A10768"/>
    <w:rsid w:val="00A10FAF"/>
    <w:rsid w:val="00A10FB0"/>
    <w:rsid w:val="00A11023"/>
    <w:rsid w:val="00A1106F"/>
    <w:rsid w:val="00A110C9"/>
    <w:rsid w:val="00A1115C"/>
    <w:rsid w:val="00A11174"/>
    <w:rsid w:val="00A1132F"/>
    <w:rsid w:val="00A1145E"/>
    <w:rsid w:val="00A11487"/>
    <w:rsid w:val="00A114CD"/>
    <w:rsid w:val="00A11590"/>
    <w:rsid w:val="00A115B4"/>
    <w:rsid w:val="00A11633"/>
    <w:rsid w:val="00A116AB"/>
    <w:rsid w:val="00A116FB"/>
    <w:rsid w:val="00A11C4C"/>
    <w:rsid w:val="00A11C75"/>
    <w:rsid w:val="00A11CD7"/>
    <w:rsid w:val="00A11CF3"/>
    <w:rsid w:val="00A11D68"/>
    <w:rsid w:val="00A11FEB"/>
    <w:rsid w:val="00A12038"/>
    <w:rsid w:val="00A120C1"/>
    <w:rsid w:val="00A120F3"/>
    <w:rsid w:val="00A12163"/>
    <w:rsid w:val="00A121BB"/>
    <w:rsid w:val="00A12348"/>
    <w:rsid w:val="00A12481"/>
    <w:rsid w:val="00A124CC"/>
    <w:rsid w:val="00A1253B"/>
    <w:rsid w:val="00A12584"/>
    <w:rsid w:val="00A125BA"/>
    <w:rsid w:val="00A12843"/>
    <w:rsid w:val="00A12932"/>
    <w:rsid w:val="00A12964"/>
    <w:rsid w:val="00A129B3"/>
    <w:rsid w:val="00A12BDD"/>
    <w:rsid w:val="00A12BF2"/>
    <w:rsid w:val="00A12C5D"/>
    <w:rsid w:val="00A12D5D"/>
    <w:rsid w:val="00A12D5F"/>
    <w:rsid w:val="00A12F43"/>
    <w:rsid w:val="00A12F77"/>
    <w:rsid w:val="00A130BB"/>
    <w:rsid w:val="00A13183"/>
    <w:rsid w:val="00A133DF"/>
    <w:rsid w:val="00A133E4"/>
    <w:rsid w:val="00A1351E"/>
    <w:rsid w:val="00A13589"/>
    <w:rsid w:val="00A13597"/>
    <w:rsid w:val="00A13618"/>
    <w:rsid w:val="00A137A8"/>
    <w:rsid w:val="00A139BD"/>
    <w:rsid w:val="00A13A58"/>
    <w:rsid w:val="00A13AA9"/>
    <w:rsid w:val="00A13B4E"/>
    <w:rsid w:val="00A13C1A"/>
    <w:rsid w:val="00A13C75"/>
    <w:rsid w:val="00A13D45"/>
    <w:rsid w:val="00A13E08"/>
    <w:rsid w:val="00A13EBB"/>
    <w:rsid w:val="00A1421D"/>
    <w:rsid w:val="00A1439A"/>
    <w:rsid w:val="00A14475"/>
    <w:rsid w:val="00A1450F"/>
    <w:rsid w:val="00A14653"/>
    <w:rsid w:val="00A14676"/>
    <w:rsid w:val="00A146B2"/>
    <w:rsid w:val="00A14789"/>
    <w:rsid w:val="00A14900"/>
    <w:rsid w:val="00A14A93"/>
    <w:rsid w:val="00A14AFB"/>
    <w:rsid w:val="00A14B70"/>
    <w:rsid w:val="00A14C24"/>
    <w:rsid w:val="00A14CE6"/>
    <w:rsid w:val="00A14D47"/>
    <w:rsid w:val="00A14DEB"/>
    <w:rsid w:val="00A14DEC"/>
    <w:rsid w:val="00A14F25"/>
    <w:rsid w:val="00A14F48"/>
    <w:rsid w:val="00A14F4B"/>
    <w:rsid w:val="00A150FC"/>
    <w:rsid w:val="00A15141"/>
    <w:rsid w:val="00A151FC"/>
    <w:rsid w:val="00A1525B"/>
    <w:rsid w:val="00A154F8"/>
    <w:rsid w:val="00A1550C"/>
    <w:rsid w:val="00A155B2"/>
    <w:rsid w:val="00A1571E"/>
    <w:rsid w:val="00A157D5"/>
    <w:rsid w:val="00A15BBB"/>
    <w:rsid w:val="00A15D71"/>
    <w:rsid w:val="00A15DE8"/>
    <w:rsid w:val="00A16003"/>
    <w:rsid w:val="00A160AC"/>
    <w:rsid w:val="00A162A2"/>
    <w:rsid w:val="00A162B8"/>
    <w:rsid w:val="00A162C0"/>
    <w:rsid w:val="00A16333"/>
    <w:rsid w:val="00A1638E"/>
    <w:rsid w:val="00A16465"/>
    <w:rsid w:val="00A16683"/>
    <w:rsid w:val="00A166A0"/>
    <w:rsid w:val="00A16807"/>
    <w:rsid w:val="00A1692F"/>
    <w:rsid w:val="00A16A3F"/>
    <w:rsid w:val="00A16B66"/>
    <w:rsid w:val="00A16C23"/>
    <w:rsid w:val="00A16CAC"/>
    <w:rsid w:val="00A16CD7"/>
    <w:rsid w:val="00A16D83"/>
    <w:rsid w:val="00A16DA3"/>
    <w:rsid w:val="00A16E58"/>
    <w:rsid w:val="00A16F6C"/>
    <w:rsid w:val="00A170F6"/>
    <w:rsid w:val="00A173DB"/>
    <w:rsid w:val="00A173E5"/>
    <w:rsid w:val="00A1751C"/>
    <w:rsid w:val="00A17642"/>
    <w:rsid w:val="00A17680"/>
    <w:rsid w:val="00A1768C"/>
    <w:rsid w:val="00A176E8"/>
    <w:rsid w:val="00A17864"/>
    <w:rsid w:val="00A17B28"/>
    <w:rsid w:val="00A17B91"/>
    <w:rsid w:val="00A17CEC"/>
    <w:rsid w:val="00A17CFF"/>
    <w:rsid w:val="00A17E38"/>
    <w:rsid w:val="00A17EAB"/>
    <w:rsid w:val="00A20105"/>
    <w:rsid w:val="00A20189"/>
    <w:rsid w:val="00A202C2"/>
    <w:rsid w:val="00A20376"/>
    <w:rsid w:val="00A203BF"/>
    <w:rsid w:val="00A203CA"/>
    <w:rsid w:val="00A20454"/>
    <w:rsid w:val="00A20465"/>
    <w:rsid w:val="00A204FF"/>
    <w:rsid w:val="00A20940"/>
    <w:rsid w:val="00A209A3"/>
    <w:rsid w:val="00A209F8"/>
    <w:rsid w:val="00A20A3F"/>
    <w:rsid w:val="00A20B0D"/>
    <w:rsid w:val="00A20C9E"/>
    <w:rsid w:val="00A20D48"/>
    <w:rsid w:val="00A20F9B"/>
    <w:rsid w:val="00A21116"/>
    <w:rsid w:val="00A2112E"/>
    <w:rsid w:val="00A2134D"/>
    <w:rsid w:val="00A21497"/>
    <w:rsid w:val="00A216F1"/>
    <w:rsid w:val="00A217F9"/>
    <w:rsid w:val="00A217FF"/>
    <w:rsid w:val="00A218A7"/>
    <w:rsid w:val="00A218C9"/>
    <w:rsid w:val="00A21984"/>
    <w:rsid w:val="00A2199A"/>
    <w:rsid w:val="00A219C2"/>
    <w:rsid w:val="00A21B8A"/>
    <w:rsid w:val="00A21C1E"/>
    <w:rsid w:val="00A21CAF"/>
    <w:rsid w:val="00A21D09"/>
    <w:rsid w:val="00A21D0A"/>
    <w:rsid w:val="00A22161"/>
    <w:rsid w:val="00A22176"/>
    <w:rsid w:val="00A2218B"/>
    <w:rsid w:val="00A2226D"/>
    <w:rsid w:val="00A22422"/>
    <w:rsid w:val="00A224D0"/>
    <w:rsid w:val="00A2260C"/>
    <w:rsid w:val="00A22696"/>
    <w:rsid w:val="00A228EF"/>
    <w:rsid w:val="00A22902"/>
    <w:rsid w:val="00A2294A"/>
    <w:rsid w:val="00A22A6F"/>
    <w:rsid w:val="00A22A97"/>
    <w:rsid w:val="00A22AB3"/>
    <w:rsid w:val="00A22B5A"/>
    <w:rsid w:val="00A22B5E"/>
    <w:rsid w:val="00A22C07"/>
    <w:rsid w:val="00A22CD3"/>
    <w:rsid w:val="00A22D98"/>
    <w:rsid w:val="00A22E31"/>
    <w:rsid w:val="00A22E53"/>
    <w:rsid w:val="00A23093"/>
    <w:rsid w:val="00A23277"/>
    <w:rsid w:val="00A23305"/>
    <w:rsid w:val="00A23445"/>
    <w:rsid w:val="00A2356F"/>
    <w:rsid w:val="00A236A8"/>
    <w:rsid w:val="00A23812"/>
    <w:rsid w:val="00A2387D"/>
    <w:rsid w:val="00A23992"/>
    <w:rsid w:val="00A23B2E"/>
    <w:rsid w:val="00A23C20"/>
    <w:rsid w:val="00A23CC9"/>
    <w:rsid w:val="00A23E3E"/>
    <w:rsid w:val="00A23E81"/>
    <w:rsid w:val="00A23EE4"/>
    <w:rsid w:val="00A23EF8"/>
    <w:rsid w:val="00A23F0E"/>
    <w:rsid w:val="00A23F20"/>
    <w:rsid w:val="00A23F36"/>
    <w:rsid w:val="00A23F46"/>
    <w:rsid w:val="00A23FF9"/>
    <w:rsid w:val="00A24108"/>
    <w:rsid w:val="00A2422E"/>
    <w:rsid w:val="00A24258"/>
    <w:rsid w:val="00A24588"/>
    <w:rsid w:val="00A2473F"/>
    <w:rsid w:val="00A247CC"/>
    <w:rsid w:val="00A248CB"/>
    <w:rsid w:val="00A248FB"/>
    <w:rsid w:val="00A249ED"/>
    <w:rsid w:val="00A24AA5"/>
    <w:rsid w:val="00A24ADC"/>
    <w:rsid w:val="00A24B55"/>
    <w:rsid w:val="00A24B79"/>
    <w:rsid w:val="00A24C1A"/>
    <w:rsid w:val="00A24D50"/>
    <w:rsid w:val="00A24E12"/>
    <w:rsid w:val="00A24E3A"/>
    <w:rsid w:val="00A24ED2"/>
    <w:rsid w:val="00A24F2D"/>
    <w:rsid w:val="00A24F7A"/>
    <w:rsid w:val="00A2500F"/>
    <w:rsid w:val="00A25019"/>
    <w:rsid w:val="00A25070"/>
    <w:rsid w:val="00A2533E"/>
    <w:rsid w:val="00A25381"/>
    <w:rsid w:val="00A254C3"/>
    <w:rsid w:val="00A254E6"/>
    <w:rsid w:val="00A256A1"/>
    <w:rsid w:val="00A2581A"/>
    <w:rsid w:val="00A259CE"/>
    <w:rsid w:val="00A25A06"/>
    <w:rsid w:val="00A25A61"/>
    <w:rsid w:val="00A25B34"/>
    <w:rsid w:val="00A25B82"/>
    <w:rsid w:val="00A25E40"/>
    <w:rsid w:val="00A25E4B"/>
    <w:rsid w:val="00A25EF2"/>
    <w:rsid w:val="00A2613F"/>
    <w:rsid w:val="00A263CB"/>
    <w:rsid w:val="00A263DE"/>
    <w:rsid w:val="00A2645B"/>
    <w:rsid w:val="00A264A5"/>
    <w:rsid w:val="00A2652D"/>
    <w:rsid w:val="00A26553"/>
    <w:rsid w:val="00A265EB"/>
    <w:rsid w:val="00A265F6"/>
    <w:rsid w:val="00A26676"/>
    <w:rsid w:val="00A26691"/>
    <w:rsid w:val="00A266D1"/>
    <w:rsid w:val="00A267FB"/>
    <w:rsid w:val="00A2686A"/>
    <w:rsid w:val="00A2687B"/>
    <w:rsid w:val="00A26934"/>
    <w:rsid w:val="00A26A04"/>
    <w:rsid w:val="00A26A1A"/>
    <w:rsid w:val="00A26A27"/>
    <w:rsid w:val="00A26A91"/>
    <w:rsid w:val="00A26AEB"/>
    <w:rsid w:val="00A26B88"/>
    <w:rsid w:val="00A26C1C"/>
    <w:rsid w:val="00A27094"/>
    <w:rsid w:val="00A270CE"/>
    <w:rsid w:val="00A271BB"/>
    <w:rsid w:val="00A2725C"/>
    <w:rsid w:val="00A2734D"/>
    <w:rsid w:val="00A27362"/>
    <w:rsid w:val="00A27381"/>
    <w:rsid w:val="00A274BD"/>
    <w:rsid w:val="00A2751E"/>
    <w:rsid w:val="00A2754C"/>
    <w:rsid w:val="00A27577"/>
    <w:rsid w:val="00A27852"/>
    <w:rsid w:val="00A278B0"/>
    <w:rsid w:val="00A279DF"/>
    <w:rsid w:val="00A279E3"/>
    <w:rsid w:val="00A27A5F"/>
    <w:rsid w:val="00A27AA5"/>
    <w:rsid w:val="00A27BF1"/>
    <w:rsid w:val="00A27DA0"/>
    <w:rsid w:val="00A27F12"/>
    <w:rsid w:val="00A27FC2"/>
    <w:rsid w:val="00A30133"/>
    <w:rsid w:val="00A30264"/>
    <w:rsid w:val="00A302B4"/>
    <w:rsid w:val="00A3036A"/>
    <w:rsid w:val="00A305EB"/>
    <w:rsid w:val="00A306B5"/>
    <w:rsid w:val="00A306D8"/>
    <w:rsid w:val="00A306E7"/>
    <w:rsid w:val="00A307B1"/>
    <w:rsid w:val="00A30826"/>
    <w:rsid w:val="00A3083E"/>
    <w:rsid w:val="00A3084C"/>
    <w:rsid w:val="00A30942"/>
    <w:rsid w:val="00A309D7"/>
    <w:rsid w:val="00A309F2"/>
    <w:rsid w:val="00A30A74"/>
    <w:rsid w:val="00A30AE5"/>
    <w:rsid w:val="00A30BCC"/>
    <w:rsid w:val="00A30CA5"/>
    <w:rsid w:val="00A30E52"/>
    <w:rsid w:val="00A30F5D"/>
    <w:rsid w:val="00A311CF"/>
    <w:rsid w:val="00A312B4"/>
    <w:rsid w:val="00A31407"/>
    <w:rsid w:val="00A3160A"/>
    <w:rsid w:val="00A31632"/>
    <w:rsid w:val="00A31745"/>
    <w:rsid w:val="00A318CC"/>
    <w:rsid w:val="00A31973"/>
    <w:rsid w:val="00A31993"/>
    <w:rsid w:val="00A31AB6"/>
    <w:rsid w:val="00A31AFF"/>
    <w:rsid w:val="00A31C89"/>
    <w:rsid w:val="00A31DA0"/>
    <w:rsid w:val="00A31E22"/>
    <w:rsid w:val="00A31F4A"/>
    <w:rsid w:val="00A31F8F"/>
    <w:rsid w:val="00A32151"/>
    <w:rsid w:val="00A321D2"/>
    <w:rsid w:val="00A32304"/>
    <w:rsid w:val="00A324D9"/>
    <w:rsid w:val="00A3258B"/>
    <w:rsid w:val="00A3271C"/>
    <w:rsid w:val="00A327C8"/>
    <w:rsid w:val="00A32912"/>
    <w:rsid w:val="00A329BA"/>
    <w:rsid w:val="00A32B6B"/>
    <w:rsid w:val="00A32D3D"/>
    <w:rsid w:val="00A32DC4"/>
    <w:rsid w:val="00A32E03"/>
    <w:rsid w:val="00A32E53"/>
    <w:rsid w:val="00A32EAE"/>
    <w:rsid w:val="00A32F96"/>
    <w:rsid w:val="00A3307F"/>
    <w:rsid w:val="00A3319B"/>
    <w:rsid w:val="00A333F7"/>
    <w:rsid w:val="00A33756"/>
    <w:rsid w:val="00A3390E"/>
    <w:rsid w:val="00A33A6C"/>
    <w:rsid w:val="00A33BCF"/>
    <w:rsid w:val="00A33C74"/>
    <w:rsid w:val="00A33CAF"/>
    <w:rsid w:val="00A33CEA"/>
    <w:rsid w:val="00A33D33"/>
    <w:rsid w:val="00A33E3D"/>
    <w:rsid w:val="00A33F11"/>
    <w:rsid w:val="00A3418C"/>
    <w:rsid w:val="00A34297"/>
    <w:rsid w:val="00A342AB"/>
    <w:rsid w:val="00A343A7"/>
    <w:rsid w:val="00A343E0"/>
    <w:rsid w:val="00A3460A"/>
    <w:rsid w:val="00A3482D"/>
    <w:rsid w:val="00A3486F"/>
    <w:rsid w:val="00A348C1"/>
    <w:rsid w:val="00A34947"/>
    <w:rsid w:val="00A34AAC"/>
    <w:rsid w:val="00A34B90"/>
    <w:rsid w:val="00A34C03"/>
    <w:rsid w:val="00A34D0C"/>
    <w:rsid w:val="00A34E45"/>
    <w:rsid w:val="00A34F1B"/>
    <w:rsid w:val="00A35039"/>
    <w:rsid w:val="00A35054"/>
    <w:rsid w:val="00A35210"/>
    <w:rsid w:val="00A35304"/>
    <w:rsid w:val="00A3531A"/>
    <w:rsid w:val="00A353B1"/>
    <w:rsid w:val="00A355B9"/>
    <w:rsid w:val="00A355E5"/>
    <w:rsid w:val="00A355F9"/>
    <w:rsid w:val="00A35766"/>
    <w:rsid w:val="00A35779"/>
    <w:rsid w:val="00A357BC"/>
    <w:rsid w:val="00A358D8"/>
    <w:rsid w:val="00A359E5"/>
    <w:rsid w:val="00A359FA"/>
    <w:rsid w:val="00A35B0E"/>
    <w:rsid w:val="00A35B4B"/>
    <w:rsid w:val="00A35BF1"/>
    <w:rsid w:val="00A35D3A"/>
    <w:rsid w:val="00A35F41"/>
    <w:rsid w:val="00A3605D"/>
    <w:rsid w:val="00A3641A"/>
    <w:rsid w:val="00A3665B"/>
    <w:rsid w:val="00A36738"/>
    <w:rsid w:val="00A3676E"/>
    <w:rsid w:val="00A367E1"/>
    <w:rsid w:val="00A367F9"/>
    <w:rsid w:val="00A36840"/>
    <w:rsid w:val="00A368A1"/>
    <w:rsid w:val="00A36927"/>
    <w:rsid w:val="00A36963"/>
    <w:rsid w:val="00A369AA"/>
    <w:rsid w:val="00A36A81"/>
    <w:rsid w:val="00A36C00"/>
    <w:rsid w:val="00A36CEA"/>
    <w:rsid w:val="00A36DFE"/>
    <w:rsid w:val="00A36FD9"/>
    <w:rsid w:val="00A3706E"/>
    <w:rsid w:val="00A370FA"/>
    <w:rsid w:val="00A37399"/>
    <w:rsid w:val="00A373A5"/>
    <w:rsid w:val="00A373F3"/>
    <w:rsid w:val="00A3741D"/>
    <w:rsid w:val="00A37519"/>
    <w:rsid w:val="00A3752F"/>
    <w:rsid w:val="00A37533"/>
    <w:rsid w:val="00A37616"/>
    <w:rsid w:val="00A37743"/>
    <w:rsid w:val="00A377B6"/>
    <w:rsid w:val="00A37821"/>
    <w:rsid w:val="00A378AE"/>
    <w:rsid w:val="00A3797A"/>
    <w:rsid w:val="00A37B2C"/>
    <w:rsid w:val="00A37C77"/>
    <w:rsid w:val="00A37CA3"/>
    <w:rsid w:val="00A37D21"/>
    <w:rsid w:val="00A37D74"/>
    <w:rsid w:val="00A37DDA"/>
    <w:rsid w:val="00A37F4A"/>
    <w:rsid w:val="00A4012B"/>
    <w:rsid w:val="00A40211"/>
    <w:rsid w:val="00A404A7"/>
    <w:rsid w:val="00A40787"/>
    <w:rsid w:val="00A40836"/>
    <w:rsid w:val="00A40918"/>
    <w:rsid w:val="00A40A64"/>
    <w:rsid w:val="00A40B0C"/>
    <w:rsid w:val="00A40B10"/>
    <w:rsid w:val="00A40B84"/>
    <w:rsid w:val="00A40DC0"/>
    <w:rsid w:val="00A40E22"/>
    <w:rsid w:val="00A40E98"/>
    <w:rsid w:val="00A41044"/>
    <w:rsid w:val="00A4105A"/>
    <w:rsid w:val="00A4124B"/>
    <w:rsid w:val="00A4130C"/>
    <w:rsid w:val="00A4171A"/>
    <w:rsid w:val="00A4178F"/>
    <w:rsid w:val="00A41808"/>
    <w:rsid w:val="00A41A7E"/>
    <w:rsid w:val="00A41B19"/>
    <w:rsid w:val="00A41B3D"/>
    <w:rsid w:val="00A41B5B"/>
    <w:rsid w:val="00A41F6F"/>
    <w:rsid w:val="00A420C2"/>
    <w:rsid w:val="00A42106"/>
    <w:rsid w:val="00A42192"/>
    <w:rsid w:val="00A42200"/>
    <w:rsid w:val="00A4224E"/>
    <w:rsid w:val="00A42420"/>
    <w:rsid w:val="00A42479"/>
    <w:rsid w:val="00A4256E"/>
    <w:rsid w:val="00A4287A"/>
    <w:rsid w:val="00A42945"/>
    <w:rsid w:val="00A4294B"/>
    <w:rsid w:val="00A4297C"/>
    <w:rsid w:val="00A429EF"/>
    <w:rsid w:val="00A42A8B"/>
    <w:rsid w:val="00A42AC3"/>
    <w:rsid w:val="00A4314C"/>
    <w:rsid w:val="00A431C2"/>
    <w:rsid w:val="00A43420"/>
    <w:rsid w:val="00A437A7"/>
    <w:rsid w:val="00A437C6"/>
    <w:rsid w:val="00A43988"/>
    <w:rsid w:val="00A43B0B"/>
    <w:rsid w:val="00A43CF3"/>
    <w:rsid w:val="00A43DE6"/>
    <w:rsid w:val="00A44071"/>
    <w:rsid w:val="00A4413A"/>
    <w:rsid w:val="00A4415E"/>
    <w:rsid w:val="00A44294"/>
    <w:rsid w:val="00A44434"/>
    <w:rsid w:val="00A444E2"/>
    <w:rsid w:val="00A4453C"/>
    <w:rsid w:val="00A445EC"/>
    <w:rsid w:val="00A4483F"/>
    <w:rsid w:val="00A44895"/>
    <w:rsid w:val="00A449A7"/>
    <w:rsid w:val="00A449B0"/>
    <w:rsid w:val="00A449E4"/>
    <w:rsid w:val="00A44ACD"/>
    <w:rsid w:val="00A44B36"/>
    <w:rsid w:val="00A44BE8"/>
    <w:rsid w:val="00A44D65"/>
    <w:rsid w:val="00A44F14"/>
    <w:rsid w:val="00A44F34"/>
    <w:rsid w:val="00A450C6"/>
    <w:rsid w:val="00A451AA"/>
    <w:rsid w:val="00A451B3"/>
    <w:rsid w:val="00A45201"/>
    <w:rsid w:val="00A4529F"/>
    <w:rsid w:val="00A452CC"/>
    <w:rsid w:val="00A452FC"/>
    <w:rsid w:val="00A4534F"/>
    <w:rsid w:val="00A45441"/>
    <w:rsid w:val="00A45461"/>
    <w:rsid w:val="00A4556B"/>
    <w:rsid w:val="00A455E0"/>
    <w:rsid w:val="00A45613"/>
    <w:rsid w:val="00A45685"/>
    <w:rsid w:val="00A45767"/>
    <w:rsid w:val="00A457BE"/>
    <w:rsid w:val="00A4591E"/>
    <w:rsid w:val="00A4593C"/>
    <w:rsid w:val="00A45A10"/>
    <w:rsid w:val="00A45A47"/>
    <w:rsid w:val="00A45FBE"/>
    <w:rsid w:val="00A464F4"/>
    <w:rsid w:val="00A46513"/>
    <w:rsid w:val="00A46637"/>
    <w:rsid w:val="00A46683"/>
    <w:rsid w:val="00A46699"/>
    <w:rsid w:val="00A4692B"/>
    <w:rsid w:val="00A4697B"/>
    <w:rsid w:val="00A46B9C"/>
    <w:rsid w:val="00A46BCA"/>
    <w:rsid w:val="00A46D66"/>
    <w:rsid w:val="00A46DF2"/>
    <w:rsid w:val="00A46FA8"/>
    <w:rsid w:val="00A4701C"/>
    <w:rsid w:val="00A47069"/>
    <w:rsid w:val="00A470C4"/>
    <w:rsid w:val="00A470F3"/>
    <w:rsid w:val="00A4716D"/>
    <w:rsid w:val="00A47389"/>
    <w:rsid w:val="00A474B0"/>
    <w:rsid w:val="00A47531"/>
    <w:rsid w:val="00A4754B"/>
    <w:rsid w:val="00A478EB"/>
    <w:rsid w:val="00A47AB4"/>
    <w:rsid w:val="00A47E3C"/>
    <w:rsid w:val="00A47EAF"/>
    <w:rsid w:val="00A50064"/>
    <w:rsid w:val="00A501A2"/>
    <w:rsid w:val="00A50355"/>
    <w:rsid w:val="00A5056A"/>
    <w:rsid w:val="00A50572"/>
    <w:rsid w:val="00A506B3"/>
    <w:rsid w:val="00A507CF"/>
    <w:rsid w:val="00A508F0"/>
    <w:rsid w:val="00A50941"/>
    <w:rsid w:val="00A509FE"/>
    <w:rsid w:val="00A50A8C"/>
    <w:rsid w:val="00A50C80"/>
    <w:rsid w:val="00A50E13"/>
    <w:rsid w:val="00A50F0B"/>
    <w:rsid w:val="00A50FA2"/>
    <w:rsid w:val="00A50FCA"/>
    <w:rsid w:val="00A51081"/>
    <w:rsid w:val="00A512DA"/>
    <w:rsid w:val="00A514E4"/>
    <w:rsid w:val="00A51741"/>
    <w:rsid w:val="00A5179B"/>
    <w:rsid w:val="00A5184C"/>
    <w:rsid w:val="00A51903"/>
    <w:rsid w:val="00A519D6"/>
    <w:rsid w:val="00A51A15"/>
    <w:rsid w:val="00A51A25"/>
    <w:rsid w:val="00A51A6B"/>
    <w:rsid w:val="00A51B53"/>
    <w:rsid w:val="00A51D13"/>
    <w:rsid w:val="00A51E21"/>
    <w:rsid w:val="00A51E85"/>
    <w:rsid w:val="00A51F3C"/>
    <w:rsid w:val="00A51FB0"/>
    <w:rsid w:val="00A51FED"/>
    <w:rsid w:val="00A52013"/>
    <w:rsid w:val="00A5201B"/>
    <w:rsid w:val="00A5201F"/>
    <w:rsid w:val="00A522E6"/>
    <w:rsid w:val="00A52303"/>
    <w:rsid w:val="00A52325"/>
    <w:rsid w:val="00A52501"/>
    <w:rsid w:val="00A5252C"/>
    <w:rsid w:val="00A527B2"/>
    <w:rsid w:val="00A527B7"/>
    <w:rsid w:val="00A52822"/>
    <w:rsid w:val="00A5283D"/>
    <w:rsid w:val="00A528A8"/>
    <w:rsid w:val="00A52938"/>
    <w:rsid w:val="00A529CB"/>
    <w:rsid w:val="00A52B1E"/>
    <w:rsid w:val="00A52C48"/>
    <w:rsid w:val="00A52DF8"/>
    <w:rsid w:val="00A531E8"/>
    <w:rsid w:val="00A532AF"/>
    <w:rsid w:val="00A53397"/>
    <w:rsid w:val="00A533E4"/>
    <w:rsid w:val="00A533F2"/>
    <w:rsid w:val="00A5355C"/>
    <w:rsid w:val="00A53698"/>
    <w:rsid w:val="00A53720"/>
    <w:rsid w:val="00A537DD"/>
    <w:rsid w:val="00A537E4"/>
    <w:rsid w:val="00A538CE"/>
    <w:rsid w:val="00A53A24"/>
    <w:rsid w:val="00A53B7B"/>
    <w:rsid w:val="00A53BF7"/>
    <w:rsid w:val="00A53C82"/>
    <w:rsid w:val="00A53CE7"/>
    <w:rsid w:val="00A53D55"/>
    <w:rsid w:val="00A53DB2"/>
    <w:rsid w:val="00A53FB3"/>
    <w:rsid w:val="00A53FEE"/>
    <w:rsid w:val="00A54004"/>
    <w:rsid w:val="00A5401E"/>
    <w:rsid w:val="00A54036"/>
    <w:rsid w:val="00A54041"/>
    <w:rsid w:val="00A541E2"/>
    <w:rsid w:val="00A541F7"/>
    <w:rsid w:val="00A54209"/>
    <w:rsid w:val="00A5428E"/>
    <w:rsid w:val="00A54291"/>
    <w:rsid w:val="00A544F5"/>
    <w:rsid w:val="00A5458C"/>
    <w:rsid w:val="00A54808"/>
    <w:rsid w:val="00A548DE"/>
    <w:rsid w:val="00A54A95"/>
    <w:rsid w:val="00A54AAF"/>
    <w:rsid w:val="00A54ACF"/>
    <w:rsid w:val="00A54AD3"/>
    <w:rsid w:val="00A54B63"/>
    <w:rsid w:val="00A54D00"/>
    <w:rsid w:val="00A54D20"/>
    <w:rsid w:val="00A54DCF"/>
    <w:rsid w:val="00A54E7F"/>
    <w:rsid w:val="00A55004"/>
    <w:rsid w:val="00A55045"/>
    <w:rsid w:val="00A55095"/>
    <w:rsid w:val="00A553A7"/>
    <w:rsid w:val="00A553CB"/>
    <w:rsid w:val="00A55688"/>
    <w:rsid w:val="00A55834"/>
    <w:rsid w:val="00A5587D"/>
    <w:rsid w:val="00A55AD0"/>
    <w:rsid w:val="00A55B26"/>
    <w:rsid w:val="00A55B87"/>
    <w:rsid w:val="00A55BE4"/>
    <w:rsid w:val="00A55CBA"/>
    <w:rsid w:val="00A55D0D"/>
    <w:rsid w:val="00A55E83"/>
    <w:rsid w:val="00A56049"/>
    <w:rsid w:val="00A5609F"/>
    <w:rsid w:val="00A56180"/>
    <w:rsid w:val="00A561E7"/>
    <w:rsid w:val="00A56256"/>
    <w:rsid w:val="00A56265"/>
    <w:rsid w:val="00A56521"/>
    <w:rsid w:val="00A5657C"/>
    <w:rsid w:val="00A56633"/>
    <w:rsid w:val="00A566F0"/>
    <w:rsid w:val="00A567B4"/>
    <w:rsid w:val="00A56A2D"/>
    <w:rsid w:val="00A56D96"/>
    <w:rsid w:val="00A56DA4"/>
    <w:rsid w:val="00A56DE7"/>
    <w:rsid w:val="00A56EAD"/>
    <w:rsid w:val="00A5706A"/>
    <w:rsid w:val="00A570E0"/>
    <w:rsid w:val="00A5717F"/>
    <w:rsid w:val="00A57193"/>
    <w:rsid w:val="00A572DB"/>
    <w:rsid w:val="00A57385"/>
    <w:rsid w:val="00A57633"/>
    <w:rsid w:val="00A577B0"/>
    <w:rsid w:val="00A57852"/>
    <w:rsid w:val="00A578AB"/>
    <w:rsid w:val="00A579DF"/>
    <w:rsid w:val="00A57BC8"/>
    <w:rsid w:val="00A57D08"/>
    <w:rsid w:val="00A600DB"/>
    <w:rsid w:val="00A60106"/>
    <w:rsid w:val="00A601ED"/>
    <w:rsid w:val="00A602D1"/>
    <w:rsid w:val="00A60329"/>
    <w:rsid w:val="00A60332"/>
    <w:rsid w:val="00A605F8"/>
    <w:rsid w:val="00A60751"/>
    <w:rsid w:val="00A60803"/>
    <w:rsid w:val="00A6086A"/>
    <w:rsid w:val="00A608FC"/>
    <w:rsid w:val="00A60B1B"/>
    <w:rsid w:val="00A60B27"/>
    <w:rsid w:val="00A60B2A"/>
    <w:rsid w:val="00A60B46"/>
    <w:rsid w:val="00A60B50"/>
    <w:rsid w:val="00A60CFF"/>
    <w:rsid w:val="00A60D64"/>
    <w:rsid w:val="00A60D96"/>
    <w:rsid w:val="00A60F30"/>
    <w:rsid w:val="00A60FE4"/>
    <w:rsid w:val="00A60FFD"/>
    <w:rsid w:val="00A61046"/>
    <w:rsid w:val="00A6106C"/>
    <w:rsid w:val="00A610CB"/>
    <w:rsid w:val="00A61272"/>
    <w:rsid w:val="00A612D5"/>
    <w:rsid w:val="00A6132C"/>
    <w:rsid w:val="00A61373"/>
    <w:rsid w:val="00A61442"/>
    <w:rsid w:val="00A616AD"/>
    <w:rsid w:val="00A61749"/>
    <w:rsid w:val="00A619EC"/>
    <w:rsid w:val="00A61A6D"/>
    <w:rsid w:val="00A61A94"/>
    <w:rsid w:val="00A61B8A"/>
    <w:rsid w:val="00A61C0C"/>
    <w:rsid w:val="00A61C3F"/>
    <w:rsid w:val="00A61D1E"/>
    <w:rsid w:val="00A61DB6"/>
    <w:rsid w:val="00A61F01"/>
    <w:rsid w:val="00A61F03"/>
    <w:rsid w:val="00A622FA"/>
    <w:rsid w:val="00A6239B"/>
    <w:rsid w:val="00A6248B"/>
    <w:rsid w:val="00A6271A"/>
    <w:rsid w:val="00A62749"/>
    <w:rsid w:val="00A627DB"/>
    <w:rsid w:val="00A62856"/>
    <w:rsid w:val="00A62A02"/>
    <w:rsid w:val="00A62ADB"/>
    <w:rsid w:val="00A62B9C"/>
    <w:rsid w:val="00A62BBB"/>
    <w:rsid w:val="00A62BD2"/>
    <w:rsid w:val="00A62C1E"/>
    <w:rsid w:val="00A62C7C"/>
    <w:rsid w:val="00A62CFE"/>
    <w:rsid w:val="00A630AD"/>
    <w:rsid w:val="00A630BC"/>
    <w:rsid w:val="00A6316F"/>
    <w:rsid w:val="00A6322A"/>
    <w:rsid w:val="00A632BD"/>
    <w:rsid w:val="00A63406"/>
    <w:rsid w:val="00A63498"/>
    <w:rsid w:val="00A635DE"/>
    <w:rsid w:val="00A6368D"/>
    <w:rsid w:val="00A6371F"/>
    <w:rsid w:val="00A637C1"/>
    <w:rsid w:val="00A63895"/>
    <w:rsid w:val="00A639E4"/>
    <w:rsid w:val="00A63AE3"/>
    <w:rsid w:val="00A63B17"/>
    <w:rsid w:val="00A63B7C"/>
    <w:rsid w:val="00A63BCE"/>
    <w:rsid w:val="00A63BE8"/>
    <w:rsid w:val="00A63C04"/>
    <w:rsid w:val="00A63C0C"/>
    <w:rsid w:val="00A63DE5"/>
    <w:rsid w:val="00A63DEA"/>
    <w:rsid w:val="00A63FAA"/>
    <w:rsid w:val="00A63FD9"/>
    <w:rsid w:val="00A64070"/>
    <w:rsid w:val="00A6417A"/>
    <w:rsid w:val="00A641DC"/>
    <w:rsid w:val="00A64319"/>
    <w:rsid w:val="00A6437D"/>
    <w:rsid w:val="00A643C9"/>
    <w:rsid w:val="00A64566"/>
    <w:rsid w:val="00A645FC"/>
    <w:rsid w:val="00A64896"/>
    <w:rsid w:val="00A649E1"/>
    <w:rsid w:val="00A64D1C"/>
    <w:rsid w:val="00A64E35"/>
    <w:rsid w:val="00A64EFC"/>
    <w:rsid w:val="00A64F09"/>
    <w:rsid w:val="00A64F2C"/>
    <w:rsid w:val="00A64F5B"/>
    <w:rsid w:val="00A65009"/>
    <w:rsid w:val="00A65137"/>
    <w:rsid w:val="00A6517D"/>
    <w:rsid w:val="00A651A3"/>
    <w:rsid w:val="00A651D2"/>
    <w:rsid w:val="00A65370"/>
    <w:rsid w:val="00A656BA"/>
    <w:rsid w:val="00A656FB"/>
    <w:rsid w:val="00A65764"/>
    <w:rsid w:val="00A65871"/>
    <w:rsid w:val="00A65A11"/>
    <w:rsid w:val="00A65BA0"/>
    <w:rsid w:val="00A65CB2"/>
    <w:rsid w:val="00A65D46"/>
    <w:rsid w:val="00A65DF8"/>
    <w:rsid w:val="00A65F32"/>
    <w:rsid w:val="00A66131"/>
    <w:rsid w:val="00A6613A"/>
    <w:rsid w:val="00A66195"/>
    <w:rsid w:val="00A66272"/>
    <w:rsid w:val="00A6632E"/>
    <w:rsid w:val="00A66381"/>
    <w:rsid w:val="00A6678D"/>
    <w:rsid w:val="00A667F6"/>
    <w:rsid w:val="00A668EC"/>
    <w:rsid w:val="00A6690F"/>
    <w:rsid w:val="00A66943"/>
    <w:rsid w:val="00A66A46"/>
    <w:rsid w:val="00A66A7B"/>
    <w:rsid w:val="00A66ACF"/>
    <w:rsid w:val="00A66B17"/>
    <w:rsid w:val="00A66B81"/>
    <w:rsid w:val="00A66C50"/>
    <w:rsid w:val="00A66EE7"/>
    <w:rsid w:val="00A67090"/>
    <w:rsid w:val="00A67097"/>
    <w:rsid w:val="00A67110"/>
    <w:rsid w:val="00A67113"/>
    <w:rsid w:val="00A67151"/>
    <w:rsid w:val="00A672AC"/>
    <w:rsid w:val="00A672AF"/>
    <w:rsid w:val="00A672FA"/>
    <w:rsid w:val="00A67396"/>
    <w:rsid w:val="00A674FB"/>
    <w:rsid w:val="00A675A6"/>
    <w:rsid w:val="00A676A4"/>
    <w:rsid w:val="00A67729"/>
    <w:rsid w:val="00A6775B"/>
    <w:rsid w:val="00A67929"/>
    <w:rsid w:val="00A679F9"/>
    <w:rsid w:val="00A67A07"/>
    <w:rsid w:val="00A67B6E"/>
    <w:rsid w:val="00A67BB8"/>
    <w:rsid w:val="00A67D39"/>
    <w:rsid w:val="00A67E76"/>
    <w:rsid w:val="00A67F3B"/>
    <w:rsid w:val="00A67F70"/>
    <w:rsid w:val="00A702C4"/>
    <w:rsid w:val="00A704B9"/>
    <w:rsid w:val="00A70673"/>
    <w:rsid w:val="00A7084C"/>
    <w:rsid w:val="00A70868"/>
    <w:rsid w:val="00A70A17"/>
    <w:rsid w:val="00A70B76"/>
    <w:rsid w:val="00A70C02"/>
    <w:rsid w:val="00A70CF7"/>
    <w:rsid w:val="00A70F1D"/>
    <w:rsid w:val="00A71055"/>
    <w:rsid w:val="00A7107E"/>
    <w:rsid w:val="00A7112C"/>
    <w:rsid w:val="00A7121C"/>
    <w:rsid w:val="00A71379"/>
    <w:rsid w:val="00A713E6"/>
    <w:rsid w:val="00A71492"/>
    <w:rsid w:val="00A7149E"/>
    <w:rsid w:val="00A715C3"/>
    <w:rsid w:val="00A71656"/>
    <w:rsid w:val="00A718A0"/>
    <w:rsid w:val="00A718F7"/>
    <w:rsid w:val="00A71908"/>
    <w:rsid w:val="00A719AB"/>
    <w:rsid w:val="00A71A88"/>
    <w:rsid w:val="00A71C2B"/>
    <w:rsid w:val="00A71CBD"/>
    <w:rsid w:val="00A71CC6"/>
    <w:rsid w:val="00A71D0C"/>
    <w:rsid w:val="00A71D2A"/>
    <w:rsid w:val="00A71FC8"/>
    <w:rsid w:val="00A720F0"/>
    <w:rsid w:val="00A722A7"/>
    <w:rsid w:val="00A722C1"/>
    <w:rsid w:val="00A723A9"/>
    <w:rsid w:val="00A72471"/>
    <w:rsid w:val="00A7247C"/>
    <w:rsid w:val="00A7248D"/>
    <w:rsid w:val="00A724AB"/>
    <w:rsid w:val="00A7265A"/>
    <w:rsid w:val="00A726BB"/>
    <w:rsid w:val="00A7272C"/>
    <w:rsid w:val="00A72B1C"/>
    <w:rsid w:val="00A72B8D"/>
    <w:rsid w:val="00A72CF6"/>
    <w:rsid w:val="00A72FA9"/>
    <w:rsid w:val="00A73070"/>
    <w:rsid w:val="00A730E9"/>
    <w:rsid w:val="00A7319F"/>
    <w:rsid w:val="00A732F9"/>
    <w:rsid w:val="00A73341"/>
    <w:rsid w:val="00A733B0"/>
    <w:rsid w:val="00A734C4"/>
    <w:rsid w:val="00A7359B"/>
    <w:rsid w:val="00A736A2"/>
    <w:rsid w:val="00A739E6"/>
    <w:rsid w:val="00A73A8A"/>
    <w:rsid w:val="00A73B88"/>
    <w:rsid w:val="00A73B91"/>
    <w:rsid w:val="00A73BBC"/>
    <w:rsid w:val="00A73D07"/>
    <w:rsid w:val="00A73DB9"/>
    <w:rsid w:val="00A73E49"/>
    <w:rsid w:val="00A73EBD"/>
    <w:rsid w:val="00A73F1C"/>
    <w:rsid w:val="00A73F46"/>
    <w:rsid w:val="00A740B0"/>
    <w:rsid w:val="00A7413A"/>
    <w:rsid w:val="00A741DC"/>
    <w:rsid w:val="00A742D9"/>
    <w:rsid w:val="00A743FB"/>
    <w:rsid w:val="00A74445"/>
    <w:rsid w:val="00A74532"/>
    <w:rsid w:val="00A7457B"/>
    <w:rsid w:val="00A74757"/>
    <w:rsid w:val="00A747A2"/>
    <w:rsid w:val="00A747B6"/>
    <w:rsid w:val="00A74868"/>
    <w:rsid w:val="00A74A69"/>
    <w:rsid w:val="00A74A99"/>
    <w:rsid w:val="00A74AF8"/>
    <w:rsid w:val="00A74BA5"/>
    <w:rsid w:val="00A74BE5"/>
    <w:rsid w:val="00A74CB2"/>
    <w:rsid w:val="00A74E15"/>
    <w:rsid w:val="00A74E25"/>
    <w:rsid w:val="00A74E84"/>
    <w:rsid w:val="00A751A9"/>
    <w:rsid w:val="00A751E6"/>
    <w:rsid w:val="00A753F9"/>
    <w:rsid w:val="00A754C2"/>
    <w:rsid w:val="00A75545"/>
    <w:rsid w:val="00A7554E"/>
    <w:rsid w:val="00A7559E"/>
    <w:rsid w:val="00A75742"/>
    <w:rsid w:val="00A7586D"/>
    <w:rsid w:val="00A75DD7"/>
    <w:rsid w:val="00A75EE6"/>
    <w:rsid w:val="00A75FD2"/>
    <w:rsid w:val="00A76215"/>
    <w:rsid w:val="00A76226"/>
    <w:rsid w:val="00A76260"/>
    <w:rsid w:val="00A7628D"/>
    <w:rsid w:val="00A76397"/>
    <w:rsid w:val="00A76636"/>
    <w:rsid w:val="00A7668A"/>
    <w:rsid w:val="00A766C4"/>
    <w:rsid w:val="00A766DA"/>
    <w:rsid w:val="00A7686B"/>
    <w:rsid w:val="00A76B72"/>
    <w:rsid w:val="00A76C43"/>
    <w:rsid w:val="00A76CED"/>
    <w:rsid w:val="00A76DCF"/>
    <w:rsid w:val="00A76EE7"/>
    <w:rsid w:val="00A76F1C"/>
    <w:rsid w:val="00A76F35"/>
    <w:rsid w:val="00A76F9D"/>
    <w:rsid w:val="00A770CF"/>
    <w:rsid w:val="00A771D0"/>
    <w:rsid w:val="00A771EA"/>
    <w:rsid w:val="00A77256"/>
    <w:rsid w:val="00A7735A"/>
    <w:rsid w:val="00A773E7"/>
    <w:rsid w:val="00A7745F"/>
    <w:rsid w:val="00A7796F"/>
    <w:rsid w:val="00A77979"/>
    <w:rsid w:val="00A779E0"/>
    <w:rsid w:val="00A77A42"/>
    <w:rsid w:val="00A77B7D"/>
    <w:rsid w:val="00A77CAA"/>
    <w:rsid w:val="00A77D60"/>
    <w:rsid w:val="00A801C8"/>
    <w:rsid w:val="00A8022E"/>
    <w:rsid w:val="00A80238"/>
    <w:rsid w:val="00A8045B"/>
    <w:rsid w:val="00A806D3"/>
    <w:rsid w:val="00A806F5"/>
    <w:rsid w:val="00A808FF"/>
    <w:rsid w:val="00A80ACB"/>
    <w:rsid w:val="00A80B59"/>
    <w:rsid w:val="00A80BFE"/>
    <w:rsid w:val="00A80C28"/>
    <w:rsid w:val="00A80C81"/>
    <w:rsid w:val="00A80CDD"/>
    <w:rsid w:val="00A80E04"/>
    <w:rsid w:val="00A80F8B"/>
    <w:rsid w:val="00A80FEC"/>
    <w:rsid w:val="00A8104F"/>
    <w:rsid w:val="00A8117D"/>
    <w:rsid w:val="00A81236"/>
    <w:rsid w:val="00A812E7"/>
    <w:rsid w:val="00A8168A"/>
    <w:rsid w:val="00A81720"/>
    <w:rsid w:val="00A817B5"/>
    <w:rsid w:val="00A817C7"/>
    <w:rsid w:val="00A81905"/>
    <w:rsid w:val="00A81A52"/>
    <w:rsid w:val="00A81ABC"/>
    <w:rsid w:val="00A81AC5"/>
    <w:rsid w:val="00A81AEE"/>
    <w:rsid w:val="00A81BF9"/>
    <w:rsid w:val="00A81C25"/>
    <w:rsid w:val="00A81DC9"/>
    <w:rsid w:val="00A8201F"/>
    <w:rsid w:val="00A82040"/>
    <w:rsid w:val="00A82048"/>
    <w:rsid w:val="00A8214A"/>
    <w:rsid w:val="00A82159"/>
    <w:rsid w:val="00A82281"/>
    <w:rsid w:val="00A82512"/>
    <w:rsid w:val="00A8257B"/>
    <w:rsid w:val="00A825E3"/>
    <w:rsid w:val="00A82657"/>
    <w:rsid w:val="00A82760"/>
    <w:rsid w:val="00A828B5"/>
    <w:rsid w:val="00A82BB2"/>
    <w:rsid w:val="00A82D6E"/>
    <w:rsid w:val="00A82DE6"/>
    <w:rsid w:val="00A82FB0"/>
    <w:rsid w:val="00A830BD"/>
    <w:rsid w:val="00A830DE"/>
    <w:rsid w:val="00A833C1"/>
    <w:rsid w:val="00A834D5"/>
    <w:rsid w:val="00A838A7"/>
    <w:rsid w:val="00A838CF"/>
    <w:rsid w:val="00A839CF"/>
    <w:rsid w:val="00A83A2D"/>
    <w:rsid w:val="00A83A71"/>
    <w:rsid w:val="00A83A96"/>
    <w:rsid w:val="00A83AF9"/>
    <w:rsid w:val="00A83B88"/>
    <w:rsid w:val="00A83C04"/>
    <w:rsid w:val="00A83C38"/>
    <w:rsid w:val="00A83CD6"/>
    <w:rsid w:val="00A83F5F"/>
    <w:rsid w:val="00A83F9F"/>
    <w:rsid w:val="00A83FD4"/>
    <w:rsid w:val="00A84097"/>
    <w:rsid w:val="00A840C8"/>
    <w:rsid w:val="00A84177"/>
    <w:rsid w:val="00A841AF"/>
    <w:rsid w:val="00A841C9"/>
    <w:rsid w:val="00A84208"/>
    <w:rsid w:val="00A8423A"/>
    <w:rsid w:val="00A84298"/>
    <w:rsid w:val="00A84508"/>
    <w:rsid w:val="00A845BD"/>
    <w:rsid w:val="00A84614"/>
    <w:rsid w:val="00A84665"/>
    <w:rsid w:val="00A846B3"/>
    <w:rsid w:val="00A846E4"/>
    <w:rsid w:val="00A847E5"/>
    <w:rsid w:val="00A84989"/>
    <w:rsid w:val="00A84AE2"/>
    <w:rsid w:val="00A84BDA"/>
    <w:rsid w:val="00A84C3F"/>
    <w:rsid w:val="00A84D2A"/>
    <w:rsid w:val="00A84D36"/>
    <w:rsid w:val="00A84DA4"/>
    <w:rsid w:val="00A84DE7"/>
    <w:rsid w:val="00A84E4A"/>
    <w:rsid w:val="00A84F43"/>
    <w:rsid w:val="00A85035"/>
    <w:rsid w:val="00A851B3"/>
    <w:rsid w:val="00A851F9"/>
    <w:rsid w:val="00A85292"/>
    <w:rsid w:val="00A852FA"/>
    <w:rsid w:val="00A8531A"/>
    <w:rsid w:val="00A85331"/>
    <w:rsid w:val="00A85565"/>
    <w:rsid w:val="00A85598"/>
    <w:rsid w:val="00A856D7"/>
    <w:rsid w:val="00A85715"/>
    <w:rsid w:val="00A85747"/>
    <w:rsid w:val="00A857B5"/>
    <w:rsid w:val="00A859F5"/>
    <w:rsid w:val="00A85AFE"/>
    <w:rsid w:val="00A85B4A"/>
    <w:rsid w:val="00A85B5E"/>
    <w:rsid w:val="00A85D68"/>
    <w:rsid w:val="00A85E32"/>
    <w:rsid w:val="00A85ED5"/>
    <w:rsid w:val="00A85ED8"/>
    <w:rsid w:val="00A86004"/>
    <w:rsid w:val="00A86036"/>
    <w:rsid w:val="00A861C1"/>
    <w:rsid w:val="00A8621A"/>
    <w:rsid w:val="00A8647A"/>
    <w:rsid w:val="00A865AB"/>
    <w:rsid w:val="00A86623"/>
    <w:rsid w:val="00A866CD"/>
    <w:rsid w:val="00A869B0"/>
    <w:rsid w:val="00A86A1E"/>
    <w:rsid w:val="00A86B2A"/>
    <w:rsid w:val="00A86C18"/>
    <w:rsid w:val="00A86D57"/>
    <w:rsid w:val="00A86E6A"/>
    <w:rsid w:val="00A86E6E"/>
    <w:rsid w:val="00A86E9F"/>
    <w:rsid w:val="00A87033"/>
    <w:rsid w:val="00A871BC"/>
    <w:rsid w:val="00A87277"/>
    <w:rsid w:val="00A872EE"/>
    <w:rsid w:val="00A87357"/>
    <w:rsid w:val="00A8744B"/>
    <w:rsid w:val="00A874B8"/>
    <w:rsid w:val="00A874E6"/>
    <w:rsid w:val="00A87531"/>
    <w:rsid w:val="00A8759A"/>
    <w:rsid w:val="00A87717"/>
    <w:rsid w:val="00A8775D"/>
    <w:rsid w:val="00A87895"/>
    <w:rsid w:val="00A87977"/>
    <w:rsid w:val="00A87A43"/>
    <w:rsid w:val="00A87A9B"/>
    <w:rsid w:val="00A87BB5"/>
    <w:rsid w:val="00A87C5C"/>
    <w:rsid w:val="00A87CA8"/>
    <w:rsid w:val="00A87CF1"/>
    <w:rsid w:val="00A87D20"/>
    <w:rsid w:val="00A87D71"/>
    <w:rsid w:val="00A87E79"/>
    <w:rsid w:val="00A87F07"/>
    <w:rsid w:val="00A87F4D"/>
    <w:rsid w:val="00A87FB6"/>
    <w:rsid w:val="00A90110"/>
    <w:rsid w:val="00A90151"/>
    <w:rsid w:val="00A90260"/>
    <w:rsid w:val="00A903C7"/>
    <w:rsid w:val="00A903CD"/>
    <w:rsid w:val="00A903E4"/>
    <w:rsid w:val="00A90418"/>
    <w:rsid w:val="00A90495"/>
    <w:rsid w:val="00A904DC"/>
    <w:rsid w:val="00A90579"/>
    <w:rsid w:val="00A90726"/>
    <w:rsid w:val="00A90870"/>
    <w:rsid w:val="00A90887"/>
    <w:rsid w:val="00A908DC"/>
    <w:rsid w:val="00A90915"/>
    <w:rsid w:val="00A9098E"/>
    <w:rsid w:val="00A90AD1"/>
    <w:rsid w:val="00A90BB9"/>
    <w:rsid w:val="00A90BC1"/>
    <w:rsid w:val="00A90C53"/>
    <w:rsid w:val="00A90E81"/>
    <w:rsid w:val="00A91023"/>
    <w:rsid w:val="00A91065"/>
    <w:rsid w:val="00A911A8"/>
    <w:rsid w:val="00A91251"/>
    <w:rsid w:val="00A915FE"/>
    <w:rsid w:val="00A9160C"/>
    <w:rsid w:val="00A91627"/>
    <w:rsid w:val="00A917BB"/>
    <w:rsid w:val="00A918B9"/>
    <w:rsid w:val="00A91BF2"/>
    <w:rsid w:val="00A91C92"/>
    <w:rsid w:val="00A91E24"/>
    <w:rsid w:val="00A91F71"/>
    <w:rsid w:val="00A92096"/>
    <w:rsid w:val="00A92100"/>
    <w:rsid w:val="00A921E5"/>
    <w:rsid w:val="00A9240E"/>
    <w:rsid w:val="00A9247B"/>
    <w:rsid w:val="00A925CA"/>
    <w:rsid w:val="00A92608"/>
    <w:rsid w:val="00A92673"/>
    <w:rsid w:val="00A926EB"/>
    <w:rsid w:val="00A9286D"/>
    <w:rsid w:val="00A9292A"/>
    <w:rsid w:val="00A92A32"/>
    <w:rsid w:val="00A92AD1"/>
    <w:rsid w:val="00A92AE0"/>
    <w:rsid w:val="00A92B1E"/>
    <w:rsid w:val="00A92B6E"/>
    <w:rsid w:val="00A92BF5"/>
    <w:rsid w:val="00A92FA1"/>
    <w:rsid w:val="00A92FC9"/>
    <w:rsid w:val="00A93085"/>
    <w:rsid w:val="00A9326E"/>
    <w:rsid w:val="00A93441"/>
    <w:rsid w:val="00A9346B"/>
    <w:rsid w:val="00A934A2"/>
    <w:rsid w:val="00A9354C"/>
    <w:rsid w:val="00A93565"/>
    <w:rsid w:val="00A9357A"/>
    <w:rsid w:val="00A935E8"/>
    <w:rsid w:val="00A935F2"/>
    <w:rsid w:val="00A93758"/>
    <w:rsid w:val="00A937E9"/>
    <w:rsid w:val="00A93858"/>
    <w:rsid w:val="00A93A17"/>
    <w:rsid w:val="00A93AD9"/>
    <w:rsid w:val="00A93ADC"/>
    <w:rsid w:val="00A93B4F"/>
    <w:rsid w:val="00A93B5B"/>
    <w:rsid w:val="00A93C4E"/>
    <w:rsid w:val="00A93D32"/>
    <w:rsid w:val="00A93EA6"/>
    <w:rsid w:val="00A93F00"/>
    <w:rsid w:val="00A93F4F"/>
    <w:rsid w:val="00A93F95"/>
    <w:rsid w:val="00A93FCD"/>
    <w:rsid w:val="00A942D9"/>
    <w:rsid w:val="00A94A96"/>
    <w:rsid w:val="00A94ACE"/>
    <w:rsid w:val="00A94AF5"/>
    <w:rsid w:val="00A94B30"/>
    <w:rsid w:val="00A94B6B"/>
    <w:rsid w:val="00A94E4C"/>
    <w:rsid w:val="00A94E7C"/>
    <w:rsid w:val="00A94F49"/>
    <w:rsid w:val="00A94F9F"/>
    <w:rsid w:val="00A9500E"/>
    <w:rsid w:val="00A951CD"/>
    <w:rsid w:val="00A951F1"/>
    <w:rsid w:val="00A954F3"/>
    <w:rsid w:val="00A958B9"/>
    <w:rsid w:val="00A9599F"/>
    <w:rsid w:val="00A959DB"/>
    <w:rsid w:val="00A95BB0"/>
    <w:rsid w:val="00A95BB9"/>
    <w:rsid w:val="00A95C18"/>
    <w:rsid w:val="00A95DF4"/>
    <w:rsid w:val="00A95F4C"/>
    <w:rsid w:val="00A95FF5"/>
    <w:rsid w:val="00A9602B"/>
    <w:rsid w:val="00A961B7"/>
    <w:rsid w:val="00A963D0"/>
    <w:rsid w:val="00A96411"/>
    <w:rsid w:val="00A9641F"/>
    <w:rsid w:val="00A96692"/>
    <w:rsid w:val="00A966AB"/>
    <w:rsid w:val="00A96795"/>
    <w:rsid w:val="00A9680A"/>
    <w:rsid w:val="00A968DB"/>
    <w:rsid w:val="00A96B16"/>
    <w:rsid w:val="00A96B35"/>
    <w:rsid w:val="00A96B5E"/>
    <w:rsid w:val="00A96BF0"/>
    <w:rsid w:val="00A96C84"/>
    <w:rsid w:val="00A96E78"/>
    <w:rsid w:val="00A9705F"/>
    <w:rsid w:val="00A970EB"/>
    <w:rsid w:val="00A97370"/>
    <w:rsid w:val="00A97532"/>
    <w:rsid w:val="00A97615"/>
    <w:rsid w:val="00A97674"/>
    <w:rsid w:val="00A9792D"/>
    <w:rsid w:val="00A97CC2"/>
    <w:rsid w:val="00A97D4D"/>
    <w:rsid w:val="00A97E89"/>
    <w:rsid w:val="00A97FF5"/>
    <w:rsid w:val="00AA0064"/>
    <w:rsid w:val="00AA01B0"/>
    <w:rsid w:val="00AA01F8"/>
    <w:rsid w:val="00AA0238"/>
    <w:rsid w:val="00AA034F"/>
    <w:rsid w:val="00AA03D7"/>
    <w:rsid w:val="00AA041A"/>
    <w:rsid w:val="00AA0478"/>
    <w:rsid w:val="00AA05D8"/>
    <w:rsid w:val="00AA0615"/>
    <w:rsid w:val="00AA0825"/>
    <w:rsid w:val="00AA0A07"/>
    <w:rsid w:val="00AA0AE2"/>
    <w:rsid w:val="00AA0BC9"/>
    <w:rsid w:val="00AA0C07"/>
    <w:rsid w:val="00AA0D74"/>
    <w:rsid w:val="00AA0E1C"/>
    <w:rsid w:val="00AA0EE7"/>
    <w:rsid w:val="00AA1019"/>
    <w:rsid w:val="00AA10BE"/>
    <w:rsid w:val="00AA10D8"/>
    <w:rsid w:val="00AA11A3"/>
    <w:rsid w:val="00AA11C1"/>
    <w:rsid w:val="00AA1219"/>
    <w:rsid w:val="00AA1343"/>
    <w:rsid w:val="00AA144B"/>
    <w:rsid w:val="00AA1450"/>
    <w:rsid w:val="00AA149D"/>
    <w:rsid w:val="00AA1775"/>
    <w:rsid w:val="00AA17C4"/>
    <w:rsid w:val="00AA1958"/>
    <w:rsid w:val="00AA19AD"/>
    <w:rsid w:val="00AA1A97"/>
    <w:rsid w:val="00AA1BC7"/>
    <w:rsid w:val="00AA1CB4"/>
    <w:rsid w:val="00AA1F42"/>
    <w:rsid w:val="00AA1F48"/>
    <w:rsid w:val="00AA1F67"/>
    <w:rsid w:val="00AA202E"/>
    <w:rsid w:val="00AA20FB"/>
    <w:rsid w:val="00AA229E"/>
    <w:rsid w:val="00AA23A9"/>
    <w:rsid w:val="00AA2402"/>
    <w:rsid w:val="00AA245D"/>
    <w:rsid w:val="00AA249E"/>
    <w:rsid w:val="00AA255B"/>
    <w:rsid w:val="00AA2599"/>
    <w:rsid w:val="00AA25B6"/>
    <w:rsid w:val="00AA2755"/>
    <w:rsid w:val="00AA27B2"/>
    <w:rsid w:val="00AA2928"/>
    <w:rsid w:val="00AA2BD4"/>
    <w:rsid w:val="00AA2C82"/>
    <w:rsid w:val="00AA2D73"/>
    <w:rsid w:val="00AA2DB5"/>
    <w:rsid w:val="00AA2DFC"/>
    <w:rsid w:val="00AA2E01"/>
    <w:rsid w:val="00AA2E5D"/>
    <w:rsid w:val="00AA31A6"/>
    <w:rsid w:val="00AA3229"/>
    <w:rsid w:val="00AA322E"/>
    <w:rsid w:val="00AA32F3"/>
    <w:rsid w:val="00AA33BE"/>
    <w:rsid w:val="00AA3427"/>
    <w:rsid w:val="00AA351B"/>
    <w:rsid w:val="00AA35BE"/>
    <w:rsid w:val="00AA35D5"/>
    <w:rsid w:val="00AA368D"/>
    <w:rsid w:val="00AA387F"/>
    <w:rsid w:val="00AA38CC"/>
    <w:rsid w:val="00AA3923"/>
    <w:rsid w:val="00AA3977"/>
    <w:rsid w:val="00AA39E7"/>
    <w:rsid w:val="00AA3C3D"/>
    <w:rsid w:val="00AA3CEE"/>
    <w:rsid w:val="00AA3E11"/>
    <w:rsid w:val="00AA3EB9"/>
    <w:rsid w:val="00AA3EFE"/>
    <w:rsid w:val="00AA3FC7"/>
    <w:rsid w:val="00AA4012"/>
    <w:rsid w:val="00AA4099"/>
    <w:rsid w:val="00AA4196"/>
    <w:rsid w:val="00AA424B"/>
    <w:rsid w:val="00AA425C"/>
    <w:rsid w:val="00AA4263"/>
    <w:rsid w:val="00AA42EF"/>
    <w:rsid w:val="00AA4316"/>
    <w:rsid w:val="00AA43A3"/>
    <w:rsid w:val="00AA4713"/>
    <w:rsid w:val="00AA4819"/>
    <w:rsid w:val="00AA4862"/>
    <w:rsid w:val="00AA4A65"/>
    <w:rsid w:val="00AA4B9B"/>
    <w:rsid w:val="00AA4BCB"/>
    <w:rsid w:val="00AA4BDA"/>
    <w:rsid w:val="00AA4D18"/>
    <w:rsid w:val="00AA5028"/>
    <w:rsid w:val="00AA5074"/>
    <w:rsid w:val="00AA5432"/>
    <w:rsid w:val="00AA54BD"/>
    <w:rsid w:val="00AA5633"/>
    <w:rsid w:val="00AA565D"/>
    <w:rsid w:val="00AA5746"/>
    <w:rsid w:val="00AA5781"/>
    <w:rsid w:val="00AA5787"/>
    <w:rsid w:val="00AA578A"/>
    <w:rsid w:val="00AA582B"/>
    <w:rsid w:val="00AA5911"/>
    <w:rsid w:val="00AA59C8"/>
    <w:rsid w:val="00AA59F2"/>
    <w:rsid w:val="00AA5BF1"/>
    <w:rsid w:val="00AA5C61"/>
    <w:rsid w:val="00AA5C8A"/>
    <w:rsid w:val="00AA5D5C"/>
    <w:rsid w:val="00AA5D89"/>
    <w:rsid w:val="00AA5EF1"/>
    <w:rsid w:val="00AA5F51"/>
    <w:rsid w:val="00AA60CD"/>
    <w:rsid w:val="00AA62B2"/>
    <w:rsid w:val="00AA64C9"/>
    <w:rsid w:val="00AA6533"/>
    <w:rsid w:val="00AA6668"/>
    <w:rsid w:val="00AA6710"/>
    <w:rsid w:val="00AA677C"/>
    <w:rsid w:val="00AA67E0"/>
    <w:rsid w:val="00AA67EB"/>
    <w:rsid w:val="00AA6899"/>
    <w:rsid w:val="00AA6992"/>
    <w:rsid w:val="00AA69DE"/>
    <w:rsid w:val="00AA6C38"/>
    <w:rsid w:val="00AA6C6A"/>
    <w:rsid w:val="00AA6D3F"/>
    <w:rsid w:val="00AA6D74"/>
    <w:rsid w:val="00AA6F6C"/>
    <w:rsid w:val="00AA7130"/>
    <w:rsid w:val="00AA7152"/>
    <w:rsid w:val="00AA7273"/>
    <w:rsid w:val="00AA7332"/>
    <w:rsid w:val="00AA7353"/>
    <w:rsid w:val="00AA7458"/>
    <w:rsid w:val="00AA755F"/>
    <w:rsid w:val="00AA7671"/>
    <w:rsid w:val="00AA76BF"/>
    <w:rsid w:val="00AA76CA"/>
    <w:rsid w:val="00AA7789"/>
    <w:rsid w:val="00AA7857"/>
    <w:rsid w:val="00AA79DC"/>
    <w:rsid w:val="00AA79E4"/>
    <w:rsid w:val="00AA7AFD"/>
    <w:rsid w:val="00AA7BF7"/>
    <w:rsid w:val="00AA7C43"/>
    <w:rsid w:val="00AA7D63"/>
    <w:rsid w:val="00AA7F38"/>
    <w:rsid w:val="00AA7F59"/>
    <w:rsid w:val="00AA7FBB"/>
    <w:rsid w:val="00AB003F"/>
    <w:rsid w:val="00AB038C"/>
    <w:rsid w:val="00AB048E"/>
    <w:rsid w:val="00AB0597"/>
    <w:rsid w:val="00AB07EA"/>
    <w:rsid w:val="00AB081C"/>
    <w:rsid w:val="00AB089C"/>
    <w:rsid w:val="00AB0E1C"/>
    <w:rsid w:val="00AB0EBC"/>
    <w:rsid w:val="00AB0F0A"/>
    <w:rsid w:val="00AB0F36"/>
    <w:rsid w:val="00AB0FBD"/>
    <w:rsid w:val="00AB0FC0"/>
    <w:rsid w:val="00AB123F"/>
    <w:rsid w:val="00AB124F"/>
    <w:rsid w:val="00AB1269"/>
    <w:rsid w:val="00AB1408"/>
    <w:rsid w:val="00AB15EA"/>
    <w:rsid w:val="00AB17C9"/>
    <w:rsid w:val="00AB190A"/>
    <w:rsid w:val="00AB1C52"/>
    <w:rsid w:val="00AB1D21"/>
    <w:rsid w:val="00AB1D26"/>
    <w:rsid w:val="00AB1D37"/>
    <w:rsid w:val="00AB1FFF"/>
    <w:rsid w:val="00AB20C5"/>
    <w:rsid w:val="00AB2182"/>
    <w:rsid w:val="00AB2192"/>
    <w:rsid w:val="00AB2371"/>
    <w:rsid w:val="00AB23F1"/>
    <w:rsid w:val="00AB293F"/>
    <w:rsid w:val="00AB29E1"/>
    <w:rsid w:val="00AB2AC7"/>
    <w:rsid w:val="00AB2B68"/>
    <w:rsid w:val="00AB2B9C"/>
    <w:rsid w:val="00AB2BF8"/>
    <w:rsid w:val="00AB2C01"/>
    <w:rsid w:val="00AB2C38"/>
    <w:rsid w:val="00AB2CA3"/>
    <w:rsid w:val="00AB2D10"/>
    <w:rsid w:val="00AB2D5D"/>
    <w:rsid w:val="00AB2D61"/>
    <w:rsid w:val="00AB30A0"/>
    <w:rsid w:val="00AB30E4"/>
    <w:rsid w:val="00AB320C"/>
    <w:rsid w:val="00AB32C5"/>
    <w:rsid w:val="00AB342C"/>
    <w:rsid w:val="00AB343E"/>
    <w:rsid w:val="00AB3659"/>
    <w:rsid w:val="00AB3692"/>
    <w:rsid w:val="00AB36B3"/>
    <w:rsid w:val="00AB3764"/>
    <w:rsid w:val="00AB3812"/>
    <w:rsid w:val="00AB3841"/>
    <w:rsid w:val="00AB38EB"/>
    <w:rsid w:val="00AB3931"/>
    <w:rsid w:val="00AB3A0D"/>
    <w:rsid w:val="00AB3A43"/>
    <w:rsid w:val="00AB3A6F"/>
    <w:rsid w:val="00AB3C2D"/>
    <w:rsid w:val="00AB3E06"/>
    <w:rsid w:val="00AB413B"/>
    <w:rsid w:val="00AB4173"/>
    <w:rsid w:val="00AB4257"/>
    <w:rsid w:val="00AB45E4"/>
    <w:rsid w:val="00AB4743"/>
    <w:rsid w:val="00AB493D"/>
    <w:rsid w:val="00AB49C1"/>
    <w:rsid w:val="00AB4A77"/>
    <w:rsid w:val="00AB4B1E"/>
    <w:rsid w:val="00AB4B8C"/>
    <w:rsid w:val="00AB4C7E"/>
    <w:rsid w:val="00AB4C8B"/>
    <w:rsid w:val="00AB50BF"/>
    <w:rsid w:val="00AB50EA"/>
    <w:rsid w:val="00AB5239"/>
    <w:rsid w:val="00AB52DF"/>
    <w:rsid w:val="00AB53FF"/>
    <w:rsid w:val="00AB5559"/>
    <w:rsid w:val="00AB55E8"/>
    <w:rsid w:val="00AB55F9"/>
    <w:rsid w:val="00AB56A3"/>
    <w:rsid w:val="00AB56F3"/>
    <w:rsid w:val="00AB5820"/>
    <w:rsid w:val="00AB58A0"/>
    <w:rsid w:val="00AB59A2"/>
    <w:rsid w:val="00AB5B29"/>
    <w:rsid w:val="00AB5BF4"/>
    <w:rsid w:val="00AB5C25"/>
    <w:rsid w:val="00AB5C75"/>
    <w:rsid w:val="00AB5D54"/>
    <w:rsid w:val="00AB5E26"/>
    <w:rsid w:val="00AB5F4C"/>
    <w:rsid w:val="00AB5F92"/>
    <w:rsid w:val="00AB605A"/>
    <w:rsid w:val="00AB6065"/>
    <w:rsid w:val="00AB6078"/>
    <w:rsid w:val="00AB61CB"/>
    <w:rsid w:val="00AB6222"/>
    <w:rsid w:val="00AB6266"/>
    <w:rsid w:val="00AB637C"/>
    <w:rsid w:val="00AB66C8"/>
    <w:rsid w:val="00AB66CE"/>
    <w:rsid w:val="00AB6748"/>
    <w:rsid w:val="00AB67A8"/>
    <w:rsid w:val="00AB67FE"/>
    <w:rsid w:val="00AB6842"/>
    <w:rsid w:val="00AB686C"/>
    <w:rsid w:val="00AB690C"/>
    <w:rsid w:val="00AB69C4"/>
    <w:rsid w:val="00AB6A4C"/>
    <w:rsid w:val="00AB6B37"/>
    <w:rsid w:val="00AB6B6F"/>
    <w:rsid w:val="00AB6C13"/>
    <w:rsid w:val="00AB6C8A"/>
    <w:rsid w:val="00AB6D77"/>
    <w:rsid w:val="00AB6D7B"/>
    <w:rsid w:val="00AB6DDA"/>
    <w:rsid w:val="00AB6F0C"/>
    <w:rsid w:val="00AB6FEE"/>
    <w:rsid w:val="00AB6FF7"/>
    <w:rsid w:val="00AB7125"/>
    <w:rsid w:val="00AB7162"/>
    <w:rsid w:val="00AB71FA"/>
    <w:rsid w:val="00AB7217"/>
    <w:rsid w:val="00AB7346"/>
    <w:rsid w:val="00AB754D"/>
    <w:rsid w:val="00AB7638"/>
    <w:rsid w:val="00AB769F"/>
    <w:rsid w:val="00AB76B4"/>
    <w:rsid w:val="00AB76E3"/>
    <w:rsid w:val="00AB771B"/>
    <w:rsid w:val="00AB7821"/>
    <w:rsid w:val="00AB7962"/>
    <w:rsid w:val="00AB79B9"/>
    <w:rsid w:val="00AB7D64"/>
    <w:rsid w:val="00AC0170"/>
    <w:rsid w:val="00AC01B7"/>
    <w:rsid w:val="00AC01C4"/>
    <w:rsid w:val="00AC02DA"/>
    <w:rsid w:val="00AC038A"/>
    <w:rsid w:val="00AC0452"/>
    <w:rsid w:val="00AC05AF"/>
    <w:rsid w:val="00AC05D3"/>
    <w:rsid w:val="00AC069C"/>
    <w:rsid w:val="00AC0747"/>
    <w:rsid w:val="00AC074C"/>
    <w:rsid w:val="00AC0955"/>
    <w:rsid w:val="00AC0A1B"/>
    <w:rsid w:val="00AC0A26"/>
    <w:rsid w:val="00AC0C78"/>
    <w:rsid w:val="00AC0D09"/>
    <w:rsid w:val="00AC0DAF"/>
    <w:rsid w:val="00AC0E02"/>
    <w:rsid w:val="00AC0E25"/>
    <w:rsid w:val="00AC1147"/>
    <w:rsid w:val="00AC1307"/>
    <w:rsid w:val="00AC1525"/>
    <w:rsid w:val="00AC157D"/>
    <w:rsid w:val="00AC16A0"/>
    <w:rsid w:val="00AC1701"/>
    <w:rsid w:val="00AC18AD"/>
    <w:rsid w:val="00AC18E3"/>
    <w:rsid w:val="00AC1A9A"/>
    <w:rsid w:val="00AC1AA3"/>
    <w:rsid w:val="00AC1ACC"/>
    <w:rsid w:val="00AC1B06"/>
    <w:rsid w:val="00AC1B0D"/>
    <w:rsid w:val="00AC1C2D"/>
    <w:rsid w:val="00AC1C90"/>
    <w:rsid w:val="00AC1CBC"/>
    <w:rsid w:val="00AC1CF8"/>
    <w:rsid w:val="00AC20C2"/>
    <w:rsid w:val="00AC21BE"/>
    <w:rsid w:val="00AC21C1"/>
    <w:rsid w:val="00AC2300"/>
    <w:rsid w:val="00AC2304"/>
    <w:rsid w:val="00AC23CD"/>
    <w:rsid w:val="00AC24B1"/>
    <w:rsid w:val="00AC24E5"/>
    <w:rsid w:val="00AC26B0"/>
    <w:rsid w:val="00AC2860"/>
    <w:rsid w:val="00AC2C14"/>
    <w:rsid w:val="00AC2C68"/>
    <w:rsid w:val="00AC2C75"/>
    <w:rsid w:val="00AC2C97"/>
    <w:rsid w:val="00AC2CBE"/>
    <w:rsid w:val="00AC2CD4"/>
    <w:rsid w:val="00AC2CD6"/>
    <w:rsid w:val="00AC2D0C"/>
    <w:rsid w:val="00AC2D24"/>
    <w:rsid w:val="00AC2D79"/>
    <w:rsid w:val="00AC2DEF"/>
    <w:rsid w:val="00AC2F21"/>
    <w:rsid w:val="00AC307F"/>
    <w:rsid w:val="00AC3227"/>
    <w:rsid w:val="00AC33A7"/>
    <w:rsid w:val="00AC345B"/>
    <w:rsid w:val="00AC3710"/>
    <w:rsid w:val="00AC3735"/>
    <w:rsid w:val="00AC37C2"/>
    <w:rsid w:val="00AC37E6"/>
    <w:rsid w:val="00AC3826"/>
    <w:rsid w:val="00AC38A4"/>
    <w:rsid w:val="00AC38EE"/>
    <w:rsid w:val="00AC391C"/>
    <w:rsid w:val="00AC3AC8"/>
    <w:rsid w:val="00AC3E0E"/>
    <w:rsid w:val="00AC3E90"/>
    <w:rsid w:val="00AC3FAC"/>
    <w:rsid w:val="00AC3FF5"/>
    <w:rsid w:val="00AC4123"/>
    <w:rsid w:val="00AC423E"/>
    <w:rsid w:val="00AC43D3"/>
    <w:rsid w:val="00AC4413"/>
    <w:rsid w:val="00AC454F"/>
    <w:rsid w:val="00AC45A3"/>
    <w:rsid w:val="00AC461E"/>
    <w:rsid w:val="00AC47B9"/>
    <w:rsid w:val="00AC48AF"/>
    <w:rsid w:val="00AC4A67"/>
    <w:rsid w:val="00AC4B96"/>
    <w:rsid w:val="00AC4C4D"/>
    <w:rsid w:val="00AC4C5F"/>
    <w:rsid w:val="00AC4C76"/>
    <w:rsid w:val="00AC4D81"/>
    <w:rsid w:val="00AC4DB6"/>
    <w:rsid w:val="00AC4DBC"/>
    <w:rsid w:val="00AC520B"/>
    <w:rsid w:val="00AC5227"/>
    <w:rsid w:val="00AC56AA"/>
    <w:rsid w:val="00AC56F2"/>
    <w:rsid w:val="00AC5733"/>
    <w:rsid w:val="00AC5826"/>
    <w:rsid w:val="00AC59AC"/>
    <w:rsid w:val="00AC59D0"/>
    <w:rsid w:val="00AC59E7"/>
    <w:rsid w:val="00AC5A00"/>
    <w:rsid w:val="00AC5B18"/>
    <w:rsid w:val="00AC5B76"/>
    <w:rsid w:val="00AC5BBE"/>
    <w:rsid w:val="00AC5D3D"/>
    <w:rsid w:val="00AC5D69"/>
    <w:rsid w:val="00AC5FFE"/>
    <w:rsid w:val="00AC6162"/>
    <w:rsid w:val="00AC61E7"/>
    <w:rsid w:val="00AC630B"/>
    <w:rsid w:val="00AC6321"/>
    <w:rsid w:val="00AC6393"/>
    <w:rsid w:val="00AC650A"/>
    <w:rsid w:val="00AC6560"/>
    <w:rsid w:val="00AC65D6"/>
    <w:rsid w:val="00AC68A6"/>
    <w:rsid w:val="00AC6A4A"/>
    <w:rsid w:val="00AC6C25"/>
    <w:rsid w:val="00AC6D07"/>
    <w:rsid w:val="00AC6D4A"/>
    <w:rsid w:val="00AC6DD1"/>
    <w:rsid w:val="00AC6E0C"/>
    <w:rsid w:val="00AC6F48"/>
    <w:rsid w:val="00AC71A2"/>
    <w:rsid w:val="00AC71AB"/>
    <w:rsid w:val="00AC71FA"/>
    <w:rsid w:val="00AC7248"/>
    <w:rsid w:val="00AC72B2"/>
    <w:rsid w:val="00AC72C6"/>
    <w:rsid w:val="00AC736E"/>
    <w:rsid w:val="00AC790E"/>
    <w:rsid w:val="00AC79F0"/>
    <w:rsid w:val="00AC7A0A"/>
    <w:rsid w:val="00AC7B16"/>
    <w:rsid w:val="00AC7B74"/>
    <w:rsid w:val="00AD001F"/>
    <w:rsid w:val="00AD010D"/>
    <w:rsid w:val="00AD03C8"/>
    <w:rsid w:val="00AD041E"/>
    <w:rsid w:val="00AD042A"/>
    <w:rsid w:val="00AD04D2"/>
    <w:rsid w:val="00AD0503"/>
    <w:rsid w:val="00AD0640"/>
    <w:rsid w:val="00AD065C"/>
    <w:rsid w:val="00AD0794"/>
    <w:rsid w:val="00AD07B9"/>
    <w:rsid w:val="00AD0863"/>
    <w:rsid w:val="00AD095E"/>
    <w:rsid w:val="00AD0AD4"/>
    <w:rsid w:val="00AD0C18"/>
    <w:rsid w:val="00AD0C98"/>
    <w:rsid w:val="00AD0E54"/>
    <w:rsid w:val="00AD0E67"/>
    <w:rsid w:val="00AD0E7C"/>
    <w:rsid w:val="00AD0F60"/>
    <w:rsid w:val="00AD0FB2"/>
    <w:rsid w:val="00AD0FC3"/>
    <w:rsid w:val="00AD135B"/>
    <w:rsid w:val="00AD136B"/>
    <w:rsid w:val="00AD1398"/>
    <w:rsid w:val="00AD1403"/>
    <w:rsid w:val="00AD14B4"/>
    <w:rsid w:val="00AD16E7"/>
    <w:rsid w:val="00AD17E1"/>
    <w:rsid w:val="00AD1837"/>
    <w:rsid w:val="00AD1950"/>
    <w:rsid w:val="00AD19BA"/>
    <w:rsid w:val="00AD1ABB"/>
    <w:rsid w:val="00AD1DA8"/>
    <w:rsid w:val="00AD1F26"/>
    <w:rsid w:val="00AD1F87"/>
    <w:rsid w:val="00AD2172"/>
    <w:rsid w:val="00AD2323"/>
    <w:rsid w:val="00AD236E"/>
    <w:rsid w:val="00AD241A"/>
    <w:rsid w:val="00AD249B"/>
    <w:rsid w:val="00AD2794"/>
    <w:rsid w:val="00AD286A"/>
    <w:rsid w:val="00AD28BE"/>
    <w:rsid w:val="00AD2972"/>
    <w:rsid w:val="00AD2AF1"/>
    <w:rsid w:val="00AD2B0D"/>
    <w:rsid w:val="00AD2B31"/>
    <w:rsid w:val="00AD2B6D"/>
    <w:rsid w:val="00AD2C28"/>
    <w:rsid w:val="00AD2F9E"/>
    <w:rsid w:val="00AD3010"/>
    <w:rsid w:val="00AD320D"/>
    <w:rsid w:val="00AD3273"/>
    <w:rsid w:val="00AD3490"/>
    <w:rsid w:val="00AD39F7"/>
    <w:rsid w:val="00AD3B05"/>
    <w:rsid w:val="00AD3B52"/>
    <w:rsid w:val="00AD3C64"/>
    <w:rsid w:val="00AD3CB1"/>
    <w:rsid w:val="00AD3CB4"/>
    <w:rsid w:val="00AD3CDF"/>
    <w:rsid w:val="00AD3E9D"/>
    <w:rsid w:val="00AD3F6B"/>
    <w:rsid w:val="00AD3F7A"/>
    <w:rsid w:val="00AD40EA"/>
    <w:rsid w:val="00AD4180"/>
    <w:rsid w:val="00AD4192"/>
    <w:rsid w:val="00AD41EB"/>
    <w:rsid w:val="00AD4770"/>
    <w:rsid w:val="00AD4AAD"/>
    <w:rsid w:val="00AD4D60"/>
    <w:rsid w:val="00AD4DB8"/>
    <w:rsid w:val="00AD4E66"/>
    <w:rsid w:val="00AD5089"/>
    <w:rsid w:val="00AD50C6"/>
    <w:rsid w:val="00AD512E"/>
    <w:rsid w:val="00AD519D"/>
    <w:rsid w:val="00AD528D"/>
    <w:rsid w:val="00AD53C2"/>
    <w:rsid w:val="00AD549A"/>
    <w:rsid w:val="00AD557F"/>
    <w:rsid w:val="00AD5662"/>
    <w:rsid w:val="00AD574B"/>
    <w:rsid w:val="00AD576B"/>
    <w:rsid w:val="00AD57F3"/>
    <w:rsid w:val="00AD586B"/>
    <w:rsid w:val="00AD58D4"/>
    <w:rsid w:val="00AD59C9"/>
    <w:rsid w:val="00AD5AC7"/>
    <w:rsid w:val="00AD5AE7"/>
    <w:rsid w:val="00AD5AF1"/>
    <w:rsid w:val="00AD5D52"/>
    <w:rsid w:val="00AD5EBC"/>
    <w:rsid w:val="00AD5F0E"/>
    <w:rsid w:val="00AD60B4"/>
    <w:rsid w:val="00AD61F1"/>
    <w:rsid w:val="00AD6224"/>
    <w:rsid w:val="00AD638C"/>
    <w:rsid w:val="00AD63A6"/>
    <w:rsid w:val="00AD669F"/>
    <w:rsid w:val="00AD672D"/>
    <w:rsid w:val="00AD6761"/>
    <w:rsid w:val="00AD677B"/>
    <w:rsid w:val="00AD677E"/>
    <w:rsid w:val="00AD67C9"/>
    <w:rsid w:val="00AD68B9"/>
    <w:rsid w:val="00AD68E6"/>
    <w:rsid w:val="00AD69F4"/>
    <w:rsid w:val="00AD69F7"/>
    <w:rsid w:val="00AD6A11"/>
    <w:rsid w:val="00AD6B17"/>
    <w:rsid w:val="00AD6BB9"/>
    <w:rsid w:val="00AD6CDE"/>
    <w:rsid w:val="00AD6D3C"/>
    <w:rsid w:val="00AD6EA2"/>
    <w:rsid w:val="00AD6F35"/>
    <w:rsid w:val="00AD7297"/>
    <w:rsid w:val="00AD72D9"/>
    <w:rsid w:val="00AD776B"/>
    <w:rsid w:val="00AD798E"/>
    <w:rsid w:val="00AD7A6E"/>
    <w:rsid w:val="00AD7BB7"/>
    <w:rsid w:val="00AD7DA2"/>
    <w:rsid w:val="00AD7EF3"/>
    <w:rsid w:val="00AE0173"/>
    <w:rsid w:val="00AE018C"/>
    <w:rsid w:val="00AE0192"/>
    <w:rsid w:val="00AE01CC"/>
    <w:rsid w:val="00AE01CF"/>
    <w:rsid w:val="00AE021F"/>
    <w:rsid w:val="00AE022E"/>
    <w:rsid w:val="00AE0270"/>
    <w:rsid w:val="00AE0278"/>
    <w:rsid w:val="00AE0313"/>
    <w:rsid w:val="00AE0352"/>
    <w:rsid w:val="00AE03DD"/>
    <w:rsid w:val="00AE05F8"/>
    <w:rsid w:val="00AE0717"/>
    <w:rsid w:val="00AE0811"/>
    <w:rsid w:val="00AE0922"/>
    <w:rsid w:val="00AE0969"/>
    <w:rsid w:val="00AE09DD"/>
    <w:rsid w:val="00AE09E1"/>
    <w:rsid w:val="00AE0A5B"/>
    <w:rsid w:val="00AE0C7D"/>
    <w:rsid w:val="00AE0CEC"/>
    <w:rsid w:val="00AE0D38"/>
    <w:rsid w:val="00AE0D84"/>
    <w:rsid w:val="00AE0E3B"/>
    <w:rsid w:val="00AE1049"/>
    <w:rsid w:val="00AE1111"/>
    <w:rsid w:val="00AE135D"/>
    <w:rsid w:val="00AE136E"/>
    <w:rsid w:val="00AE1573"/>
    <w:rsid w:val="00AE1939"/>
    <w:rsid w:val="00AE1A0D"/>
    <w:rsid w:val="00AE1A69"/>
    <w:rsid w:val="00AE1B98"/>
    <w:rsid w:val="00AE1BE2"/>
    <w:rsid w:val="00AE1C09"/>
    <w:rsid w:val="00AE1D57"/>
    <w:rsid w:val="00AE1D81"/>
    <w:rsid w:val="00AE1EAB"/>
    <w:rsid w:val="00AE1F32"/>
    <w:rsid w:val="00AE1F7C"/>
    <w:rsid w:val="00AE212F"/>
    <w:rsid w:val="00AE21C0"/>
    <w:rsid w:val="00AE2395"/>
    <w:rsid w:val="00AE2495"/>
    <w:rsid w:val="00AE24AB"/>
    <w:rsid w:val="00AE24BF"/>
    <w:rsid w:val="00AE2599"/>
    <w:rsid w:val="00AE25FC"/>
    <w:rsid w:val="00AE2788"/>
    <w:rsid w:val="00AE28E8"/>
    <w:rsid w:val="00AE28EC"/>
    <w:rsid w:val="00AE2977"/>
    <w:rsid w:val="00AE2A2D"/>
    <w:rsid w:val="00AE2CB8"/>
    <w:rsid w:val="00AE2D0A"/>
    <w:rsid w:val="00AE2D20"/>
    <w:rsid w:val="00AE2D27"/>
    <w:rsid w:val="00AE2D9B"/>
    <w:rsid w:val="00AE2ED6"/>
    <w:rsid w:val="00AE2F48"/>
    <w:rsid w:val="00AE3001"/>
    <w:rsid w:val="00AE30C6"/>
    <w:rsid w:val="00AE30D8"/>
    <w:rsid w:val="00AE34A1"/>
    <w:rsid w:val="00AE3502"/>
    <w:rsid w:val="00AE354E"/>
    <w:rsid w:val="00AE3606"/>
    <w:rsid w:val="00AE376C"/>
    <w:rsid w:val="00AE3826"/>
    <w:rsid w:val="00AE38B9"/>
    <w:rsid w:val="00AE3A7B"/>
    <w:rsid w:val="00AE3ABF"/>
    <w:rsid w:val="00AE3AF2"/>
    <w:rsid w:val="00AE3C39"/>
    <w:rsid w:val="00AE3C8B"/>
    <w:rsid w:val="00AE3D58"/>
    <w:rsid w:val="00AE3DFA"/>
    <w:rsid w:val="00AE428D"/>
    <w:rsid w:val="00AE429B"/>
    <w:rsid w:val="00AE42EA"/>
    <w:rsid w:val="00AE43CA"/>
    <w:rsid w:val="00AE4564"/>
    <w:rsid w:val="00AE45C9"/>
    <w:rsid w:val="00AE467D"/>
    <w:rsid w:val="00AE469A"/>
    <w:rsid w:val="00AE471A"/>
    <w:rsid w:val="00AE4851"/>
    <w:rsid w:val="00AE48D2"/>
    <w:rsid w:val="00AE48F1"/>
    <w:rsid w:val="00AE48FD"/>
    <w:rsid w:val="00AE49EE"/>
    <w:rsid w:val="00AE4A24"/>
    <w:rsid w:val="00AE4BD1"/>
    <w:rsid w:val="00AE4C37"/>
    <w:rsid w:val="00AE4C53"/>
    <w:rsid w:val="00AE4CA5"/>
    <w:rsid w:val="00AE4E58"/>
    <w:rsid w:val="00AE4EF5"/>
    <w:rsid w:val="00AE4F1B"/>
    <w:rsid w:val="00AE4FB0"/>
    <w:rsid w:val="00AE50D2"/>
    <w:rsid w:val="00AE51FF"/>
    <w:rsid w:val="00AE52CE"/>
    <w:rsid w:val="00AE52F1"/>
    <w:rsid w:val="00AE5406"/>
    <w:rsid w:val="00AE549D"/>
    <w:rsid w:val="00AE54EA"/>
    <w:rsid w:val="00AE5571"/>
    <w:rsid w:val="00AE575E"/>
    <w:rsid w:val="00AE577D"/>
    <w:rsid w:val="00AE5940"/>
    <w:rsid w:val="00AE5966"/>
    <w:rsid w:val="00AE596C"/>
    <w:rsid w:val="00AE5A2A"/>
    <w:rsid w:val="00AE5BC1"/>
    <w:rsid w:val="00AE5EAA"/>
    <w:rsid w:val="00AE5F31"/>
    <w:rsid w:val="00AE5FD5"/>
    <w:rsid w:val="00AE604B"/>
    <w:rsid w:val="00AE6096"/>
    <w:rsid w:val="00AE60BC"/>
    <w:rsid w:val="00AE644D"/>
    <w:rsid w:val="00AE65E6"/>
    <w:rsid w:val="00AE668A"/>
    <w:rsid w:val="00AE66B2"/>
    <w:rsid w:val="00AE68D9"/>
    <w:rsid w:val="00AE6957"/>
    <w:rsid w:val="00AE69A0"/>
    <w:rsid w:val="00AE6A23"/>
    <w:rsid w:val="00AE6AAE"/>
    <w:rsid w:val="00AE6C3F"/>
    <w:rsid w:val="00AE6CE3"/>
    <w:rsid w:val="00AE6D48"/>
    <w:rsid w:val="00AE6D5A"/>
    <w:rsid w:val="00AE6F20"/>
    <w:rsid w:val="00AE7004"/>
    <w:rsid w:val="00AE7056"/>
    <w:rsid w:val="00AE70E0"/>
    <w:rsid w:val="00AE71F6"/>
    <w:rsid w:val="00AE7222"/>
    <w:rsid w:val="00AE72E3"/>
    <w:rsid w:val="00AE7338"/>
    <w:rsid w:val="00AE73A7"/>
    <w:rsid w:val="00AE73D9"/>
    <w:rsid w:val="00AE7499"/>
    <w:rsid w:val="00AE74C0"/>
    <w:rsid w:val="00AE76C2"/>
    <w:rsid w:val="00AE77D3"/>
    <w:rsid w:val="00AE7893"/>
    <w:rsid w:val="00AE789F"/>
    <w:rsid w:val="00AE79E7"/>
    <w:rsid w:val="00AE79F5"/>
    <w:rsid w:val="00AE7A93"/>
    <w:rsid w:val="00AE7BD9"/>
    <w:rsid w:val="00AE7D2E"/>
    <w:rsid w:val="00AE7DAC"/>
    <w:rsid w:val="00AE7E1B"/>
    <w:rsid w:val="00AE7F49"/>
    <w:rsid w:val="00AE7F89"/>
    <w:rsid w:val="00AF0054"/>
    <w:rsid w:val="00AF01E6"/>
    <w:rsid w:val="00AF02BC"/>
    <w:rsid w:val="00AF02EC"/>
    <w:rsid w:val="00AF034A"/>
    <w:rsid w:val="00AF0379"/>
    <w:rsid w:val="00AF03FA"/>
    <w:rsid w:val="00AF0411"/>
    <w:rsid w:val="00AF0512"/>
    <w:rsid w:val="00AF0655"/>
    <w:rsid w:val="00AF070A"/>
    <w:rsid w:val="00AF077F"/>
    <w:rsid w:val="00AF07DE"/>
    <w:rsid w:val="00AF08AB"/>
    <w:rsid w:val="00AF0910"/>
    <w:rsid w:val="00AF0BDC"/>
    <w:rsid w:val="00AF0BEF"/>
    <w:rsid w:val="00AF0C5A"/>
    <w:rsid w:val="00AF0D1C"/>
    <w:rsid w:val="00AF0D90"/>
    <w:rsid w:val="00AF0E97"/>
    <w:rsid w:val="00AF0F28"/>
    <w:rsid w:val="00AF0F61"/>
    <w:rsid w:val="00AF0F79"/>
    <w:rsid w:val="00AF0F93"/>
    <w:rsid w:val="00AF0FDB"/>
    <w:rsid w:val="00AF12B2"/>
    <w:rsid w:val="00AF1306"/>
    <w:rsid w:val="00AF1321"/>
    <w:rsid w:val="00AF136E"/>
    <w:rsid w:val="00AF13BE"/>
    <w:rsid w:val="00AF1679"/>
    <w:rsid w:val="00AF16A4"/>
    <w:rsid w:val="00AF1713"/>
    <w:rsid w:val="00AF17BF"/>
    <w:rsid w:val="00AF1876"/>
    <w:rsid w:val="00AF19C9"/>
    <w:rsid w:val="00AF19FA"/>
    <w:rsid w:val="00AF1C4F"/>
    <w:rsid w:val="00AF1F0B"/>
    <w:rsid w:val="00AF1F75"/>
    <w:rsid w:val="00AF1F8A"/>
    <w:rsid w:val="00AF1FF1"/>
    <w:rsid w:val="00AF20B9"/>
    <w:rsid w:val="00AF20D9"/>
    <w:rsid w:val="00AF20F8"/>
    <w:rsid w:val="00AF2165"/>
    <w:rsid w:val="00AF23A1"/>
    <w:rsid w:val="00AF23DB"/>
    <w:rsid w:val="00AF256D"/>
    <w:rsid w:val="00AF26E1"/>
    <w:rsid w:val="00AF2727"/>
    <w:rsid w:val="00AF284A"/>
    <w:rsid w:val="00AF2891"/>
    <w:rsid w:val="00AF28A6"/>
    <w:rsid w:val="00AF28F2"/>
    <w:rsid w:val="00AF29FA"/>
    <w:rsid w:val="00AF2A17"/>
    <w:rsid w:val="00AF2A8A"/>
    <w:rsid w:val="00AF2BCE"/>
    <w:rsid w:val="00AF2C58"/>
    <w:rsid w:val="00AF2C61"/>
    <w:rsid w:val="00AF2C8D"/>
    <w:rsid w:val="00AF2CCA"/>
    <w:rsid w:val="00AF2E03"/>
    <w:rsid w:val="00AF2EC4"/>
    <w:rsid w:val="00AF2F65"/>
    <w:rsid w:val="00AF301F"/>
    <w:rsid w:val="00AF3056"/>
    <w:rsid w:val="00AF3239"/>
    <w:rsid w:val="00AF32BC"/>
    <w:rsid w:val="00AF345F"/>
    <w:rsid w:val="00AF3514"/>
    <w:rsid w:val="00AF3595"/>
    <w:rsid w:val="00AF35AA"/>
    <w:rsid w:val="00AF35B8"/>
    <w:rsid w:val="00AF361E"/>
    <w:rsid w:val="00AF3659"/>
    <w:rsid w:val="00AF3925"/>
    <w:rsid w:val="00AF3A1F"/>
    <w:rsid w:val="00AF3B65"/>
    <w:rsid w:val="00AF3E28"/>
    <w:rsid w:val="00AF3E42"/>
    <w:rsid w:val="00AF3F81"/>
    <w:rsid w:val="00AF3FEC"/>
    <w:rsid w:val="00AF400A"/>
    <w:rsid w:val="00AF40D0"/>
    <w:rsid w:val="00AF4138"/>
    <w:rsid w:val="00AF419B"/>
    <w:rsid w:val="00AF429E"/>
    <w:rsid w:val="00AF42BB"/>
    <w:rsid w:val="00AF42E4"/>
    <w:rsid w:val="00AF43B0"/>
    <w:rsid w:val="00AF43F7"/>
    <w:rsid w:val="00AF44E1"/>
    <w:rsid w:val="00AF4565"/>
    <w:rsid w:val="00AF4670"/>
    <w:rsid w:val="00AF469A"/>
    <w:rsid w:val="00AF471D"/>
    <w:rsid w:val="00AF495F"/>
    <w:rsid w:val="00AF4B4F"/>
    <w:rsid w:val="00AF4B67"/>
    <w:rsid w:val="00AF4BA4"/>
    <w:rsid w:val="00AF4C93"/>
    <w:rsid w:val="00AF5049"/>
    <w:rsid w:val="00AF512E"/>
    <w:rsid w:val="00AF53BD"/>
    <w:rsid w:val="00AF53FA"/>
    <w:rsid w:val="00AF545B"/>
    <w:rsid w:val="00AF568B"/>
    <w:rsid w:val="00AF596D"/>
    <w:rsid w:val="00AF5AE0"/>
    <w:rsid w:val="00AF5ECB"/>
    <w:rsid w:val="00AF5F78"/>
    <w:rsid w:val="00AF6051"/>
    <w:rsid w:val="00AF61AC"/>
    <w:rsid w:val="00AF620B"/>
    <w:rsid w:val="00AF6270"/>
    <w:rsid w:val="00AF627C"/>
    <w:rsid w:val="00AF629E"/>
    <w:rsid w:val="00AF6399"/>
    <w:rsid w:val="00AF6470"/>
    <w:rsid w:val="00AF65A0"/>
    <w:rsid w:val="00AF65F3"/>
    <w:rsid w:val="00AF6726"/>
    <w:rsid w:val="00AF6761"/>
    <w:rsid w:val="00AF6782"/>
    <w:rsid w:val="00AF684A"/>
    <w:rsid w:val="00AF6871"/>
    <w:rsid w:val="00AF69D8"/>
    <w:rsid w:val="00AF6AB1"/>
    <w:rsid w:val="00AF6B8D"/>
    <w:rsid w:val="00AF6D3E"/>
    <w:rsid w:val="00AF6E35"/>
    <w:rsid w:val="00AF6E50"/>
    <w:rsid w:val="00AF6F5C"/>
    <w:rsid w:val="00AF6FC5"/>
    <w:rsid w:val="00AF6FE9"/>
    <w:rsid w:val="00AF7078"/>
    <w:rsid w:val="00AF7194"/>
    <w:rsid w:val="00AF73B0"/>
    <w:rsid w:val="00AF73B1"/>
    <w:rsid w:val="00AF73FB"/>
    <w:rsid w:val="00AF7617"/>
    <w:rsid w:val="00AF770E"/>
    <w:rsid w:val="00AF7745"/>
    <w:rsid w:val="00AF7870"/>
    <w:rsid w:val="00AF79AF"/>
    <w:rsid w:val="00AF7A9D"/>
    <w:rsid w:val="00AF7B75"/>
    <w:rsid w:val="00AF7C5D"/>
    <w:rsid w:val="00AF7E9E"/>
    <w:rsid w:val="00B00078"/>
    <w:rsid w:val="00B0007A"/>
    <w:rsid w:val="00B0016F"/>
    <w:rsid w:val="00B001DC"/>
    <w:rsid w:val="00B0028D"/>
    <w:rsid w:val="00B002A9"/>
    <w:rsid w:val="00B002E6"/>
    <w:rsid w:val="00B00317"/>
    <w:rsid w:val="00B003C3"/>
    <w:rsid w:val="00B003F3"/>
    <w:rsid w:val="00B00692"/>
    <w:rsid w:val="00B00982"/>
    <w:rsid w:val="00B00B23"/>
    <w:rsid w:val="00B00C34"/>
    <w:rsid w:val="00B00CC3"/>
    <w:rsid w:val="00B00E0F"/>
    <w:rsid w:val="00B00E11"/>
    <w:rsid w:val="00B00F56"/>
    <w:rsid w:val="00B00F5D"/>
    <w:rsid w:val="00B01133"/>
    <w:rsid w:val="00B011D1"/>
    <w:rsid w:val="00B01213"/>
    <w:rsid w:val="00B01357"/>
    <w:rsid w:val="00B013F3"/>
    <w:rsid w:val="00B014BA"/>
    <w:rsid w:val="00B0159D"/>
    <w:rsid w:val="00B015B9"/>
    <w:rsid w:val="00B01744"/>
    <w:rsid w:val="00B0187F"/>
    <w:rsid w:val="00B01A81"/>
    <w:rsid w:val="00B01AFD"/>
    <w:rsid w:val="00B01BC9"/>
    <w:rsid w:val="00B01EB2"/>
    <w:rsid w:val="00B01EE6"/>
    <w:rsid w:val="00B01F73"/>
    <w:rsid w:val="00B021F1"/>
    <w:rsid w:val="00B02438"/>
    <w:rsid w:val="00B02685"/>
    <w:rsid w:val="00B026D3"/>
    <w:rsid w:val="00B02829"/>
    <w:rsid w:val="00B0291D"/>
    <w:rsid w:val="00B029EA"/>
    <w:rsid w:val="00B02A2C"/>
    <w:rsid w:val="00B02A3F"/>
    <w:rsid w:val="00B02A79"/>
    <w:rsid w:val="00B02B25"/>
    <w:rsid w:val="00B02C84"/>
    <w:rsid w:val="00B02D4A"/>
    <w:rsid w:val="00B02E27"/>
    <w:rsid w:val="00B02E41"/>
    <w:rsid w:val="00B02F5B"/>
    <w:rsid w:val="00B02FB6"/>
    <w:rsid w:val="00B0301C"/>
    <w:rsid w:val="00B030A9"/>
    <w:rsid w:val="00B030EB"/>
    <w:rsid w:val="00B0310C"/>
    <w:rsid w:val="00B0312C"/>
    <w:rsid w:val="00B0314D"/>
    <w:rsid w:val="00B031D6"/>
    <w:rsid w:val="00B03242"/>
    <w:rsid w:val="00B0337A"/>
    <w:rsid w:val="00B03413"/>
    <w:rsid w:val="00B036AB"/>
    <w:rsid w:val="00B03769"/>
    <w:rsid w:val="00B03848"/>
    <w:rsid w:val="00B038BE"/>
    <w:rsid w:val="00B039A7"/>
    <w:rsid w:val="00B03BCD"/>
    <w:rsid w:val="00B03DFA"/>
    <w:rsid w:val="00B03EC5"/>
    <w:rsid w:val="00B041D7"/>
    <w:rsid w:val="00B04277"/>
    <w:rsid w:val="00B0436A"/>
    <w:rsid w:val="00B044B7"/>
    <w:rsid w:val="00B04563"/>
    <w:rsid w:val="00B0464D"/>
    <w:rsid w:val="00B046C4"/>
    <w:rsid w:val="00B0471A"/>
    <w:rsid w:val="00B04751"/>
    <w:rsid w:val="00B04844"/>
    <w:rsid w:val="00B04998"/>
    <w:rsid w:val="00B049F5"/>
    <w:rsid w:val="00B04A54"/>
    <w:rsid w:val="00B04C06"/>
    <w:rsid w:val="00B04DC3"/>
    <w:rsid w:val="00B04DE1"/>
    <w:rsid w:val="00B04E3D"/>
    <w:rsid w:val="00B04F92"/>
    <w:rsid w:val="00B050A2"/>
    <w:rsid w:val="00B050D6"/>
    <w:rsid w:val="00B05111"/>
    <w:rsid w:val="00B0518D"/>
    <w:rsid w:val="00B051CC"/>
    <w:rsid w:val="00B05406"/>
    <w:rsid w:val="00B05567"/>
    <w:rsid w:val="00B0571A"/>
    <w:rsid w:val="00B0572B"/>
    <w:rsid w:val="00B0586A"/>
    <w:rsid w:val="00B059DF"/>
    <w:rsid w:val="00B05AF4"/>
    <w:rsid w:val="00B05B3D"/>
    <w:rsid w:val="00B05BD1"/>
    <w:rsid w:val="00B05E8E"/>
    <w:rsid w:val="00B05ED2"/>
    <w:rsid w:val="00B05F86"/>
    <w:rsid w:val="00B05FE7"/>
    <w:rsid w:val="00B062FE"/>
    <w:rsid w:val="00B06312"/>
    <w:rsid w:val="00B0640D"/>
    <w:rsid w:val="00B06632"/>
    <w:rsid w:val="00B066C5"/>
    <w:rsid w:val="00B06796"/>
    <w:rsid w:val="00B0687A"/>
    <w:rsid w:val="00B068D8"/>
    <w:rsid w:val="00B06940"/>
    <w:rsid w:val="00B069CF"/>
    <w:rsid w:val="00B06B3A"/>
    <w:rsid w:val="00B06BB4"/>
    <w:rsid w:val="00B0705C"/>
    <w:rsid w:val="00B0713E"/>
    <w:rsid w:val="00B071C5"/>
    <w:rsid w:val="00B07262"/>
    <w:rsid w:val="00B073A5"/>
    <w:rsid w:val="00B074F6"/>
    <w:rsid w:val="00B0759E"/>
    <w:rsid w:val="00B075AC"/>
    <w:rsid w:val="00B07644"/>
    <w:rsid w:val="00B07654"/>
    <w:rsid w:val="00B0765C"/>
    <w:rsid w:val="00B076EE"/>
    <w:rsid w:val="00B07710"/>
    <w:rsid w:val="00B077E7"/>
    <w:rsid w:val="00B079A8"/>
    <w:rsid w:val="00B07A75"/>
    <w:rsid w:val="00B07B65"/>
    <w:rsid w:val="00B07C3C"/>
    <w:rsid w:val="00B07C50"/>
    <w:rsid w:val="00B07D72"/>
    <w:rsid w:val="00B07F72"/>
    <w:rsid w:val="00B07FDF"/>
    <w:rsid w:val="00B10171"/>
    <w:rsid w:val="00B101D6"/>
    <w:rsid w:val="00B10248"/>
    <w:rsid w:val="00B1025D"/>
    <w:rsid w:val="00B10639"/>
    <w:rsid w:val="00B10769"/>
    <w:rsid w:val="00B1088A"/>
    <w:rsid w:val="00B10977"/>
    <w:rsid w:val="00B10A75"/>
    <w:rsid w:val="00B10B69"/>
    <w:rsid w:val="00B10BEB"/>
    <w:rsid w:val="00B10E68"/>
    <w:rsid w:val="00B11058"/>
    <w:rsid w:val="00B11253"/>
    <w:rsid w:val="00B114DB"/>
    <w:rsid w:val="00B11508"/>
    <w:rsid w:val="00B115AC"/>
    <w:rsid w:val="00B1162B"/>
    <w:rsid w:val="00B119B5"/>
    <w:rsid w:val="00B11A66"/>
    <w:rsid w:val="00B11C1F"/>
    <w:rsid w:val="00B11C87"/>
    <w:rsid w:val="00B11D0C"/>
    <w:rsid w:val="00B11E1D"/>
    <w:rsid w:val="00B11EB4"/>
    <w:rsid w:val="00B11FC7"/>
    <w:rsid w:val="00B12053"/>
    <w:rsid w:val="00B12113"/>
    <w:rsid w:val="00B12165"/>
    <w:rsid w:val="00B12230"/>
    <w:rsid w:val="00B12469"/>
    <w:rsid w:val="00B126F9"/>
    <w:rsid w:val="00B1272D"/>
    <w:rsid w:val="00B12739"/>
    <w:rsid w:val="00B12764"/>
    <w:rsid w:val="00B127BE"/>
    <w:rsid w:val="00B12928"/>
    <w:rsid w:val="00B129A4"/>
    <w:rsid w:val="00B12A67"/>
    <w:rsid w:val="00B12B49"/>
    <w:rsid w:val="00B12B98"/>
    <w:rsid w:val="00B12CA5"/>
    <w:rsid w:val="00B12D7C"/>
    <w:rsid w:val="00B1301A"/>
    <w:rsid w:val="00B13020"/>
    <w:rsid w:val="00B1309C"/>
    <w:rsid w:val="00B1351F"/>
    <w:rsid w:val="00B135B8"/>
    <w:rsid w:val="00B13854"/>
    <w:rsid w:val="00B13936"/>
    <w:rsid w:val="00B13A96"/>
    <w:rsid w:val="00B13C45"/>
    <w:rsid w:val="00B13E93"/>
    <w:rsid w:val="00B13F76"/>
    <w:rsid w:val="00B13F83"/>
    <w:rsid w:val="00B13FB9"/>
    <w:rsid w:val="00B1401D"/>
    <w:rsid w:val="00B1415F"/>
    <w:rsid w:val="00B14314"/>
    <w:rsid w:val="00B1431A"/>
    <w:rsid w:val="00B1438A"/>
    <w:rsid w:val="00B144AB"/>
    <w:rsid w:val="00B14548"/>
    <w:rsid w:val="00B1465E"/>
    <w:rsid w:val="00B146C2"/>
    <w:rsid w:val="00B14726"/>
    <w:rsid w:val="00B14736"/>
    <w:rsid w:val="00B1493C"/>
    <w:rsid w:val="00B14AF5"/>
    <w:rsid w:val="00B14E2F"/>
    <w:rsid w:val="00B14E90"/>
    <w:rsid w:val="00B1512F"/>
    <w:rsid w:val="00B15416"/>
    <w:rsid w:val="00B154B7"/>
    <w:rsid w:val="00B155F2"/>
    <w:rsid w:val="00B15672"/>
    <w:rsid w:val="00B15691"/>
    <w:rsid w:val="00B157CD"/>
    <w:rsid w:val="00B159F0"/>
    <w:rsid w:val="00B15B33"/>
    <w:rsid w:val="00B15B4F"/>
    <w:rsid w:val="00B15CEC"/>
    <w:rsid w:val="00B15F2A"/>
    <w:rsid w:val="00B15FC6"/>
    <w:rsid w:val="00B1602C"/>
    <w:rsid w:val="00B1617C"/>
    <w:rsid w:val="00B161A3"/>
    <w:rsid w:val="00B16277"/>
    <w:rsid w:val="00B16294"/>
    <w:rsid w:val="00B16408"/>
    <w:rsid w:val="00B1651F"/>
    <w:rsid w:val="00B1660F"/>
    <w:rsid w:val="00B166A9"/>
    <w:rsid w:val="00B16844"/>
    <w:rsid w:val="00B16902"/>
    <w:rsid w:val="00B16969"/>
    <w:rsid w:val="00B169A1"/>
    <w:rsid w:val="00B16BCB"/>
    <w:rsid w:val="00B16D67"/>
    <w:rsid w:val="00B16F39"/>
    <w:rsid w:val="00B16F9E"/>
    <w:rsid w:val="00B16FD0"/>
    <w:rsid w:val="00B16FE5"/>
    <w:rsid w:val="00B17064"/>
    <w:rsid w:val="00B1734C"/>
    <w:rsid w:val="00B175CB"/>
    <w:rsid w:val="00B1766E"/>
    <w:rsid w:val="00B1766F"/>
    <w:rsid w:val="00B17678"/>
    <w:rsid w:val="00B176F0"/>
    <w:rsid w:val="00B1792C"/>
    <w:rsid w:val="00B17A98"/>
    <w:rsid w:val="00B17A9B"/>
    <w:rsid w:val="00B17ADC"/>
    <w:rsid w:val="00B17C7D"/>
    <w:rsid w:val="00B17CA2"/>
    <w:rsid w:val="00B17FAF"/>
    <w:rsid w:val="00B20050"/>
    <w:rsid w:val="00B20287"/>
    <w:rsid w:val="00B20413"/>
    <w:rsid w:val="00B20429"/>
    <w:rsid w:val="00B2044A"/>
    <w:rsid w:val="00B204B5"/>
    <w:rsid w:val="00B20507"/>
    <w:rsid w:val="00B206C4"/>
    <w:rsid w:val="00B20743"/>
    <w:rsid w:val="00B2084F"/>
    <w:rsid w:val="00B20957"/>
    <w:rsid w:val="00B209F5"/>
    <w:rsid w:val="00B20BDF"/>
    <w:rsid w:val="00B20D29"/>
    <w:rsid w:val="00B20D58"/>
    <w:rsid w:val="00B20E7E"/>
    <w:rsid w:val="00B21085"/>
    <w:rsid w:val="00B210CD"/>
    <w:rsid w:val="00B211C1"/>
    <w:rsid w:val="00B21246"/>
    <w:rsid w:val="00B2135E"/>
    <w:rsid w:val="00B213CA"/>
    <w:rsid w:val="00B214F8"/>
    <w:rsid w:val="00B2155C"/>
    <w:rsid w:val="00B21575"/>
    <w:rsid w:val="00B21579"/>
    <w:rsid w:val="00B21BD2"/>
    <w:rsid w:val="00B21DC4"/>
    <w:rsid w:val="00B21F49"/>
    <w:rsid w:val="00B22062"/>
    <w:rsid w:val="00B22176"/>
    <w:rsid w:val="00B221A9"/>
    <w:rsid w:val="00B22421"/>
    <w:rsid w:val="00B226F0"/>
    <w:rsid w:val="00B226F4"/>
    <w:rsid w:val="00B22746"/>
    <w:rsid w:val="00B22800"/>
    <w:rsid w:val="00B2289D"/>
    <w:rsid w:val="00B228F3"/>
    <w:rsid w:val="00B22A0F"/>
    <w:rsid w:val="00B22A58"/>
    <w:rsid w:val="00B22AB0"/>
    <w:rsid w:val="00B22AF3"/>
    <w:rsid w:val="00B22B10"/>
    <w:rsid w:val="00B22B25"/>
    <w:rsid w:val="00B22C81"/>
    <w:rsid w:val="00B22C91"/>
    <w:rsid w:val="00B22CB9"/>
    <w:rsid w:val="00B22CBD"/>
    <w:rsid w:val="00B22E56"/>
    <w:rsid w:val="00B22F3A"/>
    <w:rsid w:val="00B22F4A"/>
    <w:rsid w:val="00B234DB"/>
    <w:rsid w:val="00B23563"/>
    <w:rsid w:val="00B2362D"/>
    <w:rsid w:val="00B23933"/>
    <w:rsid w:val="00B239A8"/>
    <w:rsid w:val="00B23A14"/>
    <w:rsid w:val="00B23C47"/>
    <w:rsid w:val="00B23D54"/>
    <w:rsid w:val="00B23DB2"/>
    <w:rsid w:val="00B23F10"/>
    <w:rsid w:val="00B23FF6"/>
    <w:rsid w:val="00B24052"/>
    <w:rsid w:val="00B24060"/>
    <w:rsid w:val="00B240F5"/>
    <w:rsid w:val="00B2413F"/>
    <w:rsid w:val="00B241CC"/>
    <w:rsid w:val="00B242BD"/>
    <w:rsid w:val="00B24552"/>
    <w:rsid w:val="00B24756"/>
    <w:rsid w:val="00B24806"/>
    <w:rsid w:val="00B248DD"/>
    <w:rsid w:val="00B249D0"/>
    <w:rsid w:val="00B24A64"/>
    <w:rsid w:val="00B24AAA"/>
    <w:rsid w:val="00B24B92"/>
    <w:rsid w:val="00B24D54"/>
    <w:rsid w:val="00B24EDB"/>
    <w:rsid w:val="00B25324"/>
    <w:rsid w:val="00B2543E"/>
    <w:rsid w:val="00B2570B"/>
    <w:rsid w:val="00B258AF"/>
    <w:rsid w:val="00B258B5"/>
    <w:rsid w:val="00B2590D"/>
    <w:rsid w:val="00B25AA5"/>
    <w:rsid w:val="00B25B7D"/>
    <w:rsid w:val="00B25C1C"/>
    <w:rsid w:val="00B25D0F"/>
    <w:rsid w:val="00B25D16"/>
    <w:rsid w:val="00B25D4E"/>
    <w:rsid w:val="00B25E05"/>
    <w:rsid w:val="00B26101"/>
    <w:rsid w:val="00B263E0"/>
    <w:rsid w:val="00B263E6"/>
    <w:rsid w:val="00B2641C"/>
    <w:rsid w:val="00B264DB"/>
    <w:rsid w:val="00B2659F"/>
    <w:rsid w:val="00B266A7"/>
    <w:rsid w:val="00B2681A"/>
    <w:rsid w:val="00B268D2"/>
    <w:rsid w:val="00B26939"/>
    <w:rsid w:val="00B26A5E"/>
    <w:rsid w:val="00B26BF0"/>
    <w:rsid w:val="00B26E17"/>
    <w:rsid w:val="00B26E4A"/>
    <w:rsid w:val="00B26EBA"/>
    <w:rsid w:val="00B26F07"/>
    <w:rsid w:val="00B2709A"/>
    <w:rsid w:val="00B27139"/>
    <w:rsid w:val="00B2722A"/>
    <w:rsid w:val="00B273B2"/>
    <w:rsid w:val="00B27553"/>
    <w:rsid w:val="00B2757D"/>
    <w:rsid w:val="00B275B5"/>
    <w:rsid w:val="00B27732"/>
    <w:rsid w:val="00B278F9"/>
    <w:rsid w:val="00B27DAF"/>
    <w:rsid w:val="00B3000B"/>
    <w:rsid w:val="00B30011"/>
    <w:rsid w:val="00B300A7"/>
    <w:rsid w:val="00B30233"/>
    <w:rsid w:val="00B3035E"/>
    <w:rsid w:val="00B303A7"/>
    <w:rsid w:val="00B303B7"/>
    <w:rsid w:val="00B30488"/>
    <w:rsid w:val="00B304AC"/>
    <w:rsid w:val="00B30512"/>
    <w:rsid w:val="00B3057B"/>
    <w:rsid w:val="00B305B2"/>
    <w:rsid w:val="00B30744"/>
    <w:rsid w:val="00B307C1"/>
    <w:rsid w:val="00B308E6"/>
    <w:rsid w:val="00B30AA5"/>
    <w:rsid w:val="00B30BA4"/>
    <w:rsid w:val="00B30D05"/>
    <w:rsid w:val="00B30E01"/>
    <w:rsid w:val="00B30E05"/>
    <w:rsid w:val="00B30E3E"/>
    <w:rsid w:val="00B30F0B"/>
    <w:rsid w:val="00B3104A"/>
    <w:rsid w:val="00B312FD"/>
    <w:rsid w:val="00B313C0"/>
    <w:rsid w:val="00B31404"/>
    <w:rsid w:val="00B3151C"/>
    <w:rsid w:val="00B31529"/>
    <w:rsid w:val="00B3170B"/>
    <w:rsid w:val="00B317C7"/>
    <w:rsid w:val="00B31835"/>
    <w:rsid w:val="00B3198A"/>
    <w:rsid w:val="00B319C3"/>
    <w:rsid w:val="00B31A88"/>
    <w:rsid w:val="00B31AB2"/>
    <w:rsid w:val="00B31C7C"/>
    <w:rsid w:val="00B31E1A"/>
    <w:rsid w:val="00B31E91"/>
    <w:rsid w:val="00B31EEC"/>
    <w:rsid w:val="00B3208A"/>
    <w:rsid w:val="00B32150"/>
    <w:rsid w:val="00B32333"/>
    <w:rsid w:val="00B3249F"/>
    <w:rsid w:val="00B326A1"/>
    <w:rsid w:val="00B326EE"/>
    <w:rsid w:val="00B32840"/>
    <w:rsid w:val="00B32854"/>
    <w:rsid w:val="00B3292C"/>
    <w:rsid w:val="00B32A62"/>
    <w:rsid w:val="00B32AC5"/>
    <w:rsid w:val="00B32E38"/>
    <w:rsid w:val="00B32E6E"/>
    <w:rsid w:val="00B32F63"/>
    <w:rsid w:val="00B331CF"/>
    <w:rsid w:val="00B33371"/>
    <w:rsid w:val="00B33373"/>
    <w:rsid w:val="00B33411"/>
    <w:rsid w:val="00B33419"/>
    <w:rsid w:val="00B3348E"/>
    <w:rsid w:val="00B335A9"/>
    <w:rsid w:val="00B33729"/>
    <w:rsid w:val="00B3377A"/>
    <w:rsid w:val="00B33789"/>
    <w:rsid w:val="00B337F8"/>
    <w:rsid w:val="00B33862"/>
    <w:rsid w:val="00B33868"/>
    <w:rsid w:val="00B33967"/>
    <w:rsid w:val="00B339DB"/>
    <w:rsid w:val="00B33A10"/>
    <w:rsid w:val="00B33C1A"/>
    <w:rsid w:val="00B33C57"/>
    <w:rsid w:val="00B33CB9"/>
    <w:rsid w:val="00B34006"/>
    <w:rsid w:val="00B341A7"/>
    <w:rsid w:val="00B34366"/>
    <w:rsid w:val="00B3445E"/>
    <w:rsid w:val="00B345B9"/>
    <w:rsid w:val="00B345EC"/>
    <w:rsid w:val="00B3467C"/>
    <w:rsid w:val="00B3475E"/>
    <w:rsid w:val="00B347FC"/>
    <w:rsid w:val="00B34827"/>
    <w:rsid w:val="00B3490E"/>
    <w:rsid w:val="00B349EE"/>
    <w:rsid w:val="00B34A5A"/>
    <w:rsid w:val="00B34A6B"/>
    <w:rsid w:val="00B34B7D"/>
    <w:rsid w:val="00B34C5E"/>
    <w:rsid w:val="00B34D50"/>
    <w:rsid w:val="00B34F4B"/>
    <w:rsid w:val="00B34F97"/>
    <w:rsid w:val="00B350B2"/>
    <w:rsid w:val="00B350E1"/>
    <w:rsid w:val="00B35135"/>
    <w:rsid w:val="00B352DE"/>
    <w:rsid w:val="00B35373"/>
    <w:rsid w:val="00B35578"/>
    <w:rsid w:val="00B355D1"/>
    <w:rsid w:val="00B355E2"/>
    <w:rsid w:val="00B3563A"/>
    <w:rsid w:val="00B35862"/>
    <w:rsid w:val="00B35A10"/>
    <w:rsid w:val="00B35BA9"/>
    <w:rsid w:val="00B35E7C"/>
    <w:rsid w:val="00B3607E"/>
    <w:rsid w:val="00B367AA"/>
    <w:rsid w:val="00B367AF"/>
    <w:rsid w:val="00B36848"/>
    <w:rsid w:val="00B36894"/>
    <w:rsid w:val="00B369D9"/>
    <w:rsid w:val="00B36ABC"/>
    <w:rsid w:val="00B36AFA"/>
    <w:rsid w:val="00B36CA3"/>
    <w:rsid w:val="00B36D6D"/>
    <w:rsid w:val="00B36D96"/>
    <w:rsid w:val="00B36E66"/>
    <w:rsid w:val="00B36F20"/>
    <w:rsid w:val="00B36F51"/>
    <w:rsid w:val="00B36FAF"/>
    <w:rsid w:val="00B371D4"/>
    <w:rsid w:val="00B371EC"/>
    <w:rsid w:val="00B3720F"/>
    <w:rsid w:val="00B37345"/>
    <w:rsid w:val="00B374DB"/>
    <w:rsid w:val="00B37821"/>
    <w:rsid w:val="00B378AC"/>
    <w:rsid w:val="00B37912"/>
    <w:rsid w:val="00B37C73"/>
    <w:rsid w:val="00B37E36"/>
    <w:rsid w:val="00B40006"/>
    <w:rsid w:val="00B40188"/>
    <w:rsid w:val="00B4030D"/>
    <w:rsid w:val="00B403F8"/>
    <w:rsid w:val="00B40447"/>
    <w:rsid w:val="00B40534"/>
    <w:rsid w:val="00B40546"/>
    <w:rsid w:val="00B40753"/>
    <w:rsid w:val="00B408C9"/>
    <w:rsid w:val="00B409FB"/>
    <w:rsid w:val="00B40A40"/>
    <w:rsid w:val="00B40A5D"/>
    <w:rsid w:val="00B40CB9"/>
    <w:rsid w:val="00B40CC5"/>
    <w:rsid w:val="00B40D45"/>
    <w:rsid w:val="00B40D54"/>
    <w:rsid w:val="00B40DF6"/>
    <w:rsid w:val="00B40E99"/>
    <w:rsid w:val="00B40F74"/>
    <w:rsid w:val="00B40FCE"/>
    <w:rsid w:val="00B411D2"/>
    <w:rsid w:val="00B41250"/>
    <w:rsid w:val="00B412D4"/>
    <w:rsid w:val="00B413AF"/>
    <w:rsid w:val="00B413BB"/>
    <w:rsid w:val="00B41470"/>
    <w:rsid w:val="00B41566"/>
    <w:rsid w:val="00B4157C"/>
    <w:rsid w:val="00B41599"/>
    <w:rsid w:val="00B41846"/>
    <w:rsid w:val="00B419EA"/>
    <w:rsid w:val="00B41B90"/>
    <w:rsid w:val="00B41BD0"/>
    <w:rsid w:val="00B41C55"/>
    <w:rsid w:val="00B41C97"/>
    <w:rsid w:val="00B41FD1"/>
    <w:rsid w:val="00B42072"/>
    <w:rsid w:val="00B420D6"/>
    <w:rsid w:val="00B420FE"/>
    <w:rsid w:val="00B42444"/>
    <w:rsid w:val="00B42600"/>
    <w:rsid w:val="00B426AE"/>
    <w:rsid w:val="00B42B2D"/>
    <w:rsid w:val="00B42B47"/>
    <w:rsid w:val="00B42BC7"/>
    <w:rsid w:val="00B42C0B"/>
    <w:rsid w:val="00B42CED"/>
    <w:rsid w:val="00B42D7D"/>
    <w:rsid w:val="00B42E08"/>
    <w:rsid w:val="00B42F3B"/>
    <w:rsid w:val="00B42F76"/>
    <w:rsid w:val="00B42FF8"/>
    <w:rsid w:val="00B43045"/>
    <w:rsid w:val="00B43105"/>
    <w:rsid w:val="00B43136"/>
    <w:rsid w:val="00B4317A"/>
    <w:rsid w:val="00B43304"/>
    <w:rsid w:val="00B4333D"/>
    <w:rsid w:val="00B43434"/>
    <w:rsid w:val="00B43512"/>
    <w:rsid w:val="00B43778"/>
    <w:rsid w:val="00B437E4"/>
    <w:rsid w:val="00B43969"/>
    <w:rsid w:val="00B439B0"/>
    <w:rsid w:val="00B43B5D"/>
    <w:rsid w:val="00B43C36"/>
    <w:rsid w:val="00B43F2A"/>
    <w:rsid w:val="00B440AB"/>
    <w:rsid w:val="00B44218"/>
    <w:rsid w:val="00B44231"/>
    <w:rsid w:val="00B444C2"/>
    <w:rsid w:val="00B44538"/>
    <w:rsid w:val="00B44591"/>
    <w:rsid w:val="00B44651"/>
    <w:rsid w:val="00B44733"/>
    <w:rsid w:val="00B447FD"/>
    <w:rsid w:val="00B448A0"/>
    <w:rsid w:val="00B44C33"/>
    <w:rsid w:val="00B44C48"/>
    <w:rsid w:val="00B453A5"/>
    <w:rsid w:val="00B45404"/>
    <w:rsid w:val="00B45517"/>
    <w:rsid w:val="00B455E4"/>
    <w:rsid w:val="00B45675"/>
    <w:rsid w:val="00B456D6"/>
    <w:rsid w:val="00B45913"/>
    <w:rsid w:val="00B4594C"/>
    <w:rsid w:val="00B459F5"/>
    <w:rsid w:val="00B45A9C"/>
    <w:rsid w:val="00B45AD7"/>
    <w:rsid w:val="00B45B79"/>
    <w:rsid w:val="00B45BCE"/>
    <w:rsid w:val="00B45C96"/>
    <w:rsid w:val="00B45D87"/>
    <w:rsid w:val="00B45DE8"/>
    <w:rsid w:val="00B45E2C"/>
    <w:rsid w:val="00B45F62"/>
    <w:rsid w:val="00B45F6B"/>
    <w:rsid w:val="00B45F9C"/>
    <w:rsid w:val="00B45FB6"/>
    <w:rsid w:val="00B45FF5"/>
    <w:rsid w:val="00B462E9"/>
    <w:rsid w:val="00B463B6"/>
    <w:rsid w:val="00B4648E"/>
    <w:rsid w:val="00B466FD"/>
    <w:rsid w:val="00B4673E"/>
    <w:rsid w:val="00B46751"/>
    <w:rsid w:val="00B46821"/>
    <w:rsid w:val="00B4686D"/>
    <w:rsid w:val="00B469FB"/>
    <w:rsid w:val="00B46BAC"/>
    <w:rsid w:val="00B470F2"/>
    <w:rsid w:val="00B4737E"/>
    <w:rsid w:val="00B473E6"/>
    <w:rsid w:val="00B47454"/>
    <w:rsid w:val="00B4745F"/>
    <w:rsid w:val="00B4746A"/>
    <w:rsid w:val="00B4747A"/>
    <w:rsid w:val="00B474A1"/>
    <w:rsid w:val="00B4770A"/>
    <w:rsid w:val="00B47737"/>
    <w:rsid w:val="00B47787"/>
    <w:rsid w:val="00B4779E"/>
    <w:rsid w:val="00B479AD"/>
    <w:rsid w:val="00B47A7D"/>
    <w:rsid w:val="00B47BFF"/>
    <w:rsid w:val="00B47D61"/>
    <w:rsid w:val="00B47F87"/>
    <w:rsid w:val="00B50108"/>
    <w:rsid w:val="00B50197"/>
    <w:rsid w:val="00B502EC"/>
    <w:rsid w:val="00B50322"/>
    <w:rsid w:val="00B50364"/>
    <w:rsid w:val="00B5038E"/>
    <w:rsid w:val="00B50407"/>
    <w:rsid w:val="00B504BF"/>
    <w:rsid w:val="00B509DD"/>
    <w:rsid w:val="00B50AD4"/>
    <w:rsid w:val="00B50B1B"/>
    <w:rsid w:val="00B50B9C"/>
    <w:rsid w:val="00B50C09"/>
    <w:rsid w:val="00B50C20"/>
    <w:rsid w:val="00B50C75"/>
    <w:rsid w:val="00B50DF1"/>
    <w:rsid w:val="00B50F76"/>
    <w:rsid w:val="00B51122"/>
    <w:rsid w:val="00B51236"/>
    <w:rsid w:val="00B51386"/>
    <w:rsid w:val="00B51669"/>
    <w:rsid w:val="00B516DE"/>
    <w:rsid w:val="00B5174E"/>
    <w:rsid w:val="00B517FF"/>
    <w:rsid w:val="00B5185A"/>
    <w:rsid w:val="00B518F9"/>
    <w:rsid w:val="00B5199B"/>
    <w:rsid w:val="00B51AD9"/>
    <w:rsid w:val="00B51B51"/>
    <w:rsid w:val="00B51C1F"/>
    <w:rsid w:val="00B51D6F"/>
    <w:rsid w:val="00B51D93"/>
    <w:rsid w:val="00B51D9E"/>
    <w:rsid w:val="00B51DB2"/>
    <w:rsid w:val="00B51E96"/>
    <w:rsid w:val="00B51EA6"/>
    <w:rsid w:val="00B51F39"/>
    <w:rsid w:val="00B5204C"/>
    <w:rsid w:val="00B52078"/>
    <w:rsid w:val="00B5220C"/>
    <w:rsid w:val="00B52261"/>
    <w:rsid w:val="00B52307"/>
    <w:rsid w:val="00B5246C"/>
    <w:rsid w:val="00B5250F"/>
    <w:rsid w:val="00B5256B"/>
    <w:rsid w:val="00B526A2"/>
    <w:rsid w:val="00B526AD"/>
    <w:rsid w:val="00B5271B"/>
    <w:rsid w:val="00B5291F"/>
    <w:rsid w:val="00B52AB1"/>
    <w:rsid w:val="00B52B9F"/>
    <w:rsid w:val="00B52C57"/>
    <w:rsid w:val="00B52D1F"/>
    <w:rsid w:val="00B52D79"/>
    <w:rsid w:val="00B52DA8"/>
    <w:rsid w:val="00B53017"/>
    <w:rsid w:val="00B5310D"/>
    <w:rsid w:val="00B531AA"/>
    <w:rsid w:val="00B5323A"/>
    <w:rsid w:val="00B532AB"/>
    <w:rsid w:val="00B534B3"/>
    <w:rsid w:val="00B53601"/>
    <w:rsid w:val="00B5365E"/>
    <w:rsid w:val="00B537B9"/>
    <w:rsid w:val="00B53852"/>
    <w:rsid w:val="00B53970"/>
    <w:rsid w:val="00B53A36"/>
    <w:rsid w:val="00B53CAD"/>
    <w:rsid w:val="00B53D16"/>
    <w:rsid w:val="00B53D7D"/>
    <w:rsid w:val="00B53F7B"/>
    <w:rsid w:val="00B5405C"/>
    <w:rsid w:val="00B540EE"/>
    <w:rsid w:val="00B541CF"/>
    <w:rsid w:val="00B541F8"/>
    <w:rsid w:val="00B542DC"/>
    <w:rsid w:val="00B543F8"/>
    <w:rsid w:val="00B54477"/>
    <w:rsid w:val="00B54528"/>
    <w:rsid w:val="00B54530"/>
    <w:rsid w:val="00B546F2"/>
    <w:rsid w:val="00B5473F"/>
    <w:rsid w:val="00B54742"/>
    <w:rsid w:val="00B547BC"/>
    <w:rsid w:val="00B54A0A"/>
    <w:rsid w:val="00B54AEE"/>
    <w:rsid w:val="00B54BD8"/>
    <w:rsid w:val="00B54C0D"/>
    <w:rsid w:val="00B54C51"/>
    <w:rsid w:val="00B54DB5"/>
    <w:rsid w:val="00B54DFB"/>
    <w:rsid w:val="00B54F5A"/>
    <w:rsid w:val="00B550E3"/>
    <w:rsid w:val="00B55109"/>
    <w:rsid w:val="00B5512C"/>
    <w:rsid w:val="00B55214"/>
    <w:rsid w:val="00B55533"/>
    <w:rsid w:val="00B5559C"/>
    <w:rsid w:val="00B555E2"/>
    <w:rsid w:val="00B55677"/>
    <w:rsid w:val="00B55737"/>
    <w:rsid w:val="00B557C4"/>
    <w:rsid w:val="00B55898"/>
    <w:rsid w:val="00B55977"/>
    <w:rsid w:val="00B55B33"/>
    <w:rsid w:val="00B55B44"/>
    <w:rsid w:val="00B55BA6"/>
    <w:rsid w:val="00B55C80"/>
    <w:rsid w:val="00B55CD6"/>
    <w:rsid w:val="00B55E01"/>
    <w:rsid w:val="00B55E95"/>
    <w:rsid w:val="00B55ED4"/>
    <w:rsid w:val="00B56112"/>
    <w:rsid w:val="00B562D8"/>
    <w:rsid w:val="00B562E2"/>
    <w:rsid w:val="00B56308"/>
    <w:rsid w:val="00B564DA"/>
    <w:rsid w:val="00B565AC"/>
    <w:rsid w:val="00B565E8"/>
    <w:rsid w:val="00B56608"/>
    <w:rsid w:val="00B56727"/>
    <w:rsid w:val="00B56785"/>
    <w:rsid w:val="00B56834"/>
    <w:rsid w:val="00B568D7"/>
    <w:rsid w:val="00B5693E"/>
    <w:rsid w:val="00B56971"/>
    <w:rsid w:val="00B56AE3"/>
    <w:rsid w:val="00B56AE7"/>
    <w:rsid w:val="00B56BEA"/>
    <w:rsid w:val="00B56D14"/>
    <w:rsid w:val="00B56D72"/>
    <w:rsid w:val="00B56D7A"/>
    <w:rsid w:val="00B56DBE"/>
    <w:rsid w:val="00B56F63"/>
    <w:rsid w:val="00B56F90"/>
    <w:rsid w:val="00B57048"/>
    <w:rsid w:val="00B57055"/>
    <w:rsid w:val="00B5727E"/>
    <w:rsid w:val="00B57311"/>
    <w:rsid w:val="00B5739E"/>
    <w:rsid w:val="00B573A8"/>
    <w:rsid w:val="00B573F0"/>
    <w:rsid w:val="00B575C5"/>
    <w:rsid w:val="00B5766F"/>
    <w:rsid w:val="00B576A7"/>
    <w:rsid w:val="00B57746"/>
    <w:rsid w:val="00B57747"/>
    <w:rsid w:val="00B57825"/>
    <w:rsid w:val="00B57981"/>
    <w:rsid w:val="00B57C21"/>
    <w:rsid w:val="00B57E43"/>
    <w:rsid w:val="00B57E4F"/>
    <w:rsid w:val="00B57F32"/>
    <w:rsid w:val="00B57FC3"/>
    <w:rsid w:val="00B60207"/>
    <w:rsid w:val="00B6036D"/>
    <w:rsid w:val="00B60507"/>
    <w:rsid w:val="00B605CF"/>
    <w:rsid w:val="00B60612"/>
    <w:rsid w:val="00B60618"/>
    <w:rsid w:val="00B606CE"/>
    <w:rsid w:val="00B60711"/>
    <w:rsid w:val="00B6089A"/>
    <w:rsid w:val="00B6096C"/>
    <w:rsid w:val="00B609DF"/>
    <w:rsid w:val="00B60B64"/>
    <w:rsid w:val="00B60B8F"/>
    <w:rsid w:val="00B60B9D"/>
    <w:rsid w:val="00B60C0F"/>
    <w:rsid w:val="00B60C10"/>
    <w:rsid w:val="00B60C59"/>
    <w:rsid w:val="00B60E27"/>
    <w:rsid w:val="00B61037"/>
    <w:rsid w:val="00B61175"/>
    <w:rsid w:val="00B61389"/>
    <w:rsid w:val="00B61518"/>
    <w:rsid w:val="00B61587"/>
    <w:rsid w:val="00B615A6"/>
    <w:rsid w:val="00B61607"/>
    <w:rsid w:val="00B6172D"/>
    <w:rsid w:val="00B6175A"/>
    <w:rsid w:val="00B618D2"/>
    <w:rsid w:val="00B618FD"/>
    <w:rsid w:val="00B61C4A"/>
    <w:rsid w:val="00B61D66"/>
    <w:rsid w:val="00B61DED"/>
    <w:rsid w:val="00B61E2F"/>
    <w:rsid w:val="00B61F1A"/>
    <w:rsid w:val="00B62061"/>
    <w:rsid w:val="00B620B7"/>
    <w:rsid w:val="00B62124"/>
    <w:rsid w:val="00B62168"/>
    <w:rsid w:val="00B621B5"/>
    <w:rsid w:val="00B62457"/>
    <w:rsid w:val="00B625A6"/>
    <w:rsid w:val="00B63078"/>
    <w:rsid w:val="00B63176"/>
    <w:rsid w:val="00B631B8"/>
    <w:rsid w:val="00B631DC"/>
    <w:rsid w:val="00B631F9"/>
    <w:rsid w:val="00B63245"/>
    <w:rsid w:val="00B63260"/>
    <w:rsid w:val="00B63291"/>
    <w:rsid w:val="00B63408"/>
    <w:rsid w:val="00B63442"/>
    <w:rsid w:val="00B635F9"/>
    <w:rsid w:val="00B63653"/>
    <w:rsid w:val="00B63733"/>
    <w:rsid w:val="00B6375A"/>
    <w:rsid w:val="00B637B2"/>
    <w:rsid w:val="00B6382B"/>
    <w:rsid w:val="00B63896"/>
    <w:rsid w:val="00B63B46"/>
    <w:rsid w:val="00B63E7B"/>
    <w:rsid w:val="00B63EC4"/>
    <w:rsid w:val="00B63FBE"/>
    <w:rsid w:val="00B63FC6"/>
    <w:rsid w:val="00B6410B"/>
    <w:rsid w:val="00B642C5"/>
    <w:rsid w:val="00B6455C"/>
    <w:rsid w:val="00B64595"/>
    <w:rsid w:val="00B6465F"/>
    <w:rsid w:val="00B64673"/>
    <w:rsid w:val="00B64719"/>
    <w:rsid w:val="00B648E3"/>
    <w:rsid w:val="00B64969"/>
    <w:rsid w:val="00B64A49"/>
    <w:rsid w:val="00B64CF2"/>
    <w:rsid w:val="00B64D27"/>
    <w:rsid w:val="00B64EB3"/>
    <w:rsid w:val="00B64EB5"/>
    <w:rsid w:val="00B64FE4"/>
    <w:rsid w:val="00B653FA"/>
    <w:rsid w:val="00B654E1"/>
    <w:rsid w:val="00B655C3"/>
    <w:rsid w:val="00B656CB"/>
    <w:rsid w:val="00B658E6"/>
    <w:rsid w:val="00B658E7"/>
    <w:rsid w:val="00B65BF0"/>
    <w:rsid w:val="00B65C08"/>
    <w:rsid w:val="00B65C5C"/>
    <w:rsid w:val="00B65EB4"/>
    <w:rsid w:val="00B65F7C"/>
    <w:rsid w:val="00B6607D"/>
    <w:rsid w:val="00B661EE"/>
    <w:rsid w:val="00B6635F"/>
    <w:rsid w:val="00B663A2"/>
    <w:rsid w:val="00B6652A"/>
    <w:rsid w:val="00B66574"/>
    <w:rsid w:val="00B6663D"/>
    <w:rsid w:val="00B666FE"/>
    <w:rsid w:val="00B66785"/>
    <w:rsid w:val="00B6688E"/>
    <w:rsid w:val="00B66BB7"/>
    <w:rsid w:val="00B66E44"/>
    <w:rsid w:val="00B66EE8"/>
    <w:rsid w:val="00B6723A"/>
    <w:rsid w:val="00B672A1"/>
    <w:rsid w:val="00B67397"/>
    <w:rsid w:val="00B67523"/>
    <w:rsid w:val="00B67591"/>
    <w:rsid w:val="00B6765C"/>
    <w:rsid w:val="00B67691"/>
    <w:rsid w:val="00B6780E"/>
    <w:rsid w:val="00B67861"/>
    <w:rsid w:val="00B678C3"/>
    <w:rsid w:val="00B67A2D"/>
    <w:rsid w:val="00B67A2E"/>
    <w:rsid w:val="00B67A53"/>
    <w:rsid w:val="00B67B42"/>
    <w:rsid w:val="00B67CC6"/>
    <w:rsid w:val="00B67DA7"/>
    <w:rsid w:val="00B67EA7"/>
    <w:rsid w:val="00B67F37"/>
    <w:rsid w:val="00B67F8B"/>
    <w:rsid w:val="00B67F9B"/>
    <w:rsid w:val="00B7020C"/>
    <w:rsid w:val="00B70295"/>
    <w:rsid w:val="00B70410"/>
    <w:rsid w:val="00B70518"/>
    <w:rsid w:val="00B7052C"/>
    <w:rsid w:val="00B70974"/>
    <w:rsid w:val="00B709BA"/>
    <w:rsid w:val="00B70AB6"/>
    <w:rsid w:val="00B70BDC"/>
    <w:rsid w:val="00B70C85"/>
    <w:rsid w:val="00B70D7D"/>
    <w:rsid w:val="00B70DF6"/>
    <w:rsid w:val="00B70E2F"/>
    <w:rsid w:val="00B70EC1"/>
    <w:rsid w:val="00B71078"/>
    <w:rsid w:val="00B711D2"/>
    <w:rsid w:val="00B711E7"/>
    <w:rsid w:val="00B71212"/>
    <w:rsid w:val="00B7121C"/>
    <w:rsid w:val="00B71312"/>
    <w:rsid w:val="00B71388"/>
    <w:rsid w:val="00B7138A"/>
    <w:rsid w:val="00B71406"/>
    <w:rsid w:val="00B71580"/>
    <w:rsid w:val="00B718F2"/>
    <w:rsid w:val="00B71AA5"/>
    <w:rsid w:val="00B71AA9"/>
    <w:rsid w:val="00B71AE9"/>
    <w:rsid w:val="00B71B25"/>
    <w:rsid w:val="00B71C65"/>
    <w:rsid w:val="00B71CB6"/>
    <w:rsid w:val="00B71E2F"/>
    <w:rsid w:val="00B72040"/>
    <w:rsid w:val="00B720CE"/>
    <w:rsid w:val="00B720E9"/>
    <w:rsid w:val="00B721A3"/>
    <w:rsid w:val="00B7230B"/>
    <w:rsid w:val="00B72533"/>
    <w:rsid w:val="00B72571"/>
    <w:rsid w:val="00B7259B"/>
    <w:rsid w:val="00B7265A"/>
    <w:rsid w:val="00B726CA"/>
    <w:rsid w:val="00B727BE"/>
    <w:rsid w:val="00B72C1C"/>
    <w:rsid w:val="00B72DB9"/>
    <w:rsid w:val="00B72E2D"/>
    <w:rsid w:val="00B72F0D"/>
    <w:rsid w:val="00B72FA7"/>
    <w:rsid w:val="00B7304C"/>
    <w:rsid w:val="00B73097"/>
    <w:rsid w:val="00B73105"/>
    <w:rsid w:val="00B73123"/>
    <w:rsid w:val="00B7317E"/>
    <w:rsid w:val="00B7341F"/>
    <w:rsid w:val="00B73643"/>
    <w:rsid w:val="00B7365C"/>
    <w:rsid w:val="00B73683"/>
    <w:rsid w:val="00B739ED"/>
    <w:rsid w:val="00B73A11"/>
    <w:rsid w:val="00B73AA9"/>
    <w:rsid w:val="00B73AB2"/>
    <w:rsid w:val="00B73C63"/>
    <w:rsid w:val="00B73C6C"/>
    <w:rsid w:val="00B73E53"/>
    <w:rsid w:val="00B73E9D"/>
    <w:rsid w:val="00B73EF9"/>
    <w:rsid w:val="00B741AB"/>
    <w:rsid w:val="00B74244"/>
    <w:rsid w:val="00B748DF"/>
    <w:rsid w:val="00B749FC"/>
    <w:rsid w:val="00B74AE9"/>
    <w:rsid w:val="00B74C06"/>
    <w:rsid w:val="00B74C17"/>
    <w:rsid w:val="00B74C72"/>
    <w:rsid w:val="00B74D42"/>
    <w:rsid w:val="00B74D99"/>
    <w:rsid w:val="00B74E22"/>
    <w:rsid w:val="00B74E25"/>
    <w:rsid w:val="00B74EB1"/>
    <w:rsid w:val="00B74F31"/>
    <w:rsid w:val="00B7508A"/>
    <w:rsid w:val="00B7520D"/>
    <w:rsid w:val="00B75289"/>
    <w:rsid w:val="00B7532C"/>
    <w:rsid w:val="00B75467"/>
    <w:rsid w:val="00B754B0"/>
    <w:rsid w:val="00B755B5"/>
    <w:rsid w:val="00B755F6"/>
    <w:rsid w:val="00B757E8"/>
    <w:rsid w:val="00B75807"/>
    <w:rsid w:val="00B75A0B"/>
    <w:rsid w:val="00B75AA6"/>
    <w:rsid w:val="00B75BE8"/>
    <w:rsid w:val="00B75D03"/>
    <w:rsid w:val="00B75D16"/>
    <w:rsid w:val="00B75DF0"/>
    <w:rsid w:val="00B75EAC"/>
    <w:rsid w:val="00B76131"/>
    <w:rsid w:val="00B761C5"/>
    <w:rsid w:val="00B76203"/>
    <w:rsid w:val="00B76234"/>
    <w:rsid w:val="00B7638C"/>
    <w:rsid w:val="00B763A0"/>
    <w:rsid w:val="00B766B8"/>
    <w:rsid w:val="00B76773"/>
    <w:rsid w:val="00B76792"/>
    <w:rsid w:val="00B768CB"/>
    <w:rsid w:val="00B76A10"/>
    <w:rsid w:val="00B76A46"/>
    <w:rsid w:val="00B76C75"/>
    <w:rsid w:val="00B76ECD"/>
    <w:rsid w:val="00B77054"/>
    <w:rsid w:val="00B77069"/>
    <w:rsid w:val="00B7715D"/>
    <w:rsid w:val="00B77173"/>
    <w:rsid w:val="00B77187"/>
    <w:rsid w:val="00B7723E"/>
    <w:rsid w:val="00B7732E"/>
    <w:rsid w:val="00B774FE"/>
    <w:rsid w:val="00B77595"/>
    <w:rsid w:val="00B775A5"/>
    <w:rsid w:val="00B77604"/>
    <w:rsid w:val="00B776C6"/>
    <w:rsid w:val="00B7781E"/>
    <w:rsid w:val="00B77859"/>
    <w:rsid w:val="00B778FC"/>
    <w:rsid w:val="00B7790E"/>
    <w:rsid w:val="00B7793E"/>
    <w:rsid w:val="00B7795B"/>
    <w:rsid w:val="00B77B6B"/>
    <w:rsid w:val="00B77B9F"/>
    <w:rsid w:val="00B77C44"/>
    <w:rsid w:val="00B77D08"/>
    <w:rsid w:val="00B77D55"/>
    <w:rsid w:val="00B77DA1"/>
    <w:rsid w:val="00B77F6B"/>
    <w:rsid w:val="00B77F71"/>
    <w:rsid w:val="00B77FE1"/>
    <w:rsid w:val="00B80179"/>
    <w:rsid w:val="00B8021A"/>
    <w:rsid w:val="00B8026E"/>
    <w:rsid w:val="00B802AC"/>
    <w:rsid w:val="00B80367"/>
    <w:rsid w:val="00B8042C"/>
    <w:rsid w:val="00B8044D"/>
    <w:rsid w:val="00B804AC"/>
    <w:rsid w:val="00B804D6"/>
    <w:rsid w:val="00B8054A"/>
    <w:rsid w:val="00B8068E"/>
    <w:rsid w:val="00B80713"/>
    <w:rsid w:val="00B809C4"/>
    <w:rsid w:val="00B80BBE"/>
    <w:rsid w:val="00B80C01"/>
    <w:rsid w:val="00B80FD1"/>
    <w:rsid w:val="00B81052"/>
    <w:rsid w:val="00B810CB"/>
    <w:rsid w:val="00B81237"/>
    <w:rsid w:val="00B8143A"/>
    <w:rsid w:val="00B8146E"/>
    <w:rsid w:val="00B814C8"/>
    <w:rsid w:val="00B81674"/>
    <w:rsid w:val="00B8173B"/>
    <w:rsid w:val="00B818D0"/>
    <w:rsid w:val="00B81B27"/>
    <w:rsid w:val="00B81B81"/>
    <w:rsid w:val="00B81C2B"/>
    <w:rsid w:val="00B81D47"/>
    <w:rsid w:val="00B821E4"/>
    <w:rsid w:val="00B8231D"/>
    <w:rsid w:val="00B823E9"/>
    <w:rsid w:val="00B824A4"/>
    <w:rsid w:val="00B82518"/>
    <w:rsid w:val="00B8255C"/>
    <w:rsid w:val="00B825F1"/>
    <w:rsid w:val="00B82674"/>
    <w:rsid w:val="00B82700"/>
    <w:rsid w:val="00B827B5"/>
    <w:rsid w:val="00B827DB"/>
    <w:rsid w:val="00B828FA"/>
    <w:rsid w:val="00B82954"/>
    <w:rsid w:val="00B82961"/>
    <w:rsid w:val="00B82992"/>
    <w:rsid w:val="00B82A0B"/>
    <w:rsid w:val="00B82C03"/>
    <w:rsid w:val="00B82C06"/>
    <w:rsid w:val="00B82C7E"/>
    <w:rsid w:val="00B82D09"/>
    <w:rsid w:val="00B82E59"/>
    <w:rsid w:val="00B82E9E"/>
    <w:rsid w:val="00B830B0"/>
    <w:rsid w:val="00B83116"/>
    <w:rsid w:val="00B83252"/>
    <w:rsid w:val="00B83306"/>
    <w:rsid w:val="00B8338C"/>
    <w:rsid w:val="00B83479"/>
    <w:rsid w:val="00B8347B"/>
    <w:rsid w:val="00B834B1"/>
    <w:rsid w:val="00B834C0"/>
    <w:rsid w:val="00B83591"/>
    <w:rsid w:val="00B83793"/>
    <w:rsid w:val="00B837F9"/>
    <w:rsid w:val="00B839A0"/>
    <w:rsid w:val="00B839BE"/>
    <w:rsid w:val="00B83BF5"/>
    <w:rsid w:val="00B83BF9"/>
    <w:rsid w:val="00B83C19"/>
    <w:rsid w:val="00B83C46"/>
    <w:rsid w:val="00B83DAE"/>
    <w:rsid w:val="00B83DBC"/>
    <w:rsid w:val="00B84073"/>
    <w:rsid w:val="00B8408D"/>
    <w:rsid w:val="00B840C4"/>
    <w:rsid w:val="00B8415D"/>
    <w:rsid w:val="00B8417E"/>
    <w:rsid w:val="00B841E2"/>
    <w:rsid w:val="00B842D6"/>
    <w:rsid w:val="00B84410"/>
    <w:rsid w:val="00B84688"/>
    <w:rsid w:val="00B846C6"/>
    <w:rsid w:val="00B847A0"/>
    <w:rsid w:val="00B84829"/>
    <w:rsid w:val="00B848FC"/>
    <w:rsid w:val="00B84AE7"/>
    <w:rsid w:val="00B84B8E"/>
    <w:rsid w:val="00B84BE0"/>
    <w:rsid w:val="00B84C64"/>
    <w:rsid w:val="00B84D1D"/>
    <w:rsid w:val="00B84D80"/>
    <w:rsid w:val="00B84DE7"/>
    <w:rsid w:val="00B84E01"/>
    <w:rsid w:val="00B84EEA"/>
    <w:rsid w:val="00B84FA2"/>
    <w:rsid w:val="00B85068"/>
    <w:rsid w:val="00B85126"/>
    <w:rsid w:val="00B851B7"/>
    <w:rsid w:val="00B851DF"/>
    <w:rsid w:val="00B8520A"/>
    <w:rsid w:val="00B85317"/>
    <w:rsid w:val="00B85360"/>
    <w:rsid w:val="00B857ED"/>
    <w:rsid w:val="00B8581E"/>
    <w:rsid w:val="00B858A6"/>
    <w:rsid w:val="00B8597B"/>
    <w:rsid w:val="00B85C4D"/>
    <w:rsid w:val="00B85CC6"/>
    <w:rsid w:val="00B85D94"/>
    <w:rsid w:val="00B85E65"/>
    <w:rsid w:val="00B85ECA"/>
    <w:rsid w:val="00B85EEE"/>
    <w:rsid w:val="00B85F03"/>
    <w:rsid w:val="00B85FA1"/>
    <w:rsid w:val="00B85FEE"/>
    <w:rsid w:val="00B861F1"/>
    <w:rsid w:val="00B86243"/>
    <w:rsid w:val="00B862C2"/>
    <w:rsid w:val="00B86412"/>
    <w:rsid w:val="00B8648B"/>
    <w:rsid w:val="00B8649B"/>
    <w:rsid w:val="00B86538"/>
    <w:rsid w:val="00B8659F"/>
    <w:rsid w:val="00B865A6"/>
    <w:rsid w:val="00B867C8"/>
    <w:rsid w:val="00B8688F"/>
    <w:rsid w:val="00B86893"/>
    <w:rsid w:val="00B868B6"/>
    <w:rsid w:val="00B8696C"/>
    <w:rsid w:val="00B86A0F"/>
    <w:rsid w:val="00B86AC0"/>
    <w:rsid w:val="00B86CA8"/>
    <w:rsid w:val="00B86D19"/>
    <w:rsid w:val="00B86EF8"/>
    <w:rsid w:val="00B86F72"/>
    <w:rsid w:val="00B86F86"/>
    <w:rsid w:val="00B87075"/>
    <w:rsid w:val="00B870BC"/>
    <w:rsid w:val="00B870D0"/>
    <w:rsid w:val="00B87172"/>
    <w:rsid w:val="00B87325"/>
    <w:rsid w:val="00B87569"/>
    <w:rsid w:val="00B87627"/>
    <w:rsid w:val="00B8783D"/>
    <w:rsid w:val="00B87AD6"/>
    <w:rsid w:val="00B87C08"/>
    <w:rsid w:val="00B87F40"/>
    <w:rsid w:val="00B90047"/>
    <w:rsid w:val="00B90262"/>
    <w:rsid w:val="00B902C5"/>
    <w:rsid w:val="00B903C2"/>
    <w:rsid w:val="00B903E3"/>
    <w:rsid w:val="00B90448"/>
    <w:rsid w:val="00B9049A"/>
    <w:rsid w:val="00B90551"/>
    <w:rsid w:val="00B90711"/>
    <w:rsid w:val="00B9079D"/>
    <w:rsid w:val="00B907B8"/>
    <w:rsid w:val="00B907D8"/>
    <w:rsid w:val="00B9099D"/>
    <w:rsid w:val="00B909F7"/>
    <w:rsid w:val="00B90A18"/>
    <w:rsid w:val="00B90EB3"/>
    <w:rsid w:val="00B90EBB"/>
    <w:rsid w:val="00B90F38"/>
    <w:rsid w:val="00B90FCE"/>
    <w:rsid w:val="00B910BF"/>
    <w:rsid w:val="00B91111"/>
    <w:rsid w:val="00B91144"/>
    <w:rsid w:val="00B9114E"/>
    <w:rsid w:val="00B91151"/>
    <w:rsid w:val="00B91372"/>
    <w:rsid w:val="00B913F8"/>
    <w:rsid w:val="00B914E2"/>
    <w:rsid w:val="00B91511"/>
    <w:rsid w:val="00B91513"/>
    <w:rsid w:val="00B9162D"/>
    <w:rsid w:val="00B9168E"/>
    <w:rsid w:val="00B91693"/>
    <w:rsid w:val="00B91731"/>
    <w:rsid w:val="00B917D0"/>
    <w:rsid w:val="00B918F5"/>
    <w:rsid w:val="00B9195D"/>
    <w:rsid w:val="00B919E7"/>
    <w:rsid w:val="00B91A48"/>
    <w:rsid w:val="00B91BB2"/>
    <w:rsid w:val="00B91C92"/>
    <w:rsid w:val="00B91CB0"/>
    <w:rsid w:val="00B91E0A"/>
    <w:rsid w:val="00B921FF"/>
    <w:rsid w:val="00B92234"/>
    <w:rsid w:val="00B92868"/>
    <w:rsid w:val="00B929F4"/>
    <w:rsid w:val="00B92AD8"/>
    <w:rsid w:val="00B92AEE"/>
    <w:rsid w:val="00B92BBF"/>
    <w:rsid w:val="00B92BCA"/>
    <w:rsid w:val="00B92CF3"/>
    <w:rsid w:val="00B92E72"/>
    <w:rsid w:val="00B92FB8"/>
    <w:rsid w:val="00B93088"/>
    <w:rsid w:val="00B93187"/>
    <w:rsid w:val="00B932E2"/>
    <w:rsid w:val="00B932E9"/>
    <w:rsid w:val="00B93365"/>
    <w:rsid w:val="00B933AC"/>
    <w:rsid w:val="00B933DC"/>
    <w:rsid w:val="00B93474"/>
    <w:rsid w:val="00B93827"/>
    <w:rsid w:val="00B93907"/>
    <w:rsid w:val="00B9390D"/>
    <w:rsid w:val="00B939DB"/>
    <w:rsid w:val="00B93B78"/>
    <w:rsid w:val="00B93C15"/>
    <w:rsid w:val="00B93C1A"/>
    <w:rsid w:val="00B93D0B"/>
    <w:rsid w:val="00B93E36"/>
    <w:rsid w:val="00B93F05"/>
    <w:rsid w:val="00B9407A"/>
    <w:rsid w:val="00B9417B"/>
    <w:rsid w:val="00B941FF"/>
    <w:rsid w:val="00B94308"/>
    <w:rsid w:val="00B94320"/>
    <w:rsid w:val="00B94337"/>
    <w:rsid w:val="00B94472"/>
    <w:rsid w:val="00B9447E"/>
    <w:rsid w:val="00B944CF"/>
    <w:rsid w:val="00B94531"/>
    <w:rsid w:val="00B945C3"/>
    <w:rsid w:val="00B9462E"/>
    <w:rsid w:val="00B94640"/>
    <w:rsid w:val="00B9487F"/>
    <w:rsid w:val="00B948C7"/>
    <w:rsid w:val="00B94AC3"/>
    <w:rsid w:val="00B94B28"/>
    <w:rsid w:val="00B94C8E"/>
    <w:rsid w:val="00B94CA3"/>
    <w:rsid w:val="00B94D99"/>
    <w:rsid w:val="00B94E5A"/>
    <w:rsid w:val="00B94E5B"/>
    <w:rsid w:val="00B94E68"/>
    <w:rsid w:val="00B94FD0"/>
    <w:rsid w:val="00B95014"/>
    <w:rsid w:val="00B950CE"/>
    <w:rsid w:val="00B9533D"/>
    <w:rsid w:val="00B9536C"/>
    <w:rsid w:val="00B9552D"/>
    <w:rsid w:val="00B95633"/>
    <w:rsid w:val="00B956CD"/>
    <w:rsid w:val="00B95862"/>
    <w:rsid w:val="00B958A1"/>
    <w:rsid w:val="00B959CB"/>
    <w:rsid w:val="00B95B5C"/>
    <w:rsid w:val="00B95D51"/>
    <w:rsid w:val="00B95D6B"/>
    <w:rsid w:val="00B95E11"/>
    <w:rsid w:val="00B95F31"/>
    <w:rsid w:val="00B95FD1"/>
    <w:rsid w:val="00B96114"/>
    <w:rsid w:val="00B962FC"/>
    <w:rsid w:val="00B96374"/>
    <w:rsid w:val="00B96387"/>
    <w:rsid w:val="00B9686B"/>
    <w:rsid w:val="00B9695D"/>
    <w:rsid w:val="00B969D2"/>
    <w:rsid w:val="00B96A2B"/>
    <w:rsid w:val="00B96B79"/>
    <w:rsid w:val="00B96BB7"/>
    <w:rsid w:val="00B96D4C"/>
    <w:rsid w:val="00B96F09"/>
    <w:rsid w:val="00B96F9D"/>
    <w:rsid w:val="00B96FD3"/>
    <w:rsid w:val="00B970D1"/>
    <w:rsid w:val="00B97272"/>
    <w:rsid w:val="00B975F2"/>
    <w:rsid w:val="00B976AD"/>
    <w:rsid w:val="00B97702"/>
    <w:rsid w:val="00B977A7"/>
    <w:rsid w:val="00B97AD1"/>
    <w:rsid w:val="00B97B43"/>
    <w:rsid w:val="00B97B5E"/>
    <w:rsid w:val="00B97BEC"/>
    <w:rsid w:val="00B97CF1"/>
    <w:rsid w:val="00B97E32"/>
    <w:rsid w:val="00B97E5D"/>
    <w:rsid w:val="00B97F1A"/>
    <w:rsid w:val="00BA006F"/>
    <w:rsid w:val="00BA02AE"/>
    <w:rsid w:val="00BA03F3"/>
    <w:rsid w:val="00BA045A"/>
    <w:rsid w:val="00BA0498"/>
    <w:rsid w:val="00BA057A"/>
    <w:rsid w:val="00BA05F4"/>
    <w:rsid w:val="00BA0728"/>
    <w:rsid w:val="00BA0A3C"/>
    <w:rsid w:val="00BA0BD7"/>
    <w:rsid w:val="00BA0C1A"/>
    <w:rsid w:val="00BA0CFD"/>
    <w:rsid w:val="00BA0E12"/>
    <w:rsid w:val="00BA0EB1"/>
    <w:rsid w:val="00BA0F41"/>
    <w:rsid w:val="00BA0F9A"/>
    <w:rsid w:val="00BA0FAB"/>
    <w:rsid w:val="00BA1024"/>
    <w:rsid w:val="00BA114B"/>
    <w:rsid w:val="00BA1179"/>
    <w:rsid w:val="00BA1195"/>
    <w:rsid w:val="00BA1266"/>
    <w:rsid w:val="00BA1278"/>
    <w:rsid w:val="00BA1285"/>
    <w:rsid w:val="00BA1326"/>
    <w:rsid w:val="00BA1632"/>
    <w:rsid w:val="00BA17D8"/>
    <w:rsid w:val="00BA19EF"/>
    <w:rsid w:val="00BA1B5A"/>
    <w:rsid w:val="00BA1CD3"/>
    <w:rsid w:val="00BA1CE6"/>
    <w:rsid w:val="00BA1E07"/>
    <w:rsid w:val="00BA1E9A"/>
    <w:rsid w:val="00BA1F01"/>
    <w:rsid w:val="00BA202F"/>
    <w:rsid w:val="00BA2143"/>
    <w:rsid w:val="00BA2171"/>
    <w:rsid w:val="00BA2177"/>
    <w:rsid w:val="00BA2228"/>
    <w:rsid w:val="00BA2241"/>
    <w:rsid w:val="00BA224D"/>
    <w:rsid w:val="00BA23B1"/>
    <w:rsid w:val="00BA242E"/>
    <w:rsid w:val="00BA2530"/>
    <w:rsid w:val="00BA26C7"/>
    <w:rsid w:val="00BA26CB"/>
    <w:rsid w:val="00BA2760"/>
    <w:rsid w:val="00BA27E5"/>
    <w:rsid w:val="00BA27E9"/>
    <w:rsid w:val="00BA2886"/>
    <w:rsid w:val="00BA28F7"/>
    <w:rsid w:val="00BA29BF"/>
    <w:rsid w:val="00BA2A05"/>
    <w:rsid w:val="00BA2A0A"/>
    <w:rsid w:val="00BA2C18"/>
    <w:rsid w:val="00BA2C39"/>
    <w:rsid w:val="00BA2E35"/>
    <w:rsid w:val="00BA2E51"/>
    <w:rsid w:val="00BA2ED6"/>
    <w:rsid w:val="00BA2EE5"/>
    <w:rsid w:val="00BA3047"/>
    <w:rsid w:val="00BA30DA"/>
    <w:rsid w:val="00BA3117"/>
    <w:rsid w:val="00BA33B5"/>
    <w:rsid w:val="00BA34B7"/>
    <w:rsid w:val="00BA35F7"/>
    <w:rsid w:val="00BA3649"/>
    <w:rsid w:val="00BA369C"/>
    <w:rsid w:val="00BA36E9"/>
    <w:rsid w:val="00BA3725"/>
    <w:rsid w:val="00BA378B"/>
    <w:rsid w:val="00BA37FE"/>
    <w:rsid w:val="00BA392A"/>
    <w:rsid w:val="00BA3BE7"/>
    <w:rsid w:val="00BA3BEB"/>
    <w:rsid w:val="00BA3D42"/>
    <w:rsid w:val="00BA3FA2"/>
    <w:rsid w:val="00BA41C9"/>
    <w:rsid w:val="00BA4277"/>
    <w:rsid w:val="00BA44E0"/>
    <w:rsid w:val="00BA4568"/>
    <w:rsid w:val="00BA45EF"/>
    <w:rsid w:val="00BA4624"/>
    <w:rsid w:val="00BA465B"/>
    <w:rsid w:val="00BA473F"/>
    <w:rsid w:val="00BA4877"/>
    <w:rsid w:val="00BA48FF"/>
    <w:rsid w:val="00BA4918"/>
    <w:rsid w:val="00BA49F5"/>
    <w:rsid w:val="00BA4B36"/>
    <w:rsid w:val="00BA4E9A"/>
    <w:rsid w:val="00BA5149"/>
    <w:rsid w:val="00BA543A"/>
    <w:rsid w:val="00BA54B6"/>
    <w:rsid w:val="00BA5597"/>
    <w:rsid w:val="00BA57E5"/>
    <w:rsid w:val="00BA595A"/>
    <w:rsid w:val="00BA5C2B"/>
    <w:rsid w:val="00BA5CF2"/>
    <w:rsid w:val="00BA5DB3"/>
    <w:rsid w:val="00BA5E54"/>
    <w:rsid w:val="00BA5E7A"/>
    <w:rsid w:val="00BA5EF9"/>
    <w:rsid w:val="00BA6047"/>
    <w:rsid w:val="00BA611C"/>
    <w:rsid w:val="00BA61C7"/>
    <w:rsid w:val="00BA6282"/>
    <w:rsid w:val="00BA63BF"/>
    <w:rsid w:val="00BA641E"/>
    <w:rsid w:val="00BA6571"/>
    <w:rsid w:val="00BA668D"/>
    <w:rsid w:val="00BA670C"/>
    <w:rsid w:val="00BA6847"/>
    <w:rsid w:val="00BA690E"/>
    <w:rsid w:val="00BA6ADD"/>
    <w:rsid w:val="00BA6B6C"/>
    <w:rsid w:val="00BA6D0D"/>
    <w:rsid w:val="00BA6DC8"/>
    <w:rsid w:val="00BA6F1D"/>
    <w:rsid w:val="00BA6FA4"/>
    <w:rsid w:val="00BA6FD6"/>
    <w:rsid w:val="00BA7103"/>
    <w:rsid w:val="00BA714D"/>
    <w:rsid w:val="00BA71D9"/>
    <w:rsid w:val="00BA71F8"/>
    <w:rsid w:val="00BA728F"/>
    <w:rsid w:val="00BA741E"/>
    <w:rsid w:val="00BA7542"/>
    <w:rsid w:val="00BA7585"/>
    <w:rsid w:val="00BA76AA"/>
    <w:rsid w:val="00BA7710"/>
    <w:rsid w:val="00BA773B"/>
    <w:rsid w:val="00BA787C"/>
    <w:rsid w:val="00BA7886"/>
    <w:rsid w:val="00BA78ED"/>
    <w:rsid w:val="00BA7A0A"/>
    <w:rsid w:val="00BA7A35"/>
    <w:rsid w:val="00BA7AA1"/>
    <w:rsid w:val="00BA7AB4"/>
    <w:rsid w:val="00BA7D6F"/>
    <w:rsid w:val="00BA7FD3"/>
    <w:rsid w:val="00BB000F"/>
    <w:rsid w:val="00BB00BC"/>
    <w:rsid w:val="00BB00E6"/>
    <w:rsid w:val="00BB02BE"/>
    <w:rsid w:val="00BB0414"/>
    <w:rsid w:val="00BB0485"/>
    <w:rsid w:val="00BB0543"/>
    <w:rsid w:val="00BB0571"/>
    <w:rsid w:val="00BB05D0"/>
    <w:rsid w:val="00BB081C"/>
    <w:rsid w:val="00BB0919"/>
    <w:rsid w:val="00BB0A37"/>
    <w:rsid w:val="00BB0BD7"/>
    <w:rsid w:val="00BB0C4F"/>
    <w:rsid w:val="00BB0DDA"/>
    <w:rsid w:val="00BB0DDF"/>
    <w:rsid w:val="00BB0DE6"/>
    <w:rsid w:val="00BB0E06"/>
    <w:rsid w:val="00BB0FB9"/>
    <w:rsid w:val="00BB1147"/>
    <w:rsid w:val="00BB133A"/>
    <w:rsid w:val="00BB1392"/>
    <w:rsid w:val="00BB14ED"/>
    <w:rsid w:val="00BB1559"/>
    <w:rsid w:val="00BB15B3"/>
    <w:rsid w:val="00BB1692"/>
    <w:rsid w:val="00BB17D6"/>
    <w:rsid w:val="00BB1A3A"/>
    <w:rsid w:val="00BB1AF4"/>
    <w:rsid w:val="00BB1E7A"/>
    <w:rsid w:val="00BB1FEC"/>
    <w:rsid w:val="00BB215B"/>
    <w:rsid w:val="00BB2307"/>
    <w:rsid w:val="00BB2345"/>
    <w:rsid w:val="00BB238F"/>
    <w:rsid w:val="00BB24E8"/>
    <w:rsid w:val="00BB2513"/>
    <w:rsid w:val="00BB2556"/>
    <w:rsid w:val="00BB255A"/>
    <w:rsid w:val="00BB2576"/>
    <w:rsid w:val="00BB269A"/>
    <w:rsid w:val="00BB26B7"/>
    <w:rsid w:val="00BB2B28"/>
    <w:rsid w:val="00BB2B2B"/>
    <w:rsid w:val="00BB2DD3"/>
    <w:rsid w:val="00BB3025"/>
    <w:rsid w:val="00BB30F0"/>
    <w:rsid w:val="00BB320F"/>
    <w:rsid w:val="00BB3386"/>
    <w:rsid w:val="00BB348F"/>
    <w:rsid w:val="00BB34C8"/>
    <w:rsid w:val="00BB3509"/>
    <w:rsid w:val="00BB3594"/>
    <w:rsid w:val="00BB36CE"/>
    <w:rsid w:val="00BB373E"/>
    <w:rsid w:val="00BB381B"/>
    <w:rsid w:val="00BB3A9A"/>
    <w:rsid w:val="00BB3AC1"/>
    <w:rsid w:val="00BB3BD8"/>
    <w:rsid w:val="00BB3D09"/>
    <w:rsid w:val="00BB3D88"/>
    <w:rsid w:val="00BB3E98"/>
    <w:rsid w:val="00BB405E"/>
    <w:rsid w:val="00BB40A9"/>
    <w:rsid w:val="00BB412A"/>
    <w:rsid w:val="00BB421A"/>
    <w:rsid w:val="00BB4442"/>
    <w:rsid w:val="00BB484E"/>
    <w:rsid w:val="00BB48D7"/>
    <w:rsid w:val="00BB4952"/>
    <w:rsid w:val="00BB4B7B"/>
    <w:rsid w:val="00BB4E3A"/>
    <w:rsid w:val="00BB4E60"/>
    <w:rsid w:val="00BB5185"/>
    <w:rsid w:val="00BB51B6"/>
    <w:rsid w:val="00BB51DC"/>
    <w:rsid w:val="00BB5291"/>
    <w:rsid w:val="00BB52C9"/>
    <w:rsid w:val="00BB5330"/>
    <w:rsid w:val="00BB535C"/>
    <w:rsid w:val="00BB552F"/>
    <w:rsid w:val="00BB5565"/>
    <w:rsid w:val="00BB56FC"/>
    <w:rsid w:val="00BB57AF"/>
    <w:rsid w:val="00BB584A"/>
    <w:rsid w:val="00BB587E"/>
    <w:rsid w:val="00BB58EA"/>
    <w:rsid w:val="00BB5B34"/>
    <w:rsid w:val="00BB5B7F"/>
    <w:rsid w:val="00BB5DC4"/>
    <w:rsid w:val="00BB5DE2"/>
    <w:rsid w:val="00BB5DEE"/>
    <w:rsid w:val="00BB60DC"/>
    <w:rsid w:val="00BB6106"/>
    <w:rsid w:val="00BB61B6"/>
    <w:rsid w:val="00BB62A5"/>
    <w:rsid w:val="00BB644B"/>
    <w:rsid w:val="00BB6460"/>
    <w:rsid w:val="00BB65D7"/>
    <w:rsid w:val="00BB66DE"/>
    <w:rsid w:val="00BB68E8"/>
    <w:rsid w:val="00BB69C2"/>
    <w:rsid w:val="00BB6A3E"/>
    <w:rsid w:val="00BB6AA1"/>
    <w:rsid w:val="00BB6B35"/>
    <w:rsid w:val="00BB6E2E"/>
    <w:rsid w:val="00BB6E42"/>
    <w:rsid w:val="00BB6E75"/>
    <w:rsid w:val="00BB6EB8"/>
    <w:rsid w:val="00BB6ED1"/>
    <w:rsid w:val="00BB6FE5"/>
    <w:rsid w:val="00BB7008"/>
    <w:rsid w:val="00BB7014"/>
    <w:rsid w:val="00BB70B8"/>
    <w:rsid w:val="00BB7320"/>
    <w:rsid w:val="00BB733D"/>
    <w:rsid w:val="00BB741A"/>
    <w:rsid w:val="00BB75D4"/>
    <w:rsid w:val="00BB76AE"/>
    <w:rsid w:val="00BB77CB"/>
    <w:rsid w:val="00BB7C19"/>
    <w:rsid w:val="00BB7DEA"/>
    <w:rsid w:val="00BB7EA5"/>
    <w:rsid w:val="00BB7ED6"/>
    <w:rsid w:val="00BC0132"/>
    <w:rsid w:val="00BC03A7"/>
    <w:rsid w:val="00BC0503"/>
    <w:rsid w:val="00BC058E"/>
    <w:rsid w:val="00BC05C4"/>
    <w:rsid w:val="00BC063E"/>
    <w:rsid w:val="00BC07B3"/>
    <w:rsid w:val="00BC0815"/>
    <w:rsid w:val="00BC0844"/>
    <w:rsid w:val="00BC09F9"/>
    <w:rsid w:val="00BC0A79"/>
    <w:rsid w:val="00BC0A8A"/>
    <w:rsid w:val="00BC0B44"/>
    <w:rsid w:val="00BC0B48"/>
    <w:rsid w:val="00BC0D86"/>
    <w:rsid w:val="00BC1017"/>
    <w:rsid w:val="00BC118E"/>
    <w:rsid w:val="00BC11A8"/>
    <w:rsid w:val="00BC12DF"/>
    <w:rsid w:val="00BC130D"/>
    <w:rsid w:val="00BC136A"/>
    <w:rsid w:val="00BC14BD"/>
    <w:rsid w:val="00BC14FA"/>
    <w:rsid w:val="00BC1554"/>
    <w:rsid w:val="00BC16EB"/>
    <w:rsid w:val="00BC174E"/>
    <w:rsid w:val="00BC17DF"/>
    <w:rsid w:val="00BC17F2"/>
    <w:rsid w:val="00BC19B8"/>
    <w:rsid w:val="00BC19C2"/>
    <w:rsid w:val="00BC1B9F"/>
    <w:rsid w:val="00BC1C64"/>
    <w:rsid w:val="00BC1C7A"/>
    <w:rsid w:val="00BC1D14"/>
    <w:rsid w:val="00BC1DE4"/>
    <w:rsid w:val="00BC1E05"/>
    <w:rsid w:val="00BC1E2C"/>
    <w:rsid w:val="00BC1F28"/>
    <w:rsid w:val="00BC2276"/>
    <w:rsid w:val="00BC22B6"/>
    <w:rsid w:val="00BC2305"/>
    <w:rsid w:val="00BC23D2"/>
    <w:rsid w:val="00BC2420"/>
    <w:rsid w:val="00BC24F1"/>
    <w:rsid w:val="00BC27BA"/>
    <w:rsid w:val="00BC27DD"/>
    <w:rsid w:val="00BC28A3"/>
    <w:rsid w:val="00BC2911"/>
    <w:rsid w:val="00BC2C3A"/>
    <w:rsid w:val="00BC2D24"/>
    <w:rsid w:val="00BC2D76"/>
    <w:rsid w:val="00BC2FC5"/>
    <w:rsid w:val="00BC300D"/>
    <w:rsid w:val="00BC30C6"/>
    <w:rsid w:val="00BC30F1"/>
    <w:rsid w:val="00BC31B2"/>
    <w:rsid w:val="00BC33A3"/>
    <w:rsid w:val="00BC34B8"/>
    <w:rsid w:val="00BC350C"/>
    <w:rsid w:val="00BC3532"/>
    <w:rsid w:val="00BC35EE"/>
    <w:rsid w:val="00BC35F0"/>
    <w:rsid w:val="00BC3605"/>
    <w:rsid w:val="00BC36F2"/>
    <w:rsid w:val="00BC3829"/>
    <w:rsid w:val="00BC386D"/>
    <w:rsid w:val="00BC3929"/>
    <w:rsid w:val="00BC3931"/>
    <w:rsid w:val="00BC397E"/>
    <w:rsid w:val="00BC3C9B"/>
    <w:rsid w:val="00BC3CD5"/>
    <w:rsid w:val="00BC3E09"/>
    <w:rsid w:val="00BC3E9D"/>
    <w:rsid w:val="00BC424A"/>
    <w:rsid w:val="00BC4256"/>
    <w:rsid w:val="00BC4273"/>
    <w:rsid w:val="00BC429C"/>
    <w:rsid w:val="00BC434B"/>
    <w:rsid w:val="00BC46F1"/>
    <w:rsid w:val="00BC4914"/>
    <w:rsid w:val="00BC4B03"/>
    <w:rsid w:val="00BC4B21"/>
    <w:rsid w:val="00BC4D7E"/>
    <w:rsid w:val="00BC4D8A"/>
    <w:rsid w:val="00BC4E7A"/>
    <w:rsid w:val="00BC4ECF"/>
    <w:rsid w:val="00BC4F28"/>
    <w:rsid w:val="00BC5030"/>
    <w:rsid w:val="00BC53E4"/>
    <w:rsid w:val="00BC5467"/>
    <w:rsid w:val="00BC5752"/>
    <w:rsid w:val="00BC57C0"/>
    <w:rsid w:val="00BC57D1"/>
    <w:rsid w:val="00BC590C"/>
    <w:rsid w:val="00BC5934"/>
    <w:rsid w:val="00BC5A00"/>
    <w:rsid w:val="00BC5A5C"/>
    <w:rsid w:val="00BC5ABD"/>
    <w:rsid w:val="00BC5B09"/>
    <w:rsid w:val="00BC5B46"/>
    <w:rsid w:val="00BC5F60"/>
    <w:rsid w:val="00BC6032"/>
    <w:rsid w:val="00BC6083"/>
    <w:rsid w:val="00BC60C9"/>
    <w:rsid w:val="00BC621E"/>
    <w:rsid w:val="00BC6567"/>
    <w:rsid w:val="00BC65CD"/>
    <w:rsid w:val="00BC6794"/>
    <w:rsid w:val="00BC68E2"/>
    <w:rsid w:val="00BC6942"/>
    <w:rsid w:val="00BC6BDF"/>
    <w:rsid w:val="00BC6D08"/>
    <w:rsid w:val="00BC70F9"/>
    <w:rsid w:val="00BC72BD"/>
    <w:rsid w:val="00BC7350"/>
    <w:rsid w:val="00BC7515"/>
    <w:rsid w:val="00BC767C"/>
    <w:rsid w:val="00BC7862"/>
    <w:rsid w:val="00BC792C"/>
    <w:rsid w:val="00BC7C74"/>
    <w:rsid w:val="00BC7E90"/>
    <w:rsid w:val="00BD010B"/>
    <w:rsid w:val="00BD0113"/>
    <w:rsid w:val="00BD0223"/>
    <w:rsid w:val="00BD034F"/>
    <w:rsid w:val="00BD03F2"/>
    <w:rsid w:val="00BD043A"/>
    <w:rsid w:val="00BD04DD"/>
    <w:rsid w:val="00BD0523"/>
    <w:rsid w:val="00BD05C4"/>
    <w:rsid w:val="00BD05DF"/>
    <w:rsid w:val="00BD0645"/>
    <w:rsid w:val="00BD0678"/>
    <w:rsid w:val="00BD07A2"/>
    <w:rsid w:val="00BD0914"/>
    <w:rsid w:val="00BD0B7E"/>
    <w:rsid w:val="00BD0B82"/>
    <w:rsid w:val="00BD0B87"/>
    <w:rsid w:val="00BD0BFD"/>
    <w:rsid w:val="00BD0D39"/>
    <w:rsid w:val="00BD0E33"/>
    <w:rsid w:val="00BD0E6A"/>
    <w:rsid w:val="00BD0F36"/>
    <w:rsid w:val="00BD0FDC"/>
    <w:rsid w:val="00BD0FF5"/>
    <w:rsid w:val="00BD106B"/>
    <w:rsid w:val="00BD118C"/>
    <w:rsid w:val="00BD12AC"/>
    <w:rsid w:val="00BD1313"/>
    <w:rsid w:val="00BD133A"/>
    <w:rsid w:val="00BD1581"/>
    <w:rsid w:val="00BD1814"/>
    <w:rsid w:val="00BD18CE"/>
    <w:rsid w:val="00BD1C8E"/>
    <w:rsid w:val="00BD1CD1"/>
    <w:rsid w:val="00BD1CEC"/>
    <w:rsid w:val="00BD1D82"/>
    <w:rsid w:val="00BD1FF2"/>
    <w:rsid w:val="00BD2076"/>
    <w:rsid w:val="00BD2099"/>
    <w:rsid w:val="00BD22DE"/>
    <w:rsid w:val="00BD2491"/>
    <w:rsid w:val="00BD258C"/>
    <w:rsid w:val="00BD259A"/>
    <w:rsid w:val="00BD2648"/>
    <w:rsid w:val="00BD265A"/>
    <w:rsid w:val="00BD28F0"/>
    <w:rsid w:val="00BD2912"/>
    <w:rsid w:val="00BD2B59"/>
    <w:rsid w:val="00BD2CA4"/>
    <w:rsid w:val="00BD2CCA"/>
    <w:rsid w:val="00BD2EB6"/>
    <w:rsid w:val="00BD2EEF"/>
    <w:rsid w:val="00BD2F47"/>
    <w:rsid w:val="00BD32CC"/>
    <w:rsid w:val="00BD32D5"/>
    <w:rsid w:val="00BD3394"/>
    <w:rsid w:val="00BD3600"/>
    <w:rsid w:val="00BD3673"/>
    <w:rsid w:val="00BD36EC"/>
    <w:rsid w:val="00BD3746"/>
    <w:rsid w:val="00BD3751"/>
    <w:rsid w:val="00BD38A1"/>
    <w:rsid w:val="00BD38B0"/>
    <w:rsid w:val="00BD395D"/>
    <w:rsid w:val="00BD3986"/>
    <w:rsid w:val="00BD3AEA"/>
    <w:rsid w:val="00BD3AF4"/>
    <w:rsid w:val="00BD3B7A"/>
    <w:rsid w:val="00BD3BF9"/>
    <w:rsid w:val="00BD3C34"/>
    <w:rsid w:val="00BD3F17"/>
    <w:rsid w:val="00BD3F1B"/>
    <w:rsid w:val="00BD3FA1"/>
    <w:rsid w:val="00BD4010"/>
    <w:rsid w:val="00BD4029"/>
    <w:rsid w:val="00BD40D6"/>
    <w:rsid w:val="00BD4244"/>
    <w:rsid w:val="00BD4537"/>
    <w:rsid w:val="00BD4553"/>
    <w:rsid w:val="00BD4666"/>
    <w:rsid w:val="00BD4778"/>
    <w:rsid w:val="00BD482A"/>
    <w:rsid w:val="00BD491F"/>
    <w:rsid w:val="00BD4C1B"/>
    <w:rsid w:val="00BD4CD3"/>
    <w:rsid w:val="00BD4CF0"/>
    <w:rsid w:val="00BD4D72"/>
    <w:rsid w:val="00BD4E97"/>
    <w:rsid w:val="00BD4FA7"/>
    <w:rsid w:val="00BD50A4"/>
    <w:rsid w:val="00BD5275"/>
    <w:rsid w:val="00BD537E"/>
    <w:rsid w:val="00BD5386"/>
    <w:rsid w:val="00BD541E"/>
    <w:rsid w:val="00BD5569"/>
    <w:rsid w:val="00BD5649"/>
    <w:rsid w:val="00BD5776"/>
    <w:rsid w:val="00BD5885"/>
    <w:rsid w:val="00BD58DB"/>
    <w:rsid w:val="00BD593E"/>
    <w:rsid w:val="00BD597E"/>
    <w:rsid w:val="00BD5988"/>
    <w:rsid w:val="00BD5A06"/>
    <w:rsid w:val="00BD5A1D"/>
    <w:rsid w:val="00BD5B0A"/>
    <w:rsid w:val="00BD5B7D"/>
    <w:rsid w:val="00BD5BBA"/>
    <w:rsid w:val="00BD5BDB"/>
    <w:rsid w:val="00BD5FD8"/>
    <w:rsid w:val="00BD618B"/>
    <w:rsid w:val="00BD633F"/>
    <w:rsid w:val="00BD6358"/>
    <w:rsid w:val="00BD6401"/>
    <w:rsid w:val="00BD6403"/>
    <w:rsid w:val="00BD6447"/>
    <w:rsid w:val="00BD649F"/>
    <w:rsid w:val="00BD6564"/>
    <w:rsid w:val="00BD65CF"/>
    <w:rsid w:val="00BD6661"/>
    <w:rsid w:val="00BD667F"/>
    <w:rsid w:val="00BD66E4"/>
    <w:rsid w:val="00BD67DF"/>
    <w:rsid w:val="00BD6870"/>
    <w:rsid w:val="00BD68E0"/>
    <w:rsid w:val="00BD6AA3"/>
    <w:rsid w:val="00BD6DB0"/>
    <w:rsid w:val="00BD6E79"/>
    <w:rsid w:val="00BD6F14"/>
    <w:rsid w:val="00BD6FCE"/>
    <w:rsid w:val="00BD6FF2"/>
    <w:rsid w:val="00BD70D8"/>
    <w:rsid w:val="00BD7131"/>
    <w:rsid w:val="00BD7199"/>
    <w:rsid w:val="00BD719D"/>
    <w:rsid w:val="00BD7316"/>
    <w:rsid w:val="00BD7365"/>
    <w:rsid w:val="00BD737A"/>
    <w:rsid w:val="00BD756B"/>
    <w:rsid w:val="00BD764E"/>
    <w:rsid w:val="00BD76A1"/>
    <w:rsid w:val="00BD787E"/>
    <w:rsid w:val="00BD7C8D"/>
    <w:rsid w:val="00BD7EC3"/>
    <w:rsid w:val="00BD7EC9"/>
    <w:rsid w:val="00BE0093"/>
    <w:rsid w:val="00BE0183"/>
    <w:rsid w:val="00BE03C1"/>
    <w:rsid w:val="00BE043C"/>
    <w:rsid w:val="00BE0576"/>
    <w:rsid w:val="00BE0747"/>
    <w:rsid w:val="00BE0865"/>
    <w:rsid w:val="00BE08C4"/>
    <w:rsid w:val="00BE092A"/>
    <w:rsid w:val="00BE09DF"/>
    <w:rsid w:val="00BE0A40"/>
    <w:rsid w:val="00BE0CF2"/>
    <w:rsid w:val="00BE0E09"/>
    <w:rsid w:val="00BE0E73"/>
    <w:rsid w:val="00BE0ED4"/>
    <w:rsid w:val="00BE116D"/>
    <w:rsid w:val="00BE13B3"/>
    <w:rsid w:val="00BE13E4"/>
    <w:rsid w:val="00BE157D"/>
    <w:rsid w:val="00BE167F"/>
    <w:rsid w:val="00BE17AA"/>
    <w:rsid w:val="00BE1B1B"/>
    <w:rsid w:val="00BE1BAF"/>
    <w:rsid w:val="00BE1C40"/>
    <w:rsid w:val="00BE1DFB"/>
    <w:rsid w:val="00BE1EFE"/>
    <w:rsid w:val="00BE1F3D"/>
    <w:rsid w:val="00BE2138"/>
    <w:rsid w:val="00BE21C5"/>
    <w:rsid w:val="00BE237C"/>
    <w:rsid w:val="00BE23E0"/>
    <w:rsid w:val="00BE24AE"/>
    <w:rsid w:val="00BE24FD"/>
    <w:rsid w:val="00BE250B"/>
    <w:rsid w:val="00BE2536"/>
    <w:rsid w:val="00BE2573"/>
    <w:rsid w:val="00BE27CF"/>
    <w:rsid w:val="00BE2A45"/>
    <w:rsid w:val="00BE2B23"/>
    <w:rsid w:val="00BE2B65"/>
    <w:rsid w:val="00BE2BF7"/>
    <w:rsid w:val="00BE2BFD"/>
    <w:rsid w:val="00BE2E12"/>
    <w:rsid w:val="00BE2E17"/>
    <w:rsid w:val="00BE306C"/>
    <w:rsid w:val="00BE30DB"/>
    <w:rsid w:val="00BE31DA"/>
    <w:rsid w:val="00BE3217"/>
    <w:rsid w:val="00BE32FC"/>
    <w:rsid w:val="00BE3896"/>
    <w:rsid w:val="00BE3D2C"/>
    <w:rsid w:val="00BE3D86"/>
    <w:rsid w:val="00BE3E87"/>
    <w:rsid w:val="00BE41B5"/>
    <w:rsid w:val="00BE4328"/>
    <w:rsid w:val="00BE4356"/>
    <w:rsid w:val="00BE438B"/>
    <w:rsid w:val="00BE454C"/>
    <w:rsid w:val="00BE46FA"/>
    <w:rsid w:val="00BE471D"/>
    <w:rsid w:val="00BE475F"/>
    <w:rsid w:val="00BE480A"/>
    <w:rsid w:val="00BE4825"/>
    <w:rsid w:val="00BE4928"/>
    <w:rsid w:val="00BE496D"/>
    <w:rsid w:val="00BE4A6F"/>
    <w:rsid w:val="00BE4BF0"/>
    <w:rsid w:val="00BE4C03"/>
    <w:rsid w:val="00BE4C46"/>
    <w:rsid w:val="00BE4C7C"/>
    <w:rsid w:val="00BE4CF7"/>
    <w:rsid w:val="00BE4D83"/>
    <w:rsid w:val="00BE4E78"/>
    <w:rsid w:val="00BE5119"/>
    <w:rsid w:val="00BE546A"/>
    <w:rsid w:val="00BE5545"/>
    <w:rsid w:val="00BE5609"/>
    <w:rsid w:val="00BE57D0"/>
    <w:rsid w:val="00BE5A00"/>
    <w:rsid w:val="00BE5AC5"/>
    <w:rsid w:val="00BE5D45"/>
    <w:rsid w:val="00BE5E65"/>
    <w:rsid w:val="00BE5ED1"/>
    <w:rsid w:val="00BE5F44"/>
    <w:rsid w:val="00BE60AA"/>
    <w:rsid w:val="00BE6118"/>
    <w:rsid w:val="00BE62BD"/>
    <w:rsid w:val="00BE6322"/>
    <w:rsid w:val="00BE6344"/>
    <w:rsid w:val="00BE63B0"/>
    <w:rsid w:val="00BE640E"/>
    <w:rsid w:val="00BE6418"/>
    <w:rsid w:val="00BE6492"/>
    <w:rsid w:val="00BE64B9"/>
    <w:rsid w:val="00BE64ED"/>
    <w:rsid w:val="00BE6589"/>
    <w:rsid w:val="00BE664A"/>
    <w:rsid w:val="00BE6788"/>
    <w:rsid w:val="00BE67AE"/>
    <w:rsid w:val="00BE6867"/>
    <w:rsid w:val="00BE68EE"/>
    <w:rsid w:val="00BE6BF7"/>
    <w:rsid w:val="00BE6C56"/>
    <w:rsid w:val="00BE70C8"/>
    <w:rsid w:val="00BE712D"/>
    <w:rsid w:val="00BE714C"/>
    <w:rsid w:val="00BE740E"/>
    <w:rsid w:val="00BE74F2"/>
    <w:rsid w:val="00BE76CB"/>
    <w:rsid w:val="00BE76E7"/>
    <w:rsid w:val="00BE79A1"/>
    <w:rsid w:val="00BE7A79"/>
    <w:rsid w:val="00BE7B6E"/>
    <w:rsid w:val="00BE7BB3"/>
    <w:rsid w:val="00BE7D8F"/>
    <w:rsid w:val="00BE7F53"/>
    <w:rsid w:val="00BF005B"/>
    <w:rsid w:val="00BF0097"/>
    <w:rsid w:val="00BF025E"/>
    <w:rsid w:val="00BF0261"/>
    <w:rsid w:val="00BF02BE"/>
    <w:rsid w:val="00BF03C6"/>
    <w:rsid w:val="00BF04B1"/>
    <w:rsid w:val="00BF04EC"/>
    <w:rsid w:val="00BF050F"/>
    <w:rsid w:val="00BF07C6"/>
    <w:rsid w:val="00BF08FB"/>
    <w:rsid w:val="00BF0A95"/>
    <w:rsid w:val="00BF0A9B"/>
    <w:rsid w:val="00BF0AE1"/>
    <w:rsid w:val="00BF0AE3"/>
    <w:rsid w:val="00BF0CB3"/>
    <w:rsid w:val="00BF0DC2"/>
    <w:rsid w:val="00BF0E14"/>
    <w:rsid w:val="00BF10C5"/>
    <w:rsid w:val="00BF11B2"/>
    <w:rsid w:val="00BF11F5"/>
    <w:rsid w:val="00BF1236"/>
    <w:rsid w:val="00BF12CB"/>
    <w:rsid w:val="00BF1378"/>
    <w:rsid w:val="00BF14F9"/>
    <w:rsid w:val="00BF15CF"/>
    <w:rsid w:val="00BF1643"/>
    <w:rsid w:val="00BF176B"/>
    <w:rsid w:val="00BF1770"/>
    <w:rsid w:val="00BF1785"/>
    <w:rsid w:val="00BF181A"/>
    <w:rsid w:val="00BF1853"/>
    <w:rsid w:val="00BF1A81"/>
    <w:rsid w:val="00BF1AC2"/>
    <w:rsid w:val="00BF1B68"/>
    <w:rsid w:val="00BF1BBA"/>
    <w:rsid w:val="00BF1CF6"/>
    <w:rsid w:val="00BF1D54"/>
    <w:rsid w:val="00BF1ED4"/>
    <w:rsid w:val="00BF1F0E"/>
    <w:rsid w:val="00BF202C"/>
    <w:rsid w:val="00BF2138"/>
    <w:rsid w:val="00BF2312"/>
    <w:rsid w:val="00BF25BC"/>
    <w:rsid w:val="00BF25FD"/>
    <w:rsid w:val="00BF2782"/>
    <w:rsid w:val="00BF280D"/>
    <w:rsid w:val="00BF2894"/>
    <w:rsid w:val="00BF2A61"/>
    <w:rsid w:val="00BF2A7A"/>
    <w:rsid w:val="00BF2B33"/>
    <w:rsid w:val="00BF2BE5"/>
    <w:rsid w:val="00BF2E89"/>
    <w:rsid w:val="00BF2ED9"/>
    <w:rsid w:val="00BF302E"/>
    <w:rsid w:val="00BF303D"/>
    <w:rsid w:val="00BF3119"/>
    <w:rsid w:val="00BF34EA"/>
    <w:rsid w:val="00BF3695"/>
    <w:rsid w:val="00BF3889"/>
    <w:rsid w:val="00BF3C7E"/>
    <w:rsid w:val="00BF3C83"/>
    <w:rsid w:val="00BF3D1A"/>
    <w:rsid w:val="00BF3D5D"/>
    <w:rsid w:val="00BF3F76"/>
    <w:rsid w:val="00BF3FEA"/>
    <w:rsid w:val="00BF401E"/>
    <w:rsid w:val="00BF4074"/>
    <w:rsid w:val="00BF4110"/>
    <w:rsid w:val="00BF4340"/>
    <w:rsid w:val="00BF4352"/>
    <w:rsid w:val="00BF455F"/>
    <w:rsid w:val="00BF45F6"/>
    <w:rsid w:val="00BF4620"/>
    <w:rsid w:val="00BF467C"/>
    <w:rsid w:val="00BF46BE"/>
    <w:rsid w:val="00BF46C9"/>
    <w:rsid w:val="00BF46F0"/>
    <w:rsid w:val="00BF47E4"/>
    <w:rsid w:val="00BF48A2"/>
    <w:rsid w:val="00BF499A"/>
    <w:rsid w:val="00BF4B31"/>
    <w:rsid w:val="00BF4B7E"/>
    <w:rsid w:val="00BF4C98"/>
    <w:rsid w:val="00BF4E2D"/>
    <w:rsid w:val="00BF4F33"/>
    <w:rsid w:val="00BF50C3"/>
    <w:rsid w:val="00BF51D6"/>
    <w:rsid w:val="00BF530E"/>
    <w:rsid w:val="00BF5322"/>
    <w:rsid w:val="00BF5578"/>
    <w:rsid w:val="00BF5583"/>
    <w:rsid w:val="00BF5599"/>
    <w:rsid w:val="00BF55DE"/>
    <w:rsid w:val="00BF55E7"/>
    <w:rsid w:val="00BF565A"/>
    <w:rsid w:val="00BF569A"/>
    <w:rsid w:val="00BF5756"/>
    <w:rsid w:val="00BF580C"/>
    <w:rsid w:val="00BF591B"/>
    <w:rsid w:val="00BF5927"/>
    <w:rsid w:val="00BF596F"/>
    <w:rsid w:val="00BF597A"/>
    <w:rsid w:val="00BF5A0C"/>
    <w:rsid w:val="00BF5ABA"/>
    <w:rsid w:val="00BF5AD1"/>
    <w:rsid w:val="00BF5BE0"/>
    <w:rsid w:val="00BF5CF0"/>
    <w:rsid w:val="00BF5D5E"/>
    <w:rsid w:val="00BF5DE7"/>
    <w:rsid w:val="00BF5E14"/>
    <w:rsid w:val="00BF5E5F"/>
    <w:rsid w:val="00BF5E73"/>
    <w:rsid w:val="00BF605E"/>
    <w:rsid w:val="00BF6176"/>
    <w:rsid w:val="00BF624B"/>
    <w:rsid w:val="00BF6350"/>
    <w:rsid w:val="00BF6353"/>
    <w:rsid w:val="00BF640A"/>
    <w:rsid w:val="00BF6423"/>
    <w:rsid w:val="00BF64AB"/>
    <w:rsid w:val="00BF6686"/>
    <w:rsid w:val="00BF66AF"/>
    <w:rsid w:val="00BF66DC"/>
    <w:rsid w:val="00BF6763"/>
    <w:rsid w:val="00BF678B"/>
    <w:rsid w:val="00BF683B"/>
    <w:rsid w:val="00BF68A2"/>
    <w:rsid w:val="00BF68BE"/>
    <w:rsid w:val="00BF6A3E"/>
    <w:rsid w:val="00BF6A50"/>
    <w:rsid w:val="00BF6C1B"/>
    <w:rsid w:val="00BF6D82"/>
    <w:rsid w:val="00BF6F7B"/>
    <w:rsid w:val="00BF6FDD"/>
    <w:rsid w:val="00BF7022"/>
    <w:rsid w:val="00BF718A"/>
    <w:rsid w:val="00BF7284"/>
    <w:rsid w:val="00BF72C6"/>
    <w:rsid w:val="00BF7350"/>
    <w:rsid w:val="00BF748D"/>
    <w:rsid w:val="00BF75E7"/>
    <w:rsid w:val="00BF77E0"/>
    <w:rsid w:val="00BF7967"/>
    <w:rsid w:val="00BF7998"/>
    <w:rsid w:val="00BF7B05"/>
    <w:rsid w:val="00BF7FDF"/>
    <w:rsid w:val="00C003BF"/>
    <w:rsid w:val="00C00523"/>
    <w:rsid w:val="00C006DC"/>
    <w:rsid w:val="00C007B7"/>
    <w:rsid w:val="00C008D3"/>
    <w:rsid w:val="00C00949"/>
    <w:rsid w:val="00C00A9E"/>
    <w:rsid w:val="00C00ABA"/>
    <w:rsid w:val="00C00C84"/>
    <w:rsid w:val="00C00D31"/>
    <w:rsid w:val="00C00D87"/>
    <w:rsid w:val="00C00F02"/>
    <w:rsid w:val="00C01023"/>
    <w:rsid w:val="00C01275"/>
    <w:rsid w:val="00C012E4"/>
    <w:rsid w:val="00C01395"/>
    <w:rsid w:val="00C013BF"/>
    <w:rsid w:val="00C013C8"/>
    <w:rsid w:val="00C01689"/>
    <w:rsid w:val="00C016CD"/>
    <w:rsid w:val="00C017A5"/>
    <w:rsid w:val="00C01859"/>
    <w:rsid w:val="00C01865"/>
    <w:rsid w:val="00C018B4"/>
    <w:rsid w:val="00C019DA"/>
    <w:rsid w:val="00C01A6E"/>
    <w:rsid w:val="00C01B6F"/>
    <w:rsid w:val="00C01B7A"/>
    <w:rsid w:val="00C01BB6"/>
    <w:rsid w:val="00C01C60"/>
    <w:rsid w:val="00C01CD8"/>
    <w:rsid w:val="00C01EEC"/>
    <w:rsid w:val="00C02121"/>
    <w:rsid w:val="00C022D1"/>
    <w:rsid w:val="00C02390"/>
    <w:rsid w:val="00C02485"/>
    <w:rsid w:val="00C02678"/>
    <w:rsid w:val="00C028CC"/>
    <w:rsid w:val="00C0292A"/>
    <w:rsid w:val="00C02993"/>
    <w:rsid w:val="00C02B0B"/>
    <w:rsid w:val="00C02BEA"/>
    <w:rsid w:val="00C02C47"/>
    <w:rsid w:val="00C02CBB"/>
    <w:rsid w:val="00C02CDA"/>
    <w:rsid w:val="00C02D5F"/>
    <w:rsid w:val="00C02E77"/>
    <w:rsid w:val="00C030D6"/>
    <w:rsid w:val="00C03176"/>
    <w:rsid w:val="00C03273"/>
    <w:rsid w:val="00C032A0"/>
    <w:rsid w:val="00C0334F"/>
    <w:rsid w:val="00C0346E"/>
    <w:rsid w:val="00C0371E"/>
    <w:rsid w:val="00C03727"/>
    <w:rsid w:val="00C03940"/>
    <w:rsid w:val="00C03A0B"/>
    <w:rsid w:val="00C03A52"/>
    <w:rsid w:val="00C03A7B"/>
    <w:rsid w:val="00C03A83"/>
    <w:rsid w:val="00C03BEA"/>
    <w:rsid w:val="00C03C1F"/>
    <w:rsid w:val="00C03CDC"/>
    <w:rsid w:val="00C0405B"/>
    <w:rsid w:val="00C041E4"/>
    <w:rsid w:val="00C04297"/>
    <w:rsid w:val="00C0437D"/>
    <w:rsid w:val="00C043E1"/>
    <w:rsid w:val="00C04417"/>
    <w:rsid w:val="00C04418"/>
    <w:rsid w:val="00C04499"/>
    <w:rsid w:val="00C0454C"/>
    <w:rsid w:val="00C04670"/>
    <w:rsid w:val="00C04833"/>
    <w:rsid w:val="00C0492E"/>
    <w:rsid w:val="00C049FC"/>
    <w:rsid w:val="00C049FD"/>
    <w:rsid w:val="00C04D08"/>
    <w:rsid w:val="00C04DE4"/>
    <w:rsid w:val="00C04ECF"/>
    <w:rsid w:val="00C04F90"/>
    <w:rsid w:val="00C05288"/>
    <w:rsid w:val="00C0535C"/>
    <w:rsid w:val="00C05570"/>
    <w:rsid w:val="00C056B3"/>
    <w:rsid w:val="00C05707"/>
    <w:rsid w:val="00C05713"/>
    <w:rsid w:val="00C05830"/>
    <w:rsid w:val="00C05922"/>
    <w:rsid w:val="00C059B1"/>
    <w:rsid w:val="00C059F7"/>
    <w:rsid w:val="00C05A47"/>
    <w:rsid w:val="00C05AB9"/>
    <w:rsid w:val="00C05ACF"/>
    <w:rsid w:val="00C05B6C"/>
    <w:rsid w:val="00C05C48"/>
    <w:rsid w:val="00C05C94"/>
    <w:rsid w:val="00C05E36"/>
    <w:rsid w:val="00C05E57"/>
    <w:rsid w:val="00C061C8"/>
    <w:rsid w:val="00C0623C"/>
    <w:rsid w:val="00C0625B"/>
    <w:rsid w:val="00C0633E"/>
    <w:rsid w:val="00C06432"/>
    <w:rsid w:val="00C06619"/>
    <w:rsid w:val="00C0666F"/>
    <w:rsid w:val="00C06686"/>
    <w:rsid w:val="00C066D9"/>
    <w:rsid w:val="00C06717"/>
    <w:rsid w:val="00C0679B"/>
    <w:rsid w:val="00C0682D"/>
    <w:rsid w:val="00C06838"/>
    <w:rsid w:val="00C06927"/>
    <w:rsid w:val="00C069CB"/>
    <w:rsid w:val="00C069F1"/>
    <w:rsid w:val="00C06A2F"/>
    <w:rsid w:val="00C06CF8"/>
    <w:rsid w:val="00C06D63"/>
    <w:rsid w:val="00C06F71"/>
    <w:rsid w:val="00C070B0"/>
    <w:rsid w:val="00C0721D"/>
    <w:rsid w:val="00C07418"/>
    <w:rsid w:val="00C0754B"/>
    <w:rsid w:val="00C0757F"/>
    <w:rsid w:val="00C075A0"/>
    <w:rsid w:val="00C07923"/>
    <w:rsid w:val="00C07AB3"/>
    <w:rsid w:val="00C07ABE"/>
    <w:rsid w:val="00C07BCC"/>
    <w:rsid w:val="00C07BD1"/>
    <w:rsid w:val="00C07E7F"/>
    <w:rsid w:val="00C07E9A"/>
    <w:rsid w:val="00C07F81"/>
    <w:rsid w:val="00C10023"/>
    <w:rsid w:val="00C1009D"/>
    <w:rsid w:val="00C100B1"/>
    <w:rsid w:val="00C1035C"/>
    <w:rsid w:val="00C1042D"/>
    <w:rsid w:val="00C10563"/>
    <w:rsid w:val="00C10721"/>
    <w:rsid w:val="00C107FD"/>
    <w:rsid w:val="00C10A21"/>
    <w:rsid w:val="00C10A53"/>
    <w:rsid w:val="00C10B46"/>
    <w:rsid w:val="00C10B6F"/>
    <w:rsid w:val="00C10BEB"/>
    <w:rsid w:val="00C10D09"/>
    <w:rsid w:val="00C10E2E"/>
    <w:rsid w:val="00C10EBE"/>
    <w:rsid w:val="00C1104A"/>
    <w:rsid w:val="00C110A0"/>
    <w:rsid w:val="00C110DF"/>
    <w:rsid w:val="00C1115E"/>
    <w:rsid w:val="00C11254"/>
    <w:rsid w:val="00C11293"/>
    <w:rsid w:val="00C11539"/>
    <w:rsid w:val="00C11597"/>
    <w:rsid w:val="00C116DA"/>
    <w:rsid w:val="00C117A6"/>
    <w:rsid w:val="00C118D4"/>
    <w:rsid w:val="00C118E1"/>
    <w:rsid w:val="00C1194C"/>
    <w:rsid w:val="00C119AD"/>
    <w:rsid w:val="00C119EE"/>
    <w:rsid w:val="00C11A24"/>
    <w:rsid w:val="00C11AAF"/>
    <w:rsid w:val="00C11B0A"/>
    <w:rsid w:val="00C11B92"/>
    <w:rsid w:val="00C11BE1"/>
    <w:rsid w:val="00C11C04"/>
    <w:rsid w:val="00C11C90"/>
    <w:rsid w:val="00C11FBB"/>
    <w:rsid w:val="00C12003"/>
    <w:rsid w:val="00C1207F"/>
    <w:rsid w:val="00C1230E"/>
    <w:rsid w:val="00C1236B"/>
    <w:rsid w:val="00C123DD"/>
    <w:rsid w:val="00C124F0"/>
    <w:rsid w:val="00C12545"/>
    <w:rsid w:val="00C12612"/>
    <w:rsid w:val="00C12A43"/>
    <w:rsid w:val="00C12AAB"/>
    <w:rsid w:val="00C12AB5"/>
    <w:rsid w:val="00C12ABA"/>
    <w:rsid w:val="00C12B7A"/>
    <w:rsid w:val="00C12C36"/>
    <w:rsid w:val="00C12DE5"/>
    <w:rsid w:val="00C12E11"/>
    <w:rsid w:val="00C12EB4"/>
    <w:rsid w:val="00C130F1"/>
    <w:rsid w:val="00C13148"/>
    <w:rsid w:val="00C13159"/>
    <w:rsid w:val="00C132CB"/>
    <w:rsid w:val="00C13326"/>
    <w:rsid w:val="00C1341A"/>
    <w:rsid w:val="00C13494"/>
    <w:rsid w:val="00C134D7"/>
    <w:rsid w:val="00C135DE"/>
    <w:rsid w:val="00C135FB"/>
    <w:rsid w:val="00C137D9"/>
    <w:rsid w:val="00C138C2"/>
    <w:rsid w:val="00C1396C"/>
    <w:rsid w:val="00C13A2D"/>
    <w:rsid w:val="00C13A5A"/>
    <w:rsid w:val="00C13BEB"/>
    <w:rsid w:val="00C13D8B"/>
    <w:rsid w:val="00C13DA8"/>
    <w:rsid w:val="00C13E8C"/>
    <w:rsid w:val="00C13F2F"/>
    <w:rsid w:val="00C13F4D"/>
    <w:rsid w:val="00C13F99"/>
    <w:rsid w:val="00C1403D"/>
    <w:rsid w:val="00C1410C"/>
    <w:rsid w:val="00C141A2"/>
    <w:rsid w:val="00C1421F"/>
    <w:rsid w:val="00C146E3"/>
    <w:rsid w:val="00C14834"/>
    <w:rsid w:val="00C14850"/>
    <w:rsid w:val="00C14943"/>
    <w:rsid w:val="00C14AFD"/>
    <w:rsid w:val="00C14D5F"/>
    <w:rsid w:val="00C14E4C"/>
    <w:rsid w:val="00C14ED7"/>
    <w:rsid w:val="00C14EE7"/>
    <w:rsid w:val="00C14F37"/>
    <w:rsid w:val="00C14F45"/>
    <w:rsid w:val="00C14F82"/>
    <w:rsid w:val="00C150E5"/>
    <w:rsid w:val="00C150ED"/>
    <w:rsid w:val="00C152C6"/>
    <w:rsid w:val="00C15465"/>
    <w:rsid w:val="00C15527"/>
    <w:rsid w:val="00C1567A"/>
    <w:rsid w:val="00C15720"/>
    <w:rsid w:val="00C157F1"/>
    <w:rsid w:val="00C15909"/>
    <w:rsid w:val="00C15AC8"/>
    <w:rsid w:val="00C15B43"/>
    <w:rsid w:val="00C15BB0"/>
    <w:rsid w:val="00C15D7D"/>
    <w:rsid w:val="00C15ECB"/>
    <w:rsid w:val="00C161C6"/>
    <w:rsid w:val="00C1639F"/>
    <w:rsid w:val="00C16458"/>
    <w:rsid w:val="00C164DA"/>
    <w:rsid w:val="00C16547"/>
    <w:rsid w:val="00C16697"/>
    <w:rsid w:val="00C16781"/>
    <w:rsid w:val="00C16890"/>
    <w:rsid w:val="00C1689F"/>
    <w:rsid w:val="00C16A34"/>
    <w:rsid w:val="00C16AC5"/>
    <w:rsid w:val="00C16AD6"/>
    <w:rsid w:val="00C16D2F"/>
    <w:rsid w:val="00C1707D"/>
    <w:rsid w:val="00C17200"/>
    <w:rsid w:val="00C17268"/>
    <w:rsid w:val="00C174BD"/>
    <w:rsid w:val="00C175E7"/>
    <w:rsid w:val="00C17842"/>
    <w:rsid w:val="00C1787D"/>
    <w:rsid w:val="00C179E2"/>
    <w:rsid w:val="00C17A2A"/>
    <w:rsid w:val="00C17A9B"/>
    <w:rsid w:val="00C17B77"/>
    <w:rsid w:val="00C17D2D"/>
    <w:rsid w:val="00C17F33"/>
    <w:rsid w:val="00C17F3D"/>
    <w:rsid w:val="00C17FF2"/>
    <w:rsid w:val="00C20117"/>
    <w:rsid w:val="00C201E6"/>
    <w:rsid w:val="00C2037D"/>
    <w:rsid w:val="00C20411"/>
    <w:rsid w:val="00C20504"/>
    <w:rsid w:val="00C20872"/>
    <w:rsid w:val="00C20983"/>
    <w:rsid w:val="00C20993"/>
    <w:rsid w:val="00C20B83"/>
    <w:rsid w:val="00C20C7C"/>
    <w:rsid w:val="00C20C81"/>
    <w:rsid w:val="00C20CE2"/>
    <w:rsid w:val="00C20DDE"/>
    <w:rsid w:val="00C20DE2"/>
    <w:rsid w:val="00C2114E"/>
    <w:rsid w:val="00C2129F"/>
    <w:rsid w:val="00C21396"/>
    <w:rsid w:val="00C213B5"/>
    <w:rsid w:val="00C2143B"/>
    <w:rsid w:val="00C215E4"/>
    <w:rsid w:val="00C21771"/>
    <w:rsid w:val="00C21A42"/>
    <w:rsid w:val="00C21A62"/>
    <w:rsid w:val="00C21A89"/>
    <w:rsid w:val="00C21A91"/>
    <w:rsid w:val="00C21AAC"/>
    <w:rsid w:val="00C21AC6"/>
    <w:rsid w:val="00C21B6D"/>
    <w:rsid w:val="00C21CB1"/>
    <w:rsid w:val="00C21D59"/>
    <w:rsid w:val="00C21E61"/>
    <w:rsid w:val="00C21E6B"/>
    <w:rsid w:val="00C2206E"/>
    <w:rsid w:val="00C22246"/>
    <w:rsid w:val="00C2224F"/>
    <w:rsid w:val="00C224F0"/>
    <w:rsid w:val="00C22616"/>
    <w:rsid w:val="00C228B5"/>
    <w:rsid w:val="00C228D7"/>
    <w:rsid w:val="00C22B5D"/>
    <w:rsid w:val="00C22BD7"/>
    <w:rsid w:val="00C22C1D"/>
    <w:rsid w:val="00C22C4C"/>
    <w:rsid w:val="00C22DEB"/>
    <w:rsid w:val="00C22E7F"/>
    <w:rsid w:val="00C22EAC"/>
    <w:rsid w:val="00C22FC1"/>
    <w:rsid w:val="00C233F4"/>
    <w:rsid w:val="00C236BF"/>
    <w:rsid w:val="00C236F8"/>
    <w:rsid w:val="00C2378C"/>
    <w:rsid w:val="00C237EE"/>
    <w:rsid w:val="00C2392E"/>
    <w:rsid w:val="00C2394F"/>
    <w:rsid w:val="00C2395A"/>
    <w:rsid w:val="00C239DF"/>
    <w:rsid w:val="00C23A09"/>
    <w:rsid w:val="00C23A73"/>
    <w:rsid w:val="00C23AAB"/>
    <w:rsid w:val="00C23B8E"/>
    <w:rsid w:val="00C23BD3"/>
    <w:rsid w:val="00C23D05"/>
    <w:rsid w:val="00C23D58"/>
    <w:rsid w:val="00C240D7"/>
    <w:rsid w:val="00C241EA"/>
    <w:rsid w:val="00C2420C"/>
    <w:rsid w:val="00C24503"/>
    <w:rsid w:val="00C24833"/>
    <w:rsid w:val="00C24859"/>
    <w:rsid w:val="00C24977"/>
    <w:rsid w:val="00C2499A"/>
    <w:rsid w:val="00C24A36"/>
    <w:rsid w:val="00C24C32"/>
    <w:rsid w:val="00C24C9C"/>
    <w:rsid w:val="00C24DB3"/>
    <w:rsid w:val="00C24DBA"/>
    <w:rsid w:val="00C24DF2"/>
    <w:rsid w:val="00C24E22"/>
    <w:rsid w:val="00C24F1D"/>
    <w:rsid w:val="00C24FEC"/>
    <w:rsid w:val="00C2500D"/>
    <w:rsid w:val="00C250B7"/>
    <w:rsid w:val="00C2528B"/>
    <w:rsid w:val="00C252F0"/>
    <w:rsid w:val="00C253A8"/>
    <w:rsid w:val="00C25666"/>
    <w:rsid w:val="00C25691"/>
    <w:rsid w:val="00C2569B"/>
    <w:rsid w:val="00C2574A"/>
    <w:rsid w:val="00C257E7"/>
    <w:rsid w:val="00C2582E"/>
    <w:rsid w:val="00C258AD"/>
    <w:rsid w:val="00C2595A"/>
    <w:rsid w:val="00C259D1"/>
    <w:rsid w:val="00C25B5B"/>
    <w:rsid w:val="00C25CFD"/>
    <w:rsid w:val="00C25D82"/>
    <w:rsid w:val="00C25DE6"/>
    <w:rsid w:val="00C26256"/>
    <w:rsid w:val="00C26274"/>
    <w:rsid w:val="00C26322"/>
    <w:rsid w:val="00C2645E"/>
    <w:rsid w:val="00C2647B"/>
    <w:rsid w:val="00C265A2"/>
    <w:rsid w:val="00C265B9"/>
    <w:rsid w:val="00C265E0"/>
    <w:rsid w:val="00C26687"/>
    <w:rsid w:val="00C2676E"/>
    <w:rsid w:val="00C267D4"/>
    <w:rsid w:val="00C269D1"/>
    <w:rsid w:val="00C26CD6"/>
    <w:rsid w:val="00C26DE0"/>
    <w:rsid w:val="00C26DEC"/>
    <w:rsid w:val="00C2705D"/>
    <w:rsid w:val="00C27102"/>
    <w:rsid w:val="00C27197"/>
    <w:rsid w:val="00C271DA"/>
    <w:rsid w:val="00C272ED"/>
    <w:rsid w:val="00C277C2"/>
    <w:rsid w:val="00C277D2"/>
    <w:rsid w:val="00C2782D"/>
    <w:rsid w:val="00C278AE"/>
    <w:rsid w:val="00C278C7"/>
    <w:rsid w:val="00C27957"/>
    <w:rsid w:val="00C27A08"/>
    <w:rsid w:val="00C27A1F"/>
    <w:rsid w:val="00C27A4E"/>
    <w:rsid w:val="00C27A72"/>
    <w:rsid w:val="00C27B37"/>
    <w:rsid w:val="00C27DAF"/>
    <w:rsid w:val="00C27E2F"/>
    <w:rsid w:val="00C27EBB"/>
    <w:rsid w:val="00C27F86"/>
    <w:rsid w:val="00C302EA"/>
    <w:rsid w:val="00C3075A"/>
    <w:rsid w:val="00C307AA"/>
    <w:rsid w:val="00C3084F"/>
    <w:rsid w:val="00C308F0"/>
    <w:rsid w:val="00C30BC0"/>
    <w:rsid w:val="00C30BC7"/>
    <w:rsid w:val="00C30C01"/>
    <w:rsid w:val="00C30C28"/>
    <w:rsid w:val="00C30C29"/>
    <w:rsid w:val="00C30C8D"/>
    <w:rsid w:val="00C30CD9"/>
    <w:rsid w:val="00C30CF6"/>
    <w:rsid w:val="00C30D4E"/>
    <w:rsid w:val="00C30DFF"/>
    <w:rsid w:val="00C30E68"/>
    <w:rsid w:val="00C30E6F"/>
    <w:rsid w:val="00C30EFC"/>
    <w:rsid w:val="00C30FB4"/>
    <w:rsid w:val="00C3116A"/>
    <w:rsid w:val="00C312BA"/>
    <w:rsid w:val="00C31313"/>
    <w:rsid w:val="00C31485"/>
    <w:rsid w:val="00C31622"/>
    <w:rsid w:val="00C31813"/>
    <w:rsid w:val="00C318A6"/>
    <w:rsid w:val="00C318AC"/>
    <w:rsid w:val="00C318AD"/>
    <w:rsid w:val="00C3197E"/>
    <w:rsid w:val="00C31B34"/>
    <w:rsid w:val="00C31CB8"/>
    <w:rsid w:val="00C31D24"/>
    <w:rsid w:val="00C31D78"/>
    <w:rsid w:val="00C31F57"/>
    <w:rsid w:val="00C320FA"/>
    <w:rsid w:val="00C32150"/>
    <w:rsid w:val="00C3224E"/>
    <w:rsid w:val="00C32279"/>
    <w:rsid w:val="00C32290"/>
    <w:rsid w:val="00C32497"/>
    <w:rsid w:val="00C324BF"/>
    <w:rsid w:val="00C326C6"/>
    <w:rsid w:val="00C326CB"/>
    <w:rsid w:val="00C326F8"/>
    <w:rsid w:val="00C3279E"/>
    <w:rsid w:val="00C3285F"/>
    <w:rsid w:val="00C328DD"/>
    <w:rsid w:val="00C32AFD"/>
    <w:rsid w:val="00C32CC6"/>
    <w:rsid w:val="00C32D27"/>
    <w:rsid w:val="00C32D32"/>
    <w:rsid w:val="00C32D40"/>
    <w:rsid w:val="00C32D61"/>
    <w:rsid w:val="00C32DD2"/>
    <w:rsid w:val="00C32E34"/>
    <w:rsid w:val="00C32E3E"/>
    <w:rsid w:val="00C32F04"/>
    <w:rsid w:val="00C33023"/>
    <w:rsid w:val="00C3338F"/>
    <w:rsid w:val="00C3339D"/>
    <w:rsid w:val="00C333C7"/>
    <w:rsid w:val="00C333D5"/>
    <w:rsid w:val="00C3372C"/>
    <w:rsid w:val="00C3373F"/>
    <w:rsid w:val="00C3385A"/>
    <w:rsid w:val="00C339FF"/>
    <w:rsid w:val="00C33AA6"/>
    <w:rsid w:val="00C33B07"/>
    <w:rsid w:val="00C33BC1"/>
    <w:rsid w:val="00C33C49"/>
    <w:rsid w:val="00C33C7F"/>
    <w:rsid w:val="00C33E9C"/>
    <w:rsid w:val="00C340E3"/>
    <w:rsid w:val="00C342BA"/>
    <w:rsid w:val="00C34386"/>
    <w:rsid w:val="00C34392"/>
    <w:rsid w:val="00C3470B"/>
    <w:rsid w:val="00C34799"/>
    <w:rsid w:val="00C347B8"/>
    <w:rsid w:val="00C34823"/>
    <w:rsid w:val="00C348DF"/>
    <w:rsid w:val="00C34B39"/>
    <w:rsid w:val="00C34B75"/>
    <w:rsid w:val="00C34C50"/>
    <w:rsid w:val="00C34CD3"/>
    <w:rsid w:val="00C34D0C"/>
    <w:rsid w:val="00C34E70"/>
    <w:rsid w:val="00C34EEA"/>
    <w:rsid w:val="00C34F03"/>
    <w:rsid w:val="00C35074"/>
    <w:rsid w:val="00C350C3"/>
    <w:rsid w:val="00C35133"/>
    <w:rsid w:val="00C35298"/>
    <w:rsid w:val="00C35324"/>
    <w:rsid w:val="00C353AA"/>
    <w:rsid w:val="00C3559E"/>
    <w:rsid w:val="00C355AA"/>
    <w:rsid w:val="00C357C5"/>
    <w:rsid w:val="00C3580A"/>
    <w:rsid w:val="00C35918"/>
    <w:rsid w:val="00C3593C"/>
    <w:rsid w:val="00C35B35"/>
    <w:rsid w:val="00C35D10"/>
    <w:rsid w:val="00C35E29"/>
    <w:rsid w:val="00C35E59"/>
    <w:rsid w:val="00C35EC8"/>
    <w:rsid w:val="00C35FAC"/>
    <w:rsid w:val="00C36032"/>
    <w:rsid w:val="00C36068"/>
    <w:rsid w:val="00C36101"/>
    <w:rsid w:val="00C361CA"/>
    <w:rsid w:val="00C361ED"/>
    <w:rsid w:val="00C3630B"/>
    <w:rsid w:val="00C36386"/>
    <w:rsid w:val="00C3640F"/>
    <w:rsid w:val="00C36459"/>
    <w:rsid w:val="00C364C6"/>
    <w:rsid w:val="00C3651E"/>
    <w:rsid w:val="00C36699"/>
    <w:rsid w:val="00C367B0"/>
    <w:rsid w:val="00C36BD5"/>
    <w:rsid w:val="00C36D38"/>
    <w:rsid w:val="00C36E33"/>
    <w:rsid w:val="00C36EE4"/>
    <w:rsid w:val="00C36FA7"/>
    <w:rsid w:val="00C3709F"/>
    <w:rsid w:val="00C3716D"/>
    <w:rsid w:val="00C372AE"/>
    <w:rsid w:val="00C372B9"/>
    <w:rsid w:val="00C3742C"/>
    <w:rsid w:val="00C374DC"/>
    <w:rsid w:val="00C374E3"/>
    <w:rsid w:val="00C375B9"/>
    <w:rsid w:val="00C376D1"/>
    <w:rsid w:val="00C37725"/>
    <w:rsid w:val="00C37782"/>
    <w:rsid w:val="00C3783C"/>
    <w:rsid w:val="00C37878"/>
    <w:rsid w:val="00C3791B"/>
    <w:rsid w:val="00C379E6"/>
    <w:rsid w:val="00C37A24"/>
    <w:rsid w:val="00C37BDB"/>
    <w:rsid w:val="00C37CAF"/>
    <w:rsid w:val="00C37D42"/>
    <w:rsid w:val="00C37D9E"/>
    <w:rsid w:val="00C37DD7"/>
    <w:rsid w:val="00C37EBD"/>
    <w:rsid w:val="00C37F1F"/>
    <w:rsid w:val="00C37FE5"/>
    <w:rsid w:val="00C40021"/>
    <w:rsid w:val="00C400FE"/>
    <w:rsid w:val="00C4022B"/>
    <w:rsid w:val="00C40284"/>
    <w:rsid w:val="00C4034A"/>
    <w:rsid w:val="00C405C6"/>
    <w:rsid w:val="00C405F2"/>
    <w:rsid w:val="00C4071B"/>
    <w:rsid w:val="00C408B7"/>
    <w:rsid w:val="00C408FB"/>
    <w:rsid w:val="00C40933"/>
    <w:rsid w:val="00C40993"/>
    <w:rsid w:val="00C409FD"/>
    <w:rsid w:val="00C40A26"/>
    <w:rsid w:val="00C40A38"/>
    <w:rsid w:val="00C40B96"/>
    <w:rsid w:val="00C40CDC"/>
    <w:rsid w:val="00C40E4E"/>
    <w:rsid w:val="00C40F43"/>
    <w:rsid w:val="00C40FE7"/>
    <w:rsid w:val="00C41021"/>
    <w:rsid w:val="00C412D9"/>
    <w:rsid w:val="00C41491"/>
    <w:rsid w:val="00C416F3"/>
    <w:rsid w:val="00C41799"/>
    <w:rsid w:val="00C417FE"/>
    <w:rsid w:val="00C41801"/>
    <w:rsid w:val="00C419BC"/>
    <w:rsid w:val="00C41AE7"/>
    <w:rsid w:val="00C41C2B"/>
    <w:rsid w:val="00C41D72"/>
    <w:rsid w:val="00C41E09"/>
    <w:rsid w:val="00C41EDF"/>
    <w:rsid w:val="00C41FF8"/>
    <w:rsid w:val="00C420A5"/>
    <w:rsid w:val="00C42123"/>
    <w:rsid w:val="00C421DF"/>
    <w:rsid w:val="00C42211"/>
    <w:rsid w:val="00C4227E"/>
    <w:rsid w:val="00C42299"/>
    <w:rsid w:val="00C42316"/>
    <w:rsid w:val="00C42362"/>
    <w:rsid w:val="00C42375"/>
    <w:rsid w:val="00C423A9"/>
    <w:rsid w:val="00C423BD"/>
    <w:rsid w:val="00C424B2"/>
    <w:rsid w:val="00C42708"/>
    <w:rsid w:val="00C42787"/>
    <w:rsid w:val="00C42822"/>
    <w:rsid w:val="00C4287C"/>
    <w:rsid w:val="00C42942"/>
    <w:rsid w:val="00C429DD"/>
    <w:rsid w:val="00C42B61"/>
    <w:rsid w:val="00C42BBA"/>
    <w:rsid w:val="00C42DE7"/>
    <w:rsid w:val="00C42E02"/>
    <w:rsid w:val="00C42E9E"/>
    <w:rsid w:val="00C42F47"/>
    <w:rsid w:val="00C42F5E"/>
    <w:rsid w:val="00C43112"/>
    <w:rsid w:val="00C432BF"/>
    <w:rsid w:val="00C432FA"/>
    <w:rsid w:val="00C43592"/>
    <w:rsid w:val="00C436B0"/>
    <w:rsid w:val="00C43853"/>
    <w:rsid w:val="00C4398E"/>
    <w:rsid w:val="00C439B6"/>
    <w:rsid w:val="00C43BFA"/>
    <w:rsid w:val="00C43C11"/>
    <w:rsid w:val="00C43C25"/>
    <w:rsid w:val="00C43CEE"/>
    <w:rsid w:val="00C43D5A"/>
    <w:rsid w:val="00C43E5B"/>
    <w:rsid w:val="00C44031"/>
    <w:rsid w:val="00C44122"/>
    <w:rsid w:val="00C44154"/>
    <w:rsid w:val="00C44177"/>
    <w:rsid w:val="00C441AD"/>
    <w:rsid w:val="00C443A2"/>
    <w:rsid w:val="00C4441C"/>
    <w:rsid w:val="00C44474"/>
    <w:rsid w:val="00C4448F"/>
    <w:rsid w:val="00C44535"/>
    <w:rsid w:val="00C445F7"/>
    <w:rsid w:val="00C44767"/>
    <w:rsid w:val="00C44770"/>
    <w:rsid w:val="00C447CE"/>
    <w:rsid w:val="00C4481D"/>
    <w:rsid w:val="00C4488E"/>
    <w:rsid w:val="00C44AE3"/>
    <w:rsid w:val="00C44B7E"/>
    <w:rsid w:val="00C44BB8"/>
    <w:rsid w:val="00C44C10"/>
    <w:rsid w:val="00C44CF4"/>
    <w:rsid w:val="00C44DBB"/>
    <w:rsid w:val="00C44E17"/>
    <w:rsid w:val="00C44E1D"/>
    <w:rsid w:val="00C44EBC"/>
    <w:rsid w:val="00C44EC1"/>
    <w:rsid w:val="00C44ED7"/>
    <w:rsid w:val="00C44F29"/>
    <w:rsid w:val="00C4508D"/>
    <w:rsid w:val="00C450D1"/>
    <w:rsid w:val="00C45247"/>
    <w:rsid w:val="00C45402"/>
    <w:rsid w:val="00C455E0"/>
    <w:rsid w:val="00C455E8"/>
    <w:rsid w:val="00C457DA"/>
    <w:rsid w:val="00C458B1"/>
    <w:rsid w:val="00C458BE"/>
    <w:rsid w:val="00C4595A"/>
    <w:rsid w:val="00C45A3C"/>
    <w:rsid w:val="00C45BD3"/>
    <w:rsid w:val="00C45CB1"/>
    <w:rsid w:val="00C45D2A"/>
    <w:rsid w:val="00C45E41"/>
    <w:rsid w:val="00C45E82"/>
    <w:rsid w:val="00C45E8A"/>
    <w:rsid w:val="00C4605F"/>
    <w:rsid w:val="00C46301"/>
    <w:rsid w:val="00C46314"/>
    <w:rsid w:val="00C46409"/>
    <w:rsid w:val="00C4660A"/>
    <w:rsid w:val="00C46717"/>
    <w:rsid w:val="00C4674D"/>
    <w:rsid w:val="00C467F3"/>
    <w:rsid w:val="00C46899"/>
    <w:rsid w:val="00C46901"/>
    <w:rsid w:val="00C46C88"/>
    <w:rsid w:val="00C46EA0"/>
    <w:rsid w:val="00C46EC6"/>
    <w:rsid w:val="00C4707E"/>
    <w:rsid w:val="00C47293"/>
    <w:rsid w:val="00C47324"/>
    <w:rsid w:val="00C47336"/>
    <w:rsid w:val="00C473F9"/>
    <w:rsid w:val="00C476E0"/>
    <w:rsid w:val="00C47A98"/>
    <w:rsid w:val="00C500C5"/>
    <w:rsid w:val="00C500E5"/>
    <w:rsid w:val="00C5014E"/>
    <w:rsid w:val="00C50178"/>
    <w:rsid w:val="00C501CC"/>
    <w:rsid w:val="00C50232"/>
    <w:rsid w:val="00C502BE"/>
    <w:rsid w:val="00C50502"/>
    <w:rsid w:val="00C50541"/>
    <w:rsid w:val="00C505D4"/>
    <w:rsid w:val="00C50794"/>
    <w:rsid w:val="00C507E3"/>
    <w:rsid w:val="00C507EC"/>
    <w:rsid w:val="00C50C2C"/>
    <w:rsid w:val="00C50C6C"/>
    <w:rsid w:val="00C50D11"/>
    <w:rsid w:val="00C50EBC"/>
    <w:rsid w:val="00C50F79"/>
    <w:rsid w:val="00C50FDD"/>
    <w:rsid w:val="00C511C8"/>
    <w:rsid w:val="00C511E5"/>
    <w:rsid w:val="00C5122A"/>
    <w:rsid w:val="00C5124E"/>
    <w:rsid w:val="00C51609"/>
    <w:rsid w:val="00C516B2"/>
    <w:rsid w:val="00C51715"/>
    <w:rsid w:val="00C517DF"/>
    <w:rsid w:val="00C517FF"/>
    <w:rsid w:val="00C518DD"/>
    <w:rsid w:val="00C5194F"/>
    <w:rsid w:val="00C51977"/>
    <w:rsid w:val="00C51B57"/>
    <w:rsid w:val="00C51B67"/>
    <w:rsid w:val="00C51BFD"/>
    <w:rsid w:val="00C51C7A"/>
    <w:rsid w:val="00C51D3E"/>
    <w:rsid w:val="00C51EE5"/>
    <w:rsid w:val="00C51F10"/>
    <w:rsid w:val="00C51F89"/>
    <w:rsid w:val="00C51F94"/>
    <w:rsid w:val="00C52491"/>
    <w:rsid w:val="00C525E2"/>
    <w:rsid w:val="00C526E4"/>
    <w:rsid w:val="00C5280B"/>
    <w:rsid w:val="00C5292B"/>
    <w:rsid w:val="00C529E0"/>
    <w:rsid w:val="00C52AF4"/>
    <w:rsid w:val="00C52C88"/>
    <w:rsid w:val="00C52DB4"/>
    <w:rsid w:val="00C52E9A"/>
    <w:rsid w:val="00C52F9E"/>
    <w:rsid w:val="00C5335C"/>
    <w:rsid w:val="00C533DA"/>
    <w:rsid w:val="00C53673"/>
    <w:rsid w:val="00C53806"/>
    <w:rsid w:val="00C5380F"/>
    <w:rsid w:val="00C53999"/>
    <w:rsid w:val="00C53B0F"/>
    <w:rsid w:val="00C53B25"/>
    <w:rsid w:val="00C53B66"/>
    <w:rsid w:val="00C53C93"/>
    <w:rsid w:val="00C53CB7"/>
    <w:rsid w:val="00C53E76"/>
    <w:rsid w:val="00C53EC2"/>
    <w:rsid w:val="00C53F7D"/>
    <w:rsid w:val="00C5410F"/>
    <w:rsid w:val="00C5411F"/>
    <w:rsid w:val="00C54272"/>
    <w:rsid w:val="00C546BA"/>
    <w:rsid w:val="00C54960"/>
    <w:rsid w:val="00C54B65"/>
    <w:rsid w:val="00C54BBC"/>
    <w:rsid w:val="00C54CD4"/>
    <w:rsid w:val="00C54D3C"/>
    <w:rsid w:val="00C54DB0"/>
    <w:rsid w:val="00C54DF3"/>
    <w:rsid w:val="00C54E3D"/>
    <w:rsid w:val="00C54EFF"/>
    <w:rsid w:val="00C550BA"/>
    <w:rsid w:val="00C55239"/>
    <w:rsid w:val="00C55301"/>
    <w:rsid w:val="00C553C2"/>
    <w:rsid w:val="00C553DC"/>
    <w:rsid w:val="00C5542B"/>
    <w:rsid w:val="00C5568E"/>
    <w:rsid w:val="00C557D9"/>
    <w:rsid w:val="00C559AC"/>
    <w:rsid w:val="00C55A62"/>
    <w:rsid w:val="00C55AFD"/>
    <w:rsid w:val="00C55B49"/>
    <w:rsid w:val="00C55CD3"/>
    <w:rsid w:val="00C55DBF"/>
    <w:rsid w:val="00C55DF3"/>
    <w:rsid w:val="00C55EB2"/>
    <w:rsid w:val="00C55ECD"/>
    <w:rsid w:val="00C5614B"/>
    <w:rsid w:val="00C561C2"/>
    <w:rsid w:val="00C5624E"/>
    <w:rsid w:val="00C56301"/>
    <w:rsid w:val="00C5637F"/>
    <w:rsid w:val="00C5640E"/>
    <w:rsid w:val="00C5653A"/>
    <w:rsid w:val="00C565C5"/>
    <w:rsid w:val="00C565ED"/>
    <w:rsid w:val="00C5677F"/>
    <w:rsid w:val="00C56943"/>
    <w:rsid w:val="00C56986"/>
    <w:rsid w:val="00C56A28"/>
    <w:rsid w:val="00C56B3F"/>
    <w:rsid w:val="00C56B9D"/>
    <w:rsid w:val="00C56BA4"/>
    <w:rsid w:val="00C56D5C"/>
    <w:rsid w:val="00C56E2F"/>
    <w:rsid w:val="00C56E52"/>
    <w:rsid w:val="00C56F6D"/>
    <w:rsid w:val="00C570FE"/>
    <w:rsid w:val="00C5730C"/>
    <w:rsid w:val="00C573DF"/>
    <w:rsid w:val="00C57587"/>
    <w:rsid w:val="00C5779C"/>
    <w:rsid w:val="00C5779D"/>
    <w:rsid w:val="00C577BF"/>
    <w:rsid w:val="00C57855"/>
    <w:rsid w:val="00C57940"/>
    <w:rsid w:val="00C579EB"/>
    <w:rsid w:val="00C57A34"/>
    <w:rsid w:val="00C57B60"/>
    <w:rsid w:val="00C57B67"/>
    <w:rsid w:val="00C57B6C"/>
    <w:rsid w:val="00C57CA8"/>
    <w:rsid w:val="00C57CEC"/>
    <w:rsid w:val="00C57FAE"/>
    <w:rsid w:val="00C60143"/>
    <w:rsid w:val="00C6032F"/>
    <w:rsid w:val="00C60356"/>
    <w:rsid w:val="00C6038A"/>
    <w:rsid w:val="00C604BA"/>
    <w:rsid w:val="00C6065A"/>
    <w:rsid w:val="00C60666"/>
    <w:rsid w:val="00C60771"/>
    <w:rsid w:val="00C608EE"/>
    <w:rsid w:val="00C6093A"/>
    <w:rsid w:val="00C60AD5"/>
    <w:rsid w:val="00C60C82"/>
    <w:rsid w:val="00C60CA4"/>
    <w:rsid w:val="00C60DBD"/>
    <w:rsid w:val="00C60E64"/>
    <w:rsid w:val="00C60E8B"/>
    <w:rsid w:val="00C60F89"/>
    <w:rsid w:val="00C60FB5"/>
    <w:rsid w:val="00C61108"/>
    <w:rsid w:val="00C611E5"/>
    <w:rsid w:val="00C6135E"/>
    <w:rsid w:val="00C614D4"/>
    <w:rsid w:val="00C61787"/>
    <w:rsid w:val="00C617CE"/>
    <w:rsid w:val="00C6181E"/>
    <w:rsid w:val="00C618ED"/>
    <w:rsid w:val="00C618F2"/>
    <w:rsid w:val="00C61913"/>
    <w:rsid w:val="00C61B40"/>
    <w:rsid w:val="00C61E25"/>
    <w:rsid w:val="00C61E6E"/>
    <w:rsid w:val="00C61F70"/>
    <w:rsid w:val="00C62391"/>
    <w:rsid w:val="00C62397"/>
    <w:rsid w:val="00C62957"/>
    <w:rsid w:val="00C62AF9"/>
    <w:rsid w:val="00C62BBB"/>
    <w:rsid w:val="00C62EA2"/>
    <w:rsid w:val="00C62F7E"/>
    <w:rsid w:val="00C62F89"/>
    <w:rsid w:val="00C63167"/>
    <w:rsid w:val="00C631F1"/>
    <w:rsid w:val="00C631F2"/>
    <w:rsid w:val="00C632D1"/>
    <w:rsid w:val="00C632E0"/>
    <w:rsid w:val="00C6338B"/>
    <w:rsid w:val="00C634EF"/>
    <w:rsid w:val="00C6361C"/>
    <w:rsid w:val="00C638CB"/>
    <w:rsid w:val="00C63941"/>
    <w:rsid w:val="00C63986"/>
    <w:rsid w:val="00C63BBF"/>
    <w:rsid w:val="00C63D53"/>
    <w:rsid w:val="00C63F91"/>
    <w:rsid w:val="00C6405B"/>
    <w:rsid w:val="00C6416C"/>
    <w:rsid w:val="00C64329"/>
    <w:rsid w:val="00C643C4"/>
    <w:rsid w:val="00C64455"/>
    <w:rsid w:val="00C645A2"/>
    <w:rsid w:val="00C6464B"/>
    <w:rsid w:val="00C646BE"/>
    <w:rsid w:val="00C6486D"/>
    <w:rsid w:val="00C64BA8"/>
    <w:rsid w:val="00C64C5C"/>
    <w:rsid w:val="00C64C91"/>
    <w:rsid w:val="00C64CDA"/>
    <w:rsid w:val="00C64D3A"/>
    <w:rsid w:val="00C64EAC"/>
    <w:rsid w:val="00C6505E"/>
    <w:rsid w:val="00C65061"/>
    <w:rsid w:val="00C650B5"/>
    <w:rsid w:val="00C650D8"/>
    <w:rsid w:val="00C650DB"/>
    <w:rsid w:val="00C650FE"/>
    <w:rsid w:val="00C65176"/>
    <w:rsid w:val="00C6521D"/>
    <w:rsid w:val="00C65353"/>
    <w:rsid w:val="00C65372"/>
    <w:rsid w:val="00C65575"/>
    <w:rsid w:val="00C6557C"/>
    <w:rsid w:val="00C6567A"/>
    <w:rsid w:val="00C65687"/>
    <w:rsid w:val="00C6576D"/>
    <w:rsid w:val="00C65797"/>
    <w:rsid w:val="00C657EF"/>
    <w:rsid w:val="00C65896"/>
    <w:rsid w:val="00C65942"/>
    <w:rsid w:val="00C6597F"/>
    <w:rsid w:val="00C65B2B"/>
    <w:rsid w:val="00C65D20"/>
    <w:rsid w:val="00C65DDD"/>
    <w:rsid w:val="00C65E53"/>
    <w:rsid w:val="00C65E7A"/>
    <w:rsid w:val="00C65F19"/>
    <w:rsid w:val="00C65F33"/>
    <w:rsid w:val="00C65FAE"/>
    <w:rsid w:val="00C660CC"/>
    <w:rsid w:val="00C6611C"/>
    <w:rsid w:val="00C661A5"/>
    <w:rsid w:val="00C661BA"/>
    <w:rsid w:val="00C6623C"/>
    <w:rsid w:val="00C6648E"/>
    <w:rsid w:val="00C664F8"/>
    <w:rsid w:val="00C6654F"/>
    <w:rsid w:val="00C66621"/>
    <w:rsid w:val="00C6674D"/>
    <w:rsid w:val="00C66894"/>
    <w:rsid w:val="00C66994"/>
    <w:rsid w:val="00C669F5"/>
    <w:rsid w:val="00C66A11"/>
    <w:rsid w:val="00C66B07"/>
    <w:rsid w:val="00C66B78"/>
    <w:rsid w:val="00C66B7F"/>
    <w:rsid w:val="00C66CCE"/>
    <w:rsid w:val="00C66CEB"/>
    <w:rsid w:val="00C66E68"/>
    <w:rsid w:val="00C66E85"/>
    <w:rsid w:val="00C66FC0"/>
    <w:rsid w:val="00C67067"/>
    <w:rsid w:val="00C67175"/>
    <w:rsid w:val="00C67214"/>
    <w:rsid w:val="00C6723F"/>
    <w:rsid w:val="00C6732B"/>
    <w:rsid w:val="00C67333"/>
    <w:rsid w:val="00C67577"/>
    <w:rsid w:val="00C67702"/>
    <w:rsid w:val="00C678CE"/>
    <w:rsid w:val="00C679C1"/>
    <w:rsid w:val="00C67A41"/>
    <w:rsid w:val="00C67DC5"/>
    <w:rsid w:val="00C67E07"/>
    <w:rsid w:val="00C67E1C"/>
    <w:rsid w:val="00C67FF7"/>
    <w:rsid w:val="00C701F8"/>
    <w:rsid w:val="00C7026F"/>
    <w:rsid w:val="00C7037E"/>
    <w:rsid w:val="00C70438"/>
    <w:rsid w:val="00C705FC"/>
    <w:rsid w:val="00C70672"/>
    <w:rsid w:val="00C707C2"/>
    <w:rsid w:val="00C70894"/>
    <w:rsid w:val="00C709AD"/>
    <w:rsid w:val="00C70A20"/>
    <w:rsid w:val="00C70B32"/>
    <w:rsid w:val="00C70DAB"/>
    <w:rsid w:val="00C70E76"/>
    <w:rsid w:val="00C70EA2"/>
    <w:rsid w:val="00C71056"/>
    <w:rsid w:val="00C71113"/>
    <w:rsid w:val="00C711B6"/>
    <w:rsid w:val="00C711E1"/>
    <w:rsid w:val="00C712D0"/>
    <w:rsid w:val="00C7131B"/>
    <w:rsid w:val="00C71401"/>
    <w:rsid w:val="00C71429"/>
    <w:rsid w:val="00C714E9"/>
    <w:rsid w:val="00C71540"/>
    <w:rsid w:val="00C717DC"/>
    <w:rsid w:val="00C7194E"/>
    <w:rsid w:val="00C719AE"/>
    <w:rsid w:val="00C719E3"/>
    <w:rsid w:val="00C71A94"/>
    <w:rsid w:val="00C71BC1"/>
    <w:rsid w:val="00C71CD5"/>
    <w:rsid w:val="00C71CF2"/>
    <w:rsid w:val="00C71EB4"/>
    <w:rsid w:val="00C71F90"/>
    <w:rsid w:val="00C720FE"/>
    <w:rsid w:val="00C721C9"/>
    <w:rsid w:val="00C7222D"/>
    <w:rsid w:val="00C72256"/>
    <w:rsid w:val="00C723FB"/>
    <w:rsid w:val="00C7245D"/>
    <w:rsid w:val="00C72554"/>
    <w:rsid w:val="00C725DA"/>
    <w:rsid w:val="00C72671"/>
    <w:rsid w:val="00C7290F"/>
    <w:rsid w:val="00C7299A"/>
    <w:rsid w:val="00C72A6E"/>
    <w:rsid w:val="00C72B3E"/>
    <w:rsid w:val="00C72D0A"/>
    <w:rsid w:val="00C72D28"/>
    <w:rsid w:val="00C73010"/>
    <w:rsid w:val="00C73372"/>
    <w:rsid w:val="00C733B3"/>
    <w:rsid w:val="00C735E9"/>
    <w:rsid w:val="00C7367E"/>
    <w:rsid w:val="00C73785"/>
    <w:rsid w:val="00C73828"/>
    <w:rsid w:val="00C738A3"/>
    <w:rsid w:val="00C73A7E"/>
    <w:rsid w:val="00C73A9E"/>
    <w:rsid w:val="00C73AF1"/>
    <w:rsid w:val="00C73C35"/>
    <w:rsid w:val="00C73F1F"/>
    <w:rsid w:val="00C740E3"/>
    <w:rsid w:val="00C741D4"/>
    <w:rsid w:val="00C7426F"/>
    <w:rsid w:val="00C743ED"/>
    <w:rsid w:val="00C743F3"/>
    <w:rsid w:val="00C745E2"/>
    <w:rsid w:val="00C74608"/>
    <w:rsid w:val="00C74644"/>
    <w:rsid w:val="00C74761"/>
    <w:rsid w:val="00C74880"/>
    <w:rsid w:val="00C74B6A"/>
    <w:rsid w:val="00C74B72"/>
    <w:rsid w:val="00C74B75"/>
    <w:rsid w:val="00C74E8E"/>
    <w:rsid w:val="00C74ED2"/>
    <w:rsid w:val="00C74F2B"/>
    <w:rsid w:val="00C750C8"/>
    <w:rsid w:val="00C750F8"/>
    <w:rsid w:val="00C7511A"/>
    <w:rsid w:val="00C752DE"/>
    <w:rsid w:val="00C75619"/>
    <w:rsid w:val="00C757BF"/>
    <w:rsid w:val="00C75A6F"/>
    <w:rsid w:val="00C75C03"/>
    <w:rsid w:val="00C75C41"/>
    <w:rsid w:val="00C75C4B"/>
    <w:rsid w:val="00C75D66"/>
    <w:rsid w:val="00C75DC9"/>
    <w:rsid w:val="00C75EAB"/>
    <w:rsid w:val="00C75EEF"/>
    <w:rsid w:val="00C76076"/>
    <w:rsid w:val="00C761BE"/>
    <w:rsid w:val="00C76294"/>
    <w:rsid w:val="00C7634F"/>
    <w:rsid w:val="00C763AC"/>
    <w:rsid w:val="00C765A0"/>
    <w:rsid w:val="00C7663E"/>
    <w:rsid w:val="00C76782"/>
    <w:rsid w:val="00C76787"/>
    <w:rsid w:val="00C7695C"/>
    <w:rsid w:val="00C76973"/>
    <w:rsid w:val="00C769EA"/>
    <w:rsid w:val="00C769F9"/>
    <w:rsid w:val="00C76A02"/>
    <w:rsid w:val="00C76A4D"/>
    <w:rsid w:val="00C76D84"/>
    <w:rsid w:val="00C76E67"/>
    <w:rsid w:val="00C76EE1"/>
    <w:rsid w:val="00C76EEB"/>
    <w:rsid w:val="00C7701E"/>
    <w:rsid w:val="00C7708F"/>
    <w:rsid w:val="00C77156"/>
    <w:rsid w:val="00C771FE"/>
    <w:rsid w:val="00C7747C"/>
    <w:rsid w:val="00C774D1"/>
    <w:rsid w:val="00C774F5"/>
    <w:rsid w:val="00C77737"/>
    <w:rsid w:val="00C77870"/>
    <w:rsid w:val="00C77880"/>
    <w:rsid w:val="00C77AAD"/>
    <w:rsid w:val="00C77B32"/>
    <w:rsid w:val="00C77E75"/>
    <w:rsid w:val="00C77E97"/>
    <w:rsid w:val="00C77EC7"/>
    <w:rsid w:val="00C77F92"/>
    <w:rsid w:val="00C800C4"/>
    <w:rsid w:val="00C80262"/>
    <w:rsid w:val="00C8026A"/>
    <w:rsid w:val="00C8026F"/>
    <w:rsid w:val="00C8038C"/>
    <w:rsid w:val="00C804C6"/>
    <w:rsid w:val="00C80519"/>
    <w:rsid w:val="00C805B6"/>
    <w:rsid w:val="00C8060E"/>
    <w:rsid w:val="00C8075F"/>
    <w:rsid w:val="00C80937"/>
    <w:rsid w:val="00C8093D"/>
    <w:rsid w:val="00C80A60"/>
    <w:rsid w:val="00C80CF3"/>
    <w:rsid w:val="00C80DEC"/>
    <w:rsid w:val="00C80E97"/>
    <w:rsid w:val="00C80FA6"/>
    <w:rsid w:val="00C8116C"/>
    <w:rsid w:val="00C81272"/>
    <w:rsid w:val="00C8136D"/>
    <w:rsid w:val="00C8147E"/>
    <w:rsid w:val="00C814DE"/>
    <w:rsid w:val="00C81629"/>
    <w:rsid w:val="00C8187E"/>
    <w:rsid w:val="00C81895"/>
    <w:rsid w:val="00C8197F"/>
    <w:rsid w:val="00C81A0B"/>
    <w:rsid w:val="00C81B36"/>
    <w:rsid w:val="00C81BBC"/>
    <w:rsid w:val="00C81DD4"/>
    <w:rsid w:val="00C81DE3"/>
    <w:rsid w:val="00C81E6A"/>
    <w:rsid w:val="00C81FC7"/>
    <w:rsid w:val="00C82155"/>
    <w:rsid w:val="00C821DA"/>
    <w:rsid w:val="00C82231"/>
    <w:rsid w:val="00C822B2"/>
    <w:rsid w:val="00C8239F"/>
    <w:rsid w:val="00C82444"/>
    <w:rsid w:val="00C8248C"/>
    <w:rsid w:val="00C8265A"/>
    <w:rsid w:val="00C8275F"/>
    <w:rsid w:val="00C828E6"/>
    <w:rsid w:val="00C829CA"/>
    <w:rsid w:val="00C82A19"/>
    <w:rsid w:val="00C82A37"/>
    <w:rsid w:val="00C82A7B"/>
    <w:rsid w:val="00C82AFB"/>
    <w:rsid w:val="00C82D11"/>
    <w:rsid w:val="00C82EDA"/>
    <w:rsid w:val="00C83332"/>
    <w:rsid w:val="00C8345B"/>
    <w:rsid w:val="00C83538"/>
    <w:rsid w:val="00C83605"/>
    <w:rsid w:val="00C8364B"/>
    <w:rsid w:val="00C83765"/>
    <w:rsid w:val="00C83798"/>
    <w:rsid w:val="00C838A2"/>
    <w:rsid w:val="00C8398D"/>
    <w:rsid w:val="00C839D1"/>
    <w:rsid w:val="00C83A30"/>
    <w:rsid w:val="00C83A91"/>
    <w:rsid w:val="00C83B83"/>
    <w:rsid w:val="00C83CE7"/>
    <w:rsid w:val="00C83E29"/>
    <w:rsid w:val="00C83E7A"/>
    <w:rsid w:val="00C83EAE"/>
    <w:rsid w:val="00C83EDA"/>
    <w:rsid w:val="00C83EEF"/>
    <w:rsid w:val="00C83F3C"/>
    <w:rsid w:val="00C84225"/>
    <w:rsid w:val="00C842A4"/>
    <w:rsid w:val="00C843EF"/>
    <w:rsid w:val="00C8447D"/>
    <w:rsid w:val="00C84532"/>
    <w:rsid w:val="00C84578"/>
    <w:rsid w:val="00C845F3"/>
    <w:rsid w:val="00C848C9"/>
    <w:rsid w:val="00C8496B"/>
    <w:rsid w:val="00C8496E"/>
    <w:rsid w:val="00C849BA"/>
    <w:rsid w:val="00C84A9E"/>
    <w:rsid w:val="00C84ABF"/>
    <w:rsid w:val="00C84C59"/>
    <w:rsid w:val="00C84D29"/>
    <w:rsid w:val="00C84D7A"/>
    <w:rsid w:val="00C8509D"/>
    <w:rsid w:val="00C85191"/>
    <w:rsid w:val="00C851B9"/>
    <w:rsid w:val="00C851DF"/>
    <w:rsid w:val="00C85264"/>
    <w:rsid w:val="00C85280"/>
    <w:rsid w:val="00C85289"/>
    <w:rsid w:val="00C852EB"/>
    <w:rsid w:val="00C854FE"/>
    <w:rsid w:val="00C85559"/>
    <w:rsid w:val="00C8555E"/>
    <w:rsid w:val="00C855D8"/>
    <w:rsid w:val="00C856DA"/>
    <w:rsid w:val="00C85788"/>
    <w:rsid w:val="00C85821"/>
    <w:rsid w:val="00C85822"/>
    <w:rsid w:val="00C85871"/>
    <w:rsid w:val="00C85893"/>
    <w:rsid w:val="00C85978"/>
    <w:rsid w:val="00C859F3"/>
    <w:rsid w:val="00C85BB9"/>
    <w:rsid w:val="00C85F50"/>
    <w:rsid w:val="00C85FB6"/>
    <w:rsid w:val="00C861C3"/>
    <w:rsid w:val="00C8627E"/>
    <w:rsid w:val="00C86296"/>
    <w:rsid w:val="00C862CB"/>
    <w:rsid w:val="00C86373"/>
    <w:rsid w:val="00C863C2"/>
    <w:rsid w:val="00C863FD"/>
    <w:rsid w:val="00C8677D"/>
    <w:rsid w:val="00C86788"/>
    <w:rsid w:val="00C86882"/>
    <w:rsid w:val="00C86922"/>
    <w:rsid w:val="00C86AC8"/>
    <w:rsid w:val="00C86B34"/>
    <w:rsid w:val="00C86CDB"/>
    <w:rsid w:val="00C86D2A"/>
    <w:rsid w:val="00C86DDB"/>
    <w:rsid w:val="00C87245"/>
    <w:rsid w:val="00C87246"/>
    <w:rsid w:val="00C8733E"/>
    <w:rsid w:val="00C874B1"/>
    <w:rsid w:val="00C874D2"/>
    <w:rsid w:val="00C8752B"/>
    <w:rsid w:val="00C876B7"/>
    <w:rsid w:val="00C876CE"/>
    <w:rsid w:val="00C877CB"/>
    <w:rsid w:val="00C879D1"/>
    <w:rsid w:val="00C879E4"/>
    <w:rsid w:val="00C87A46"/>
    <w:rsid w:val="00C87A66"/>
    <w:rsid w:val="00C87AC8"/>
    <w:rsid w:val="00C87ADC"/>
    <w:rsid w:val="00C87BE5"/>
    <w:rsid w:val="00C87D9E"/>
    <w:rsid w:val="00C87DCD"/>
    <w:rsid w:val="00C87F47"/>
    <w:rsid w:val="00C90001"/>
    <w:rsid w:val="00C90027"/>
    <w:rsid w:val="00C9002E"/>
    <w:rsid w:val="00C9007C"/>
    <w:rsid w:val="00C90173"/>
    <w:rsid w:val="00C901BB"/>
    <w:rsid w:val="00C901C9"/>
    <w:rsid w:val="00C903CA"/>
    <w:rsid w:val="00C90439"/>
    <w:rsid w:val="00C90505"/>
    <w:rsid w:val="00C905C5"/>
    <w:rsid w:val="00C90675"/>
    <w:rsid w:val="00C9074B"/>
    <w:rsid w:val="00C90788"/>
    <w:rsid w:val="00C90881"/>
    <w:rsid w:val="00C908A5"/>
    <w:rsid w:val="00C908D0"/>
    <w:rsid w:val="00C908F7"/>
    <w:rsid w:val="00C9095F"/>
    <w:rsid w:val="00C909B4"/>
    <w:rsid w:val="00C90AAF"/>
    <w:rsid w:val="00C90AE1"/>
    <w:rsid w:val="00C90AE7"/>
    <w:rsid w:val="00C90B1E"/>
    <w:rsid w:val="00C90BD1"/>
    <w:rsid w:val="00C90C4F"/>
    <w:rsid w:val="00C90C67"/>
    <w:rsid w:val="00C90D59"/>
    <w:rsid w:val="00C90E25"/>
    <w:rsid w:val="00C90EAA"/>
    <w:rsid w:val="00C90F72"/>
    <w:rsid w:val="00C90FA5"/>
    <w:rsid w:val="00C9111B"/>
    <w:rsid w:val="00C91301"/>
    <w:rsid w:val="00C913AF"/>
    <w:rsid w:val="00C91412"/>
    <w:rsid w:val="00C9147C"/>
    <w:rsid w:val="00C9151F"/>
    <w:rsid w:val="00C91571"/>
    <w:rsid w:val="00C916B4"/>
    <w:rsid w:val="00C91818"/>
    <w:rsid w:val="00C91823"/>
    <w:rsid w:val="00C91893"/>
    <w:rsid w:val="00C919EE"/>
    <w:rsid w:val="00C91A68"/>
    <w:rsid w:val="00C91B09"/>
    <w:rsid w:val="00C91B54"/>
    <w:rsid w:val="00C91C18"/>
    <w:rsid w:val="00C91CDA"/>
    <w:rsid w:val="00C91F09"/>
    <w:rsid w:val="00C92243"/>
    <w:rsid w:val="00C922B3"/>
    <w:rsid w:val="00C92548"/>
    <w:rsid w:val="00C927FB"/>
    <w:rsid w:val="00C92937"/>
    <w:rsid w:val="00C92C79"/>
    <w:rsid w:val="00C92C9E"/>
    <w:rsid w:val="00C92F02"/>
    <w:rsid w:val="00C9300B"/>
    <w:rsid w:val="00C93112"/>
    <w:rsid w:val="00C93561"/>
    <w:rsid w:val="00C93638"/>
    <w:rsid w:val="00C936B0"/>
    <w:rsid w:val="00C936E3"/>
    <w:rsid w:val="00C93739"/>
    <w:rsid w:val="00C93774"/>
    <w:rsid w:val="00C937A3"/>
    <w:rsid w:val="00C93C09"/>
    <w:rsid w:val="00C93C17"/>
    <w:rsid w:val="00C93CD0"/>
    <w:rsid w:val="00C93D43"/>
    <w:rsid w:val="00C93DB0"/>
    <w:rsid w:val="00C93DBE"/>
    <w:rsid w:val="00C93E3F"/>
    <w:rsid w:val="00C9412F"/>
    <w:rsid w:val="00C941EE"/>
    <w:rsid w:val="00C942F8"/>
    <w:rsid w:val="00C943CB"/>
    <w:rsid w:val="00C9442A"/>
    <w:rsid w:val="00C944EE"/>
    <w:rsid w:val="00C94690"/>
    <w:rsid w:val="00C9469A"/>
    <w:rsid w:val="00C947B8"/>
    <w:rsid w:val="00C948AE"/>
    <w:rsid w:val="00C949FD"/>
    <w:rsid w:val="00C94AEF"/>
    <w:rsid w:val="00C94CF9"/>
    <w:rsid w:val="00C94D52"/>
    <w:rsid w:val="00C94D8C"/>
    <w:rsid w:val="00C94DE8"/>
    <w:rsid w:val="00C94F77"/>
    <w:rsid w:val="00C94F84"/>
    <w:rsid w:val="00C950BF"/>
    <w:rsid w:val="00C9544B"/>
    <w:rsid w:val="00C9548B"/>
    <w:rsid w:val="00C95538"/>
    <w:rsid w:val="00C957DB"/>
    <w:rsid w:val="00C9586A"/>
    <w:rsid w:val="00C95986"/>
    <w:rsid w:val="00C95A09"/>
    <w:rsid w:val="00C95A5C"/>
    <w:rsid w:val="00C95B5C"/>
    <w:rsid w:val="00C95CC4"/>
    <w:rsid w:val="00C95CD7"/>
    <w:rsid w:val="00C95E42"/>
    <w:rsid w:val="00C95E7B"/>
    <w:rsid w:val="00C95F8C"/>
    <w:rsid w:val="00C96041"/>
    <w:rsid w:val="00C96048"/>
    <w:rsid w:val="00C96183"/>
    <w:rsid w:val="00C961EA"/>
    <w:rsid w:val="00C9621E"/>
    <w:rsid w:val="00C962DF"/>
    <w:rsid w:val="00C963CB"/>
    <w:rsid w:val="00C9648B"/>
    <w:rsid w:val="00C96663"/>
    <w:rsid w:val="00C96688"/>
    <w:rsid w:val="00C96707"/>
    <w:rsid w:val="00C968F2"/>
    <w:rsid w:val="00C9697F"/>
    <w:rsid w:val="00C96A28"/>
    <w:rsid w:val="00C96AE4"/>
    <w:rsid w:val="00C96AEE"/>
    <w:rsid w:val="00C96BED"/>
    <w:rsid w:val="00C96CC1"/>
    <w:rsid w:val="00C97101"/>
    <w:rsid w:val="00C97233"/>
    <w:rsid w:val="00C9734E"/>
    <w:rsid w:val="00C97552"/>
    <w:rsid w:val="00C977B4"/>
    <w:rsid w:val="00C97872"/>
    <w:rsid w:val="00C978B3"/>
    <w:rsid w:val="00C97A41"/>
    <w:rsid w:val="00C97B2C"/>
    <w:rsid w:val="00C97BDA"/>
    <w:rsid w:val="00C97C1B"/>
    <w:rsid w:val="00C97DA1"/>
    <w:rsid w:val="00C97DFA"/>
    <w:rsid w:val="00C97EDD"/>
    <w:rsid w:val="00C97F84"/>
    <w:rsid w:val="00CA0033"/>
    <w:rsid w:val="00CA0193"/>
    <w:rsid w:val="00CA021C"/>
    <w:rsid w:val="00CA0293"/>
    <w:rsid w:val="00CA03E4"/>
    <w:rsid w:val="00CA04A0"/>
    <w:rsid w:val="00CA0518"/>
    <w:rsid w:val="00CA0573"/>
    <w:rsid w:val="00CA05A8"/>
    <w:rsid w:val="00CA05FF"/>
    <w:rsid w:val="00CA0750"/>
    <w:rsid w:val="00CA08A9"/>
    <w:rsid w:val="00CA08CC"/>
    <w:rsid w:val="00CA0ABA"/>
    <w:rsid w:val="00CA0B18"/>
    <w:rsid w:val="00CA0D0E"/>
    <w:rsid w:val="00CA0DA4"/>
    <w:rsid w:val="00CA0EEC"/>
    <w:rsid w:val="00CA0F08"/>
    <w:rsid w:val="00CA0FF9"/>
    <w:rsid w:val="00CA10A2"/>
    <w:rsid w:val="00CA1309"/>
    <w:rsid w:val="00CA1340"/>
    <w:rsid w:val="00CA1446"/>
    <w:rsid w:val="00CA14E2"/>
    <w:rsid w:val="00CA1779"/>
    <w:rsid w:val="00CA1838"/>
    <w:rsid w:val="00CA1862"/>
    <w:rsid w:val="00CA18E8"/>
    <w:rsid w:val="00CA19E3"/>
    <w:rsid w:val="00CA1AF9"/>
    <w:rsid w:val="00CA1BCE"/>
    <w:rsid w:val="00CA1BEC"/>
    <w:rsid w:val="00CA1E23"/>
    <w:rsid w:val="00CA1E5E"/>
    <w:rsid w:val="00CA2075"/>
    <w:rsid w:val="00CA22FF"/>
    <w:rsid w:val="00CA23D8"/>
    <w:rsid w:val="00CA23DE"/>
    <w:rsid w:val="00CA2453"/>
    <w:rsid w:val="00CA24FA"/>
    <w:rsid w:val="00CA25DF"/>
    <w:rsid w:val="00CA2670"/>
    <w:rsid w:val="00CA26B3"/>
    <w:rsid w:val="00CA282F"/>
    <w:rsid w:val="00CA285C"/>
    <w:rsid w:val="00CA2A02"/>
    <w:rsid w:val="00CA2ADA"/>
    <w:rsid w:val="00CA2B8D"/>
    <w:rsid w:val="00CA2C46"/>
    <w:rsid w:val="00CA2C9E"/>
    <w:rsid w:val="00CA2F06"/>
    <w:rsid w:val="00CA2F76"/>
    <w:rsid w:val="00CA3009"/>
    <w:rsid w:val="00CA3215"/>
    <w:rsid w:val="00CA32D1"/>
    <w:rsid w:val="00CA3396"/>
    <w:rsid w:val="00CA33EA"/>
    <w:rsid w:val="00CA3531"/>
    <w:rsid w:val="00CA3685"/>
    <w:rsid w:val="00CA3743"/>
    <w:rsid w:val="00CA37D1"/>
    <w:rsid w:val="00CA381C"/>
    <w:rsid w:val="00CA3A55"/>
    <w:rsid w:val="00CA3AEA"/>
    <w:rsid w:val="00CA3AED"/>
    <w:rsid w:val="00CA3B3D"/>
    <w:rsid w:val="00CA3BBC"/>
    <w:rsid w:val="00CA3C73"/>
    <w:rsid w:val="00CA3E2B"/>
    <w:rsid w:val="00CA3EB3"/>
    <w:rsid w:val="00CA3F61"/>
    <w:rsid w:val="00CA4095"/>
    <w:rsid w:val="00CA40E1"/>
    <w:rsid w:val="00CA40F3"/>
    <w:rsid w:val="00CA410D"/>
    <w:rsid w:val="00CA4299"/>
    <w:rsid w:val="00CA454B"/>
    <w:rsid w:val="00CA456F"/>
    <w:rsid w:val="00CA4612"/>
    <w:rsid w:val="00CA4792"/>
    <w:rsid w:val="00CA4A23"/>
    <w:rsid w:val="00CA4B9C"/>
    <w:rsid w:val="00CA4BF2"/>
    <w:rsid w:val="00CA4DDE"/>
    <w:rsid w:val="00CA4EFB"/>
    <w:rsid w:val="00CA4F65"/>
    <w:rsid w:val="00CA4FD6"/>
    <w:rsid w:val="00CA5013"/>
    <w:rsid w:val="00CA5016"/>
    <w:rsid w:val="00CA5098"/>
    <w:rsid w:val="00CA50C6"/>
    <w:rsid w:val="00CA5110"/>
    <w:rsid w:val="00CA5215"/>
    <w:rsid w:val="00CA524F"/>
    <w:rsid w:val="00CA5338"/>
    <w:rsid w:val="00CA537D"/>
    <w:rsid w:val="00CA53B0"/>
    <w:rsid w:val="00CA5418"/>
    <w:rsid w:val="00CA542D"/>
    <w:rsid w:val="00CA543B"/>
    <w:rsid w:val="00CA552F"/>
    <w:rsid w:val="00CA55B4"/>
    <w:rsid w:val="00CA5611"/>
    <w:rsid w:val="00CA567D"/>
    <w:rsid w:val="00CA5721"/>
    <w:rsid w:val="00CA587A"/>
    <w:rsid w:val="00CA5917"/>
    <w:rsid w:val="00CA5A80"/>
    <w:rsid w:val="00CA5AD9"/>
    <w:rsid w:val="00CA5D0C"/>
    <w:rsid w:val="00CA5DC6"/>
    <w:rsid w:val="00CA607E"/>
    <w:rsid w:val="00CA609C"/>
    <w:rsid w:val="00CA6444"/>
    <w:rsid w:val="00CA6835"/>
    <w:rsid w:val="00CA6896"/>
    <w:rsid w:val="00CA68E3"/>
    <w:rsid w:val="00CA6921"/>
    <w:rsid w:val="00CA6A11"/>
    <w:rsid w:val="00CA6D72"/>
    <w:rsid w:val="00CA6E68"/>
    <w:rsid w:val="00CA6EED"/>
    <w:rsid w:val="00CA6F38"/>
    <w:rsid w:val="00CA7010"/>
    <w:rsid w:val="00CA71EB"/>
    <w:rsid w:val="00CA73A1"/>
    <w:rsid w:val="00CA7416"/>
    <w:rsid w:val="00CA746E"/>
    <w:rsid w:val="00CA7566"/>
    <w:rsid w:val="00CA75B1"/>
    <w:rsid w:val="00CA774B"/>
    <w:rsid w:val="00CA789D"/>
    <w:rsid w:val="00CA78B8"/>
    <w:rsid w:val="00CA7AFC"/>
    <w:rsid w:val="00CA7BE4"/>
    <w:rsid w:val="00CA7C2C"/>
    <w:rsid w:val="00CA7CBC"/>
    <w:rsid w:val="00CB007E"/>
    <w:rsid w:val="00CB025D"/>
    <w:rsid w:val="00CB031A"/>
    <w:rsid w:val="00CB038E"/>
    <w:rsid w:val="00CB03FD"/>
    <w:rsid w:val="00CB0424"/>
    <w:rsid w:val="00CB0679"/>
    <w:rsid w:val="00CB0755"/>
    <w:rsid w:val="00CB090A"/>
    <w:rsid w:val="00CB0938"/>
    <w:rsid w:val="00CB0A2F"/>
    <w:rsid w:val="00CB0BEA"/>
    <w:rsid w:val="00CB0D34"/>
    <w:rsid w:val="00CB0DD9"/>
    <w:rsid w:val="00CB0E1D"/>
    <w:rsid w:val="00CB0EE2"/>
    <w:rsid w:val="00CB0EE5"/>
    <w:rsid w:val="00CB0F42"/>
    <w:rsid w:val="00CB11AA"/>
    <w:rsid w:val="00CB1257"/>
    <w:rsid w:val="00CB13BF"/>
    <w:rsid w:val="00CB1444"/>
    <w:rsid w:val="00CB1480"/>
    <w:rsid w:val="00CB150C"/>
    <w:rsid w:val="00CB158F"/>
    <w:rsid w:val="00CB15D4"/>
    <w:rsid w:val="00CB1689"/>
    <w:rsid w:val="00CB17A9"/>
    <w:rsid w:val="00CB19BC"/>
    <w:rsid w:val="00CB19F2"/>
    <w:rsid w:val="00CB19FE"/>
    <w:rsid w:val="00CB1A3F"/>
    <w:rsid w:val="00CB1ADB"/>
    <w:rsid w:val="00CB1B0F"/>
    <w:rsid w:val="00CB1BBB"/>
    <w:rsid w:val="00CB1C71"/>
    <w:rsid w:val="00CB1DB0"/>
    <w:rsid w:val="00CB1DC4"/>
    <w:rsid w:val="00CB1FA3"/>
    <w:rsid w:val="00CB2032"/>
    <w:rsid w:val="00CB203D"/>
    <w:rsid w:val="00CB2188"/>
    <w:rsid w:val="00CB2315"/>
    <w:rsid w:val="00CB2398"/>
    <w:rsid w:val="00CB2424"/>
    <w:rsid w:val="00CB24E1"/>
    <w:rsid w:val="00CB2995"/>
    <w:rsid w:val="00CB2A1E"/>
    <w:rsid w:val="00CB2A36"/>
    <w:rsid w:val="00CB2CEE"/>
    <w:rsid w:val="00CB2D0D"/>
    <w:rsid w:val="00CB2D83"/>
    <w:rsid w:val="00CB2D94"/>
    <w:rsid w:val="00CB2DFB"/>
    <w:rsid w:val="00CB2FA1"/>
    <w:rsid w:val="00CB3001"/>
    <w:rsid w:val="00CB30E4"/>
    <w:rsid w:val="00CB3398"/>
    <w:rsid w:val="00CB3476"/>
    <w:rsid w:val="00CB359C"/>
    <w:rsid w:val="00CB35EB"/>
    <w:rsid w:val="00CB3669"/>
    <w:rsid w:val="00CB3697"/>
    <w:rsid w:val="00CB36CB"/>
    <w:rsid w:val="00CB3750"/>
    <w:rsid w:val="00CB3882"/>
    <w:rsid w:val="00CB3964"/>
    <w:rsid w:val="00CB3D7E"/>
    <w:rsid w:val="00CB3F54"/>
    <w:rsid w:val="00CB423B"/>
    <w:rsid w:val="00CB4283"/>
    <w:rsid w:val="00CB4367"/>
    <w:rsid w:val="00CB43B4"/>
    <w:rsid w:val="00CB43E3"/>
    <w:rsid w:val="00CB44EA"/>
    <w:rsid w:val="00CB45E5"/>
    <w:rsid w:val="00CB45FB"/>
    <w:rsid w:val="00CB461A"/>
    <w:rsid w:val="00CB4655"/>
    <w:rsid w:val="00CB476D"/>
    <w:rsid w:val="00CB499E"/>
    <w:rsid w:val="00CB4A8B"/>
    <w:rsid w:val="00CB4B62"/>
    <w:rsid w:val="00CB4BA8"/>
    <w:rsid w:val="00CB4F14"/>
    <w:rsid w:val="00CB4FDC"/>
    <w:rsid w:val="00CB5136"/>
    <w:rsid w:val="00CB526E"/>
    <w:rsid w:val="00CB527A"/>
    <w:rsid w:val="00CB52B5"/>
    <w:rsid w:val="00CB581C"/>
    <w:rsid w:val="00CB5833"/>
    <w:rsid w:val="00CB58AE"/>
    <w:rsid w:val="00CB5951"/>
    <w:rsid w:val="00CB5EF2"/>
    <w:rsid w:val="00CB5F8F"/>
    <w:rsid w:val="00CB6044"/>
    <w:rsid w:val="00CB605E"/>
    <w:rsid w:val="00CB6224"/>
    <w:rsid w:val="00CB6487"/>
    <w:rsid w:val="00CB64DF"/>
    <w:rsid w:val="00CB66B3"/>
    <w:rsid w:val="00CB67C1"/>
    <w:rsid w:val="00CB6814"/>
    <w:rsid w:val="00CB682D"/>
    <w:rsid w:val="00CB6873"/>
    <w:rsid w:val="00CB69E1"/>
    <w:rsid w:val="00CB6AD6"/>
    <w:rsid w:val="00CB6ADF"/>
    <w:rsid w:val="00CB6B4F"/>
    <w:rsid w:val="00CB6C64"/>
    <w:rsid w:val="00CB6CEF"/>
    <w:rsid w:val="00CB7057"/>
    <w:rsid w:val="00CB70C9"/>
    <w:rsid w:val="00CB71FF"/>
    <w:rsid w:val="00CB7247"/>
    <w:rsid w:val="00CB72FC"/>
    <w:rsid w:val="00CB739C"/>
    <w:rsid w:val="00CB73E6"/>
    <w:rsid w:val="00CB749C"/>
    <w:rsid w:val="00CB7618"/>
    <w:rsid w:val="00CB77DF"/>
    <w:rsid w:val="00CB78D9"/>
    <w:rsid w:val="00CB7944"/>
    <w:rsid w:val="00CB7A59"/>
    <w:rsid w:val="00CB7A7D"/>
    <w:rsid w:val="00CB7AED"/>
    <w:rsid w:val="00CB7B0F"/>
    <w:rsid w:val="00CB7C93"/>
    <w:rsid w:val="00CB7D39"/>
    <w:rsid w:val="00CB7EF9"/>
    <w:rsid w:val="00CB7F6F"/>
    <w:rsid w:val="00CC007D"/>
    <w:rsid w:val="00CC01CC"/>
    <w:rsid w:val="00CC01D4"/>
    <w:rsid w:val="00CC01E1"/>
    <w:rsid w:val="00CC0226"/>
    <w:rsid w:val="00CC0251"/>
    <w:rsid w:val="00CC0254"/>
    <w:rsid w:val="00CC02DF"/>
    <w:rsid w:val="00CC0313"/>
    <w:rsid w:val="00CC039E"/>
    <w:rsid w:val="00CC03AC"/>
    <w:rsid w:val="00CC042C"/>
    <w:rsid w:val="00CC04C0"/>
    <w:rsid w:val="00CC0537"/>
    <w:rsid w:val="00CC060C"/>
    <w:rsid w:val="00CC061F"/>
    <w:rsid w:val="00CC0851"/>
    <w:rsid w:val="00CC08B4"/>
    <w:rsid w:val="00CC0912"/>
    <w:rsid w:val="00CC094E"/>
    <w:rsid w:val="00CC0B40"/>
    <w:rsid w:val="00CC0BF2"/>
    <w:rsid w:val="00CC0C3E"/>
    <w:rsid w:val="00CC0C79"/>
    <w:rsid w:val="00CC0D9C"/>
    <w:rsid w:val="00CC0DB4"/>
    <w:rsid w:val="00CC0DEC"/>
    <w:rsid w:val="00CC0E9C"/>
    <w:rsid w:val="00CC0EC1"/>
    <w:rsid w:val="00CC0EDB"/>
    <w:rsid w:val="00CC0F64"/>
    <w:rsid w:val="00CC0F9C"/>
    <w:rsid w:val="00CC1133"/>
    <w:rsid w:val="00CC120A"/>
    <w:rsid w:val="00CC143E"/>
    <w:rsid w:val="00CC1624"/>
    <w:rsid w:val="00CC1679"/>
    <w:rsid w:val="00CC196F"/>
    <w:rsid w:val="00CC19BD"/>
    <w:rsid w:val="00CC1A41"/>
    <w:rsid w:val="00CC1AD1"/>
    <w:rsid w:val="00CC1ADC"/>
    <w:rsid w:val="00CC1AEB"/>
    <w:rsid w:val="00CC1C62"/>
    <w:rsid w:val="00CC1CC5"/>
    <w:rsid w:val="00CC1CEF"/>
    <w:rsid w:val="00CC1D3B"/>
    <w:rsid w:val="00CC1E2F"/>
    <w:rsid w:val="00CC1E48"/>
    <w:rsid w:val="00CC1E8E"/>
    <w:rsid w:val="00CC1E93"/>
    <w:rsid w:val="00CC1EA7"/>
    <w:rsid w:val="00CC1F82"/>
    <w:rsid w:val="00CC1FE9"/>
    <w:rsid w:val="00CC220F"/>
    <w:rsid w:val="00CC23DD"/>
    <w:rsid w:val="00CC24C6"/>
    <w:rsid w:val="00CC2504"/>
    <w:rsid w:val="00CC277E"/>
    <w:rsid w:val="00CC282F"/>
    <w:rsid w:val="00CC2983"/>
    <w:rsid w:val="00CC2D51"/>
    <w:rsid w:val="00CC2E1A"/>
    <w:rsid w:val="00CC2F2B"/>
    <w:rsid w:val="00CC2F4A"/>
    <w:rsid w:val="00CC2F69"/>
    <w:rsid w:val="00CC2FF5"/>
    <w:rsid w:val="00CC30E4"/>
    <w:rsid w:val="00CC310E"/>
    <w:rsid w:val="00CC3235"/>
    <w:rsid w:val="00CC33D1"/>
    <w:rsid w:val="00CC35E9"/>
    <w:rsid w:val="00CC36A7"/>
    <w:rsid w:val="00CC3731"/>
    <w:rsid w:val="00CC3810"/>
    <w:rsid w:val="00CC38DF"/>
    <w:rsid w:val="00CC39AF"/>
    <w:rsid w:val="00CC39B4"/>
    <w:rsid w:val="00CC39FF"/>
    <w:rsid w:val="00CC3A60"/>
    <w:rsid w:val="00CC3C3C"/>
    <w:rsid w:val="00CC3D37"/>
    <w:rsid w:val="00CC3E2F"/>
    <w:rsid w:val="00CC3E43"/>
    <w:rsid w:val="00CC3E46"/>
    <w:rsid w:val="00CC3E91"/>
    <w:rsid w:val="00CC3FFD"/>
    <w:rsid w:val="00CC4190"/>
    <w:rsid w:val="00CC41D7"/>
    <w:rsid w:val="00CC440F"/>
    <w:rsid w:val="00CC4424"/>
    <w:rsid w:val="00CC468D"/>
    <w:rsid w:val="00CC46D8"/>
    <w:rsid w:val="00CC47CA"/>
    <w:rsid w:val="00CC490A"/>
    <w:rsid w:val="00CC4F8B"/>
    <w:rsid w:val="00CC5006"/>
    <w:rsid w:val="00CC5021"/>
    <w:rsid w:val="00CC5057"/>
    <w:rsid w:val="00CC50C0"/>
    <w:rsid w:val="00CC50DE"/>
    <w:rsid w:val="00CC523D"/>
    <w:rsid w:val="00CC5332"/>
    <w:rsid w:val="00CC5433"/>
    <w:rsid w:val="00CC54D9"/>
    <w:rsid w:val="00CC560E"/>
    <w:rsid w:val="00CC5740"/>
    <w:rsid w:val="00CC58F9"/>
    <w:rsid w:val="00CC5C88"/>
    <w:rsid w:val="00CC5C91"/>
    <w:rsid w:val="00CC5CF7"/>
    <w:rsid w:val="00CC5E9E"/>
    <w:rsid w:val="00CC5EF1"/>
    <w:rsid w:val="00CC6195"/>
    <w:rsid w:val="00CC61B1"/>
    <w:rsid w:val="00CC624A"/>
    <w:rsid w:val="00CC634E"/>
    <w:rsid w:val="00CC63BF"/>
    <w:rsid w:val="00CC63D1"/>
    <w:rsid w:val="00CC640D"/>
    <w:rsid w:val="00CC6596"/>
    <w:rsid w:val="00CC668C"/>
    <w:rsid w:val="00CC66B3"/>
    <w:rsid w:val="00CC66F1"/>
    <w:rsid w:val="00CC6726"/>
    <w:rsid w:val="00CC673C"/>
    <w:rsid w:val="00CC6772"/>
    <w:rsid w:val="00CC6880"/>
    <w:rsid w:val="00CC68A4"/>
    <w:rsid w:val="00CC69C1"/>
    <w:rsid w:val="00CC6B0C"/>
    <w:rsid w:val="00CC6B52"/>
    <w:rsid w:val="00CC6D63"/>
    <w:rsid w:val="00CC6FD4"/>
    <w:rsid w:val="00CC70AF"/>
    <w:rsid w:val="00CC715E"/>
    <w:rsid w:val="00CC7218"/>
    <w:rsid w:val="00CC744D"/>
    <w:rsid w:val="00CC7450"/>
    <w:rsid w:val="00CC7464"/>
    <w:rsid w:val="00CC7554"/>
    <w:rsid w:val="00CC7721"/>
    <w:rsid w:val="00CC778E"/>
    <w:rsid w:val="00CC793F"/>
    <w:rsid w:val="00CC7A1E"/>
    <w:rsid w:val="00CC7B0B"/>
    <w:rsid w:val="00CC7B56"/>
    <w:rsid w:val="00CC7C67"/>
    <w:rsid w:val="00CC7C96"/>
    <w:rsid w:val="00CC7D12"/>
    <w:rsid w:val="00CC7DEE"/>
    <w:rsid w:val="00CC7F04"/>
    <w:rsid w:val="00CD0003"/>
    <w:rsid w:val="00CD028B"/>
    <w:rsid w:val="00CD02F8"/>
    <w:rsid w:val="00CD03EF"/>
    <w:rsid w:val="00CD045A"/>
    <w:rsid w:val="00CD047A"/>
    <w:rsid w:val="00CD04FB"/>
    <w:rsid w:val="00CD0926"/>
    <w:rsid w:val="00CD0956"/>
    <w:rsid w:val="00CD0A12"/>
    <w:rsid w:val="00CD0A93"/>
    <w:rsid w:val="00CD0AC5"/>
    <w:rsid w:val="00CD0AE9"/>
    <w:rsid w:val="00CD0BC1"/>
    <w:rsid w:val="00CD0E3F"/>
    <w:rsid w:val="00CD0E8F"/>
    <w:rsid w:val="00CD0F24"/>
    <w:rsid w:val="00CD10AA"/>
    <w:rsid w:val="00CD1271"/>
    <w:rsid w:val="00CD14C3"/>
    <w:rsid w:val="00CD14EF"/>
    <w:rsid w:val="00CD1600"/>
    <w:rsid w:val="00CD1626"/>
    <w:rsid w:val="00CD16F5"/>
    <w:rsid w:val="00CD1852"/>
    <w:rsid w:val="00CD186A"/>
    <w:rsid w:val="00CD1AB2"/>
    <w:rsid w:val="00CD1B02"/>
    <w:rsid w:val="00CD1CBB"/>
    <w:rsid w:val="00CD1D1D"/>
    <w:rsid w:val="00CD1D96"/>
    <w:rsid w:val="00CD1E16"/>
    <w:rsid w:val="00CD1ED1"/>
    <w:rsid w:val="00CD1F75"/>
    <w:rsid w:val="00CD20C6"/>
    <w:rsid w:val="00CD2124"/>
    <w:rsid w:val="00CD21A7"/>
    <w:rsid w:val="00CD2347"/>
    <w:rsid w:val="00CD2408"/>
    <w:rsid w:val="00CD2465"/>
    <w:rsid w:val="00CD258C"/>
    <w:rsid w:val="00CD25C3"/>
    <w:rsid w:val="00CD25E5"/>
    <w:rsid w:val="00CD25E8"/>
    <w:rsid w:val="00CD2624"/>
    <w:rsid w:val="00CD2655"/>
    <w:rsid w:val="00CD27F9"/>
    <w:rsid w:val="00CD2E17"/>
    <w:rsid w:val="00CD2E52"/>
    <w:rsid w:val="00CD2EE6"/>
    <w:rsid w:val="00CD2FC8"/>
    <w:rsid w:val="00CD2FFE"/>
    <w:rsid w:val="00CD3003"/>
    <w:rsid w:val="00CD30E8"/>
    <w:rsid w:val="00CD311F"/>
    <w:rsid w:val="00CD31DC"/>
    <w:rsid w:val="00CD3247"/>
    <w:rsid w:val="00CD332F"/>
    <w:rsid w:val="00CD3468"/>
    <w:rsid w:val="00CD358F"/>
    <w:rsid w:val="00CD3725"/>
    <w:rsid w:val="00CD3812"/>
    <w:rsid w:val="00CD38F9"/>
    <w:rsid w:val="00CD3909"/>
    <w:rsid w:val="00CD390C"/>
    <w:rsid w:val="00CD3A94"/>
    <w:rsid w:val="00CD3C21"/>
    <w:rsid w:val="00CD3CEF"/>
    <w:rsid w:val="00CD3D0B"/>
    <w:rsid w:val="00CD3F78"/>
    <w:rsid w:val="00CD3F96"/>
    <w:rsid w:val="00CD3FDD"/>
    <w:rsid w:val="00CD4023"/>
    <w:rsid w:val="00CD40CA"/>
    <w:rsid w:val="00CD42FB"/>
    <w:rsid w:val="00CD4306"/>
    <w:rsid w:val="00CD4484"/>
    <w:rsid w:val="00CD44D8"/>
    <w:rsid w:val="00CD454C"/>
    <w:rsid w:val="00CD4603"/>
    <w:rsid w:val="00CD47F4"/>
    <w:rsid w:val="00CD4BBB"/>
    <w:rsid w:val="00CD4C05"/>
    <w:rsid w:val="00CD4C59"/>
    <w:rsid w:val="00CD4CA2"/>
    <w:rsid w:val="00CD4CB2"/>
    <w:rsid w:val="00CD4CB9"/>
    <w:rsid w:val="00CD4CBF"/>
    <w:rsid w:val="00CD4E68"/>
    <w:rsid w:val="00CD500D"/>
    <w:rsid w:val="00CD516D"/>
    <w:rsid w:val="00CD5174"/>
    <w:rsid w:val="00CD530D"/>
    <w:rsid w:val="00CD5427"/>
    <w:rsid w:val="00CD55D8"/>
    <w:rsid w:val="00CD5627"/>
    <w:rsid w:val="00CD56EC"/>
    <w:rsid w:val="00CD56F7"/>
    <w:rsid w:val="00CD56FA"/>
    <w:rsid w:val="00CD5741"/>
    <w:rsid w:val="00CD59DB"/>
    <w:rsid w:val="00CD5A4F"/>
    <w:rsid w:val="00CD5C1C"/>
    <w:rsid w:val="00CD5C93"/>
    <w:rsid w:val="00CD5D26"/>
    <w:rsid w:val="00CD5D2A"/>
    <w:rsid w:val="00CD5D5E"/>
    <w:rsid w:val="00CD5E3A"/>
    <w:rsid w:val="00CD5EFD"/>
    <w:rsid w:val="00CD60BC"/>
    <w:rsid w:val="00CD62C2"/>
    <w:rsid w:val="00CD645D"/>
    <w:rsid w:val="00CD652D"/>
    <w:rsid w:val="00CD65C7"/>
    <w:rsid w:val="00CD689B"/>
    <w:rsid w:val="00CD690A"/>
    <w:rsid w:val="00CD69CC"/>
    <w:rsid w:val="00CD6A93"/>
    <w:rsid w:val="00CD6B53"/>
    <w:rsid w:val="00CD6B65"/>
    <w:rsid w:val="00CD6BE5"/>
    <w:rsid w:val="00CD6C19"/>
    <w:rsid w:val="00CD6D0E"/>
    <w:rsid w:val="00CD6D8E"/>
    <w:rsid w:val="00CD6FB9"/>
    <w:rsid w:val="00CD6FF4"/>
    <w:rsid w:val="00CD701A"/>
    <w:rsid w:val="00CD7048"/>
    <w:rsid w:val="00CD70DC"/>
    <w:rsid w:val="00CD72CC"/>
    <w:rsid w:val="00CD733B"/>
    <w:rsid w:val="00CD7509"/>
    <w:rsid w:val="00CD75A3"/>
    <w:rsid w:val="00CD7674"/>
    <w:rsid w:val="00CD7800"/>
    <w:rsid w:val="00CD7915"/>
    <w:rsid w:val="00CD7972"/>
    <w:rsid w:val="00CD7A9F"/>
    <w:rsid w:val="00CD7B88"/>
    <w:rsid w:val="00CD7C23"/>
    <w:rsid w:val="00CD7D39"/>
    <w:rsid w:val="00CD7E2C"/>
    <w:rsid w:val="00CD7EC2"/>
    <w:rsid w:val="00CE0216"/>
    <w:rsid w:val="00CE0255"/>
    <w:rsid w:val="00CE03B8"/>
    <w:rsid w:val="00CE051B"/>
    <w:rsid w:val="00CE0670"/>
    <w:rsid w:val="00CE08F7"/>
    <w:rsid w:val="00CE09A3"/>
    <w:rsid w:val="00CE09D2"/>
    <w:rsid w:val="00CE0B5E"/>
    <w:rsid w:val="00CE0C69"/>
    <w:rsid w:val="00CE0CF2"/>
    <w:rsid w:val="00CE0CF7"/>
    <w:rsid w:val="00CE0D62"/>
    <w:rsid w:val="00CE0E48"/>
    <w:rsid w:val="00CE0F25"/>
    <w:rsid w:val="00CE111A"/>
    <w:rsid w:val="00CE13D4"/>
    <w:rsid w:val="00CE13EB"/>
    <w:rsid w:val="00CE1705"/>
    <w:rsid w:val="00CE17C3"/>
    <w:rsid w:val="00CE1B68"/>
    <w:rsid w:val="00CE1C1C"/>
    <w:rsid w:val="00CE1CE8"/>
    <w:rsid w:val="00CE1CF8"/>
    <w:rsid w:val="00CE1D25"/>
    <w:rsid w:val="00CE1E0E"/>
    <w:rsid w:val="00CE1E43"/>
    <w:rsid w:val="00CE1F25"/>
    <w:rsid w:val="00CE20A5"/>
    <w:rsid w:val="00CE20CA"/>
    <w:rsid w:val="00CE2169"/>
    <w:rsid w:val="00CE21C2"/>
    <w:rsid w:val="00CE23CB"/>
    <w:rsid w:val="00CE2403"/>
    <w:rsid w:val="00CE24AF"/>
    <w:rsid w:val="00CE263B"/>
    <w:rsid w:val="00CE26C6"/>
    <w:rsid w:val="00CE2731"/>
    <w:rsid w:val="00CE280A"/>
    <w:rsid w:val="00CE289A"/>
    <w:rsid w:val="00CE28A3"/>
    <w:rsid w:val="00CE28DC"/>
    <w:rsid w:val="00CE2B49"/>
    <w:rsid w:val="00CE2B77"/>
    <w:rsid w:val="00CE2D2F"/>
    <w:rsid w:val="00CE2D30"/>
    <w:rsid w:val="00CE2DDB"/>
    <w:rsid w:val="00CE2F21"/>
    <w:rsid w:val="00CE300A"/>
    <w:rsid w:val="00CE319B"/>
    <w:rsid w:val="00CE320C"/>
    <w:rsid w:val="00CE33A4"/>
    <w:rsid w:val="00CE3484"/>
    <w:rsid w:val="00CE36AF"/>
    <w:rsid w:val="00CE36B6"/>
    <w:rsid w:val="00CE36D4"/>
    <w:rsid w:val="00CE3915"/>
    <w:rsid w:val="00CE3992"/>
    <w:rsid w:val="00CE3A5E"/>
    <w:rsid w:val="00CE3C72"/>
    <w:rsid w:val="00CE3CF4"/>
    <w:rsid w:val="00CE3DCB"/>
    <w:rsid w:val="00CE3E94"/>
    <w:rsid w:val="00CE3ED9"/>
    <w:rsid w:val="00CE4128"/>
    <w:rsid w:val="00CE4144"/>
    <w:rsid w:val="00CE4190"/>
    <w:rsid w:val="00CE4216"/>
    <w:rsid w:val="00CE4259"/>
    <w:rsid w:val="00CE42EA"/>
    <w:rsid w:val="00CE445C"/>
    <w:rsid w:val="00CE4558"/>
    <w:rsid w:val="00CE4596"/>
    <w:rsid w:val="00CE4670"/>
    <w:rsid w:val="00CE46EF"/>
    <w:rsid w:val="00CE47B9"/>
    <w:rsid w:val="00CE4859"/>
    <w:rsid w:val="00CE485F"/>
    <w:rsid w:val="00CE488E"/>
    <w:rsid w:val="00CE4AAF"/>
    <w:rsid w:val="00CE4ACC"/>
    <w:rsid w:val="00CE4B53"/>
    <w:rsid w:val="00CE4C24"/>
    <w:rsid w:val="00CE4D8E"/>
    <w:rsid w:val="00CE4E99"/>
    <w:rsid w:val="00CE4F29"/>
    <w:rsid w:val="00CE4F5B"/>
    <w:rsid w:val="00CE4F90"/>
    <w:rsid w:val="00CE5098"/>
    <w:rsid w:val="00CE5100"/>
    <w:rsid w:val="00CE522C"/>
    <w:rsid w:val="00CE52C1"/>
    <w:rsid w:val="00CE5462"/>
    <w:rsid w:val="00CE5628"/>
    <w:rsid w:val="00CE572A"/>
    <w:rsid w:val="00CE5800"/>
    <w:rsid w:val="00CE5872"/>
    <w:rsid w:val="00CE592B"/>
    <w:rsid w:val="00CE5B1A"/>
    <w:rsid w:val="00CE5B84"/>
    <w:rsid w:val="00CE5BF2"/>
    <w:rsid w:val="00CE5CE8"/>
    <w:rsid w:val="00CE5D83"/>
    <w:rsid w:val="00CE5D8B"/>
    <w:rsid w:val="00CE606E"/>
    <w:rsid w:val="00CE6173"/>
    <w:rsid w:val="00CE61BD"/>
    <w:rsid w:val="00CE6253"/>
    <w:rsid w:val="00CE62D3"/>
    <w:rsid w:val="00CE66E6"/>
    <w:rsid w:val="00CE683B"/>
    <w:rsid w:val="00CE686E"/>
    <w:rsid w:val="00CE6886"/>
    <w:rsid w:val="00CE69A4"/>
    <w:rsid w:val="00CE69B1"/>
    <w:rsid w:val="00CE6A0D"/>
    <w:rsid w:val="00CE6C76"/>
    <w:rsid w:val="00CE6EB9"/>
    <w:rsid w:val="00CE6F08"/>
    <w:rsid w:val="00CE721C"/>
    <w:rsid w:val="00CE72A9"/>
    <w:rsid w:val="00CE7398"/>
    <w:rsid w:val="00CE7571"/>
    <w:rsid w:val="00CE7640"/>
    <w:rsid w:val="00CE76C5"/>
    <w:rsid w:val="00CE7769"/>
    <w:rsid w:val="00CE7A96"/>
    <w:rsid w:val="00CE7B18"/>
    <w:rsid w:val="00CE7B47"/>
    <w:rsid w:val="00CE7B96"/>
    <w:rsid w:val="00CE7D23"/>
    <w:rsid w:val="00CE7DCE"/>
    <w:rsid w:val="00CE7E24"/>
    <w:rsid w:val="00CF010E"/>
    <w:rsid w:val="00CF01E8"/>
    <w:rsid w:val="00CF047C"/>
    <w:rsid w:val="00CF04EF"/>
    <w:rsid w:val="00CF059A"/>
    <w:rsid w:val="00CF05E5"/>
    <w:rsid w:val="00CF0729"/>
    <w:rsid w:val="00CF07F8"/>
    <w:rsid w:val="00CF083F"/>
    <w:rsid w:val="00CF0920"/>
    <w:rsid w:val="00CF0AD8"/>
    <w:rsid w:val="00CF0B26"/>
    <w:rsid w:val="00CF0B7A"/>
    <w:rsid w:val="00CF0B88"/>
    <w:rsid w:val="00CF0ED2"/>
    <w:rsid w:val="00CF0F8D"/>
    <w:rsid w:val="00CF0FF8"/>
    <w:rsid w:val="00CF10BD"/>
    <w:rsid w:val="00CF11FA"/>
    <w:rsid w:val="00CF1356"/>
    <w:rsid w:val="00CF138A"/>
    <w:rsid w:val="00CF13FF"/>
    <w:rsid w:val="00CF1461"/>
    <w:rsid w:val="00CF15A9"/>
    <w:rsid w:val="00CF16C3"/>
    <w:rsid w:val="00CF19CB"/>
    <w:rsid w:val="00CF19F2"/>
    <w:rsid w:val="00CF1B4A"/>
    <w:rsid w:val="00CF1B5E"/>
    <w:rsid w:val="00CF1BA2"/>
    <w:rsid w:val="00CF1CC4"/>
    <w:rsid w:val="00CF1D9B"/>
    <w:rsid w:val="00CF1DA4"/>
    <w:rsid w:val="00CF1E3D"/>
    <w:rsid w:val="00CF1F47"/>
    <w:rsid w:val="00CF1F85"/>
    <w:rsid w:val="00CF2002"/>
    <w:rsid w:val="00CF2155"/>
    <w:rsid w:val="00CF2293"/>
    <w:rsid w:val="00CF22B3"/>
    <w:rsid w:val="00CF22DA"/>
    <w:rsid w:val="00CF235D"/>
    <w:rsid w:val="00CF25B7"/>
    <w:rsid w:val="00CF264D"/>
    <w:rsid w:val="00CF2661"/>
    <w:rsid w:val="00CF281A"/>
    <w:rsid w:val="00CF29E0"/>
    <w:rsid w:val="00CF2BAC"/>
    <w:rsid w:val="00CF2E54"/>
    <w:rsid w:val="00CF2EA0"/>
    <w:rsid w:val="00CF2F70"/>
    <w:rsid w:val="00CF32F7"/>
    <w:rsid w:val="00CF32FE"/>
    <w:rsid w:val="00CF337E"/>
    <w:rsid w:val="00CF339A"/>
    <w:rsid w:val="00CF3457"/>
    <w:rsid w:val="00CF35CA"/>
    <w:rsid w:val="00CF3661"/>
    <w:rsid w:val="00CF374F"/>
    <w:rsid w:val="00CF3822"/>
    <w:rsid w:val="00CF3853"/>
    <w:rsid w:val="00CF3AE5"/>
    <w:rsid w:val="00CF3AF3"/>
    <w:rsid w:val="00CF3BA7"/>
    <w:rsid w:val="00CF3C4B"/>
    <w:rsid w:val="00CF3CA3"/>
    <w:rsid w:val="00CF3CF0"/>
    <w:rsid w:val="00CF3D5F"/>
    <w:rsid w:val="00CF3F95"/>
    <w:rsid w:val="00CF3FB9"/>
    <w:rsid w:val="00CF3FFA"/>
    <w:rsid w:val="00CF40D2"/>
    <w:rsid w:val="00CF4194"/>
    <w:rsid w:val="00CF41FC"/>
    <w:rsid w:val="00CF4299"/>
    <w:rsid w:val="00CF435D"/>
    <w:rsid w:val="00CF4383"/>
    <w:rsid w:val="00CF451C"/>
    <w:rsid w:val="00CF45AC"/>
    <w:rsid w:val="00CF46CF"/>
    <w:rsid w:val="00CF46F8"/>
    <w:rsid w:val="00CF4844"/>
    <w:rsid w:val="00CF4893"/>
    <w:rsid w:val="00CF4961"/>
    <w:rsid w:val="00CF4C81"/>
    <w:rsid w:val="00CF4CCE"/>
    <w:rsid w:val="00CF4D7A"/>
    <w:rsid w:val="00CF4DA3"/>
    <w:rsid w:val="00CF4FA0"/>
    <w:rsid w:val="00CF4FC3"/>
    <w:rsid w:val="00CF4FF0"/>
    <w:rsid w:val="00CF530A"/>
    <w:rsid w:val="00CF54B1"/>
    <w:rsid w:val="00CF5570"/>
    <w:rsid w:val="00CF566D"/>
    <w:rsid w:val="00CF5777"/>
    <w:rsid w:val="00CF5922"/>
    <w:rsid w:val="00CF5A1E"/>
    <w:rsid w:val="00CF5C77"/>
    <w:rsid w:val="00CF5C94"/>
    <w:rsid w:val="00CF5C9D"/>
    <w:rsid w:val="00CF5CE4"/>
    <w:rsid w:val="00CF5D18"/>
    <w:rsid w:val="00CF5EBB"/>
    <w:rsid w:val="00CF5F59"/>
    <w:rsid w:val="00CF6063"/>
    <w:rsid w:val="00CF61F0"/>
    <w:rsid w:val="00CF62BE"/>
    <w:rsid w:val="00CF630B"/>
    <w:rsid w:val="00CF63F2"/>
    <w:rsid w:val="00CF678B"/>
    <w:rsid w:val="00CF678E"/>
    <w:rsid w:val="00CF687D"/>
    <w:rsid w:val="00CF6AE8"/>
    <w:rsid w:val="00CF6B5E"/>
    <w:rsid w:val="00CF6B7B"/>
    <w:rsid w:val="00CF6DB3"/>
    <w:rsid w:val="00CF709C"/>
    <w:rsid w:val="00CF738F"/>
    <w:rsid w:val="00CF73D2"/>
    <w:rsid w:val="00CF744F"/>
    <w:rsid w:val="00CF752F"/>
    <w:rsid w:val="00CF7652"/>
    <w:rsid w:val="00CF76C6"/>
    <w:rsid w:val="00CF76E8"/>
    <w:rsid w:val="00CF773F"/>
    <w:rsid w:val="00CF77EC"/>
    <w:rsid w:val="00CF78DD"/>
    <w:rsid w:val="00CF7A83"/>
    <w:rsid w:val="00CF7AB7"/>
    <w:rsid w:val="00CF7ACB"/>
    <w:rsid w:val="00CF7B20"/>
    <w:rsid w:val="00CF7CAB"/>
    <w:rsid w:val="00CF7DC2"/>
    <w:rsid w:val="00CF7E36"/>
    <w:rsid w:val="00CF7F03"/>
    <w:rsid w:val="00CF7F69"/>
    <w:rsid w:val="00CF7F9E"/>
    <w:rsid w:val="00D000D3"/>
    <w:rsid w:val="00D00110"/>
    <w:rsid w:val="00D00129"/>
    <w:rsid w:val="00D00141"/>
    <w:rsid w:val="00D00268"/>
    <w:rsid w:val="00D002F9"/>
    <w:rsid w:val="00D0036D"/>
    <w:rsid w:val="00D004C4"/>
    <w:rsid w:val="00D0070F"/>
    <w:rsid w:val="00D0071A"/>
    <w:rsid w:val="00D007E4"/>
    <w:rsid w:val="00D008F1"/>
    <w:rsid w:val="00D00944"/>
    <w:rsid w:val="00D009A3"/>
    <w:rsid w:val="00D00BBF"/>
    <w:rsid w:val="00D00DA8"/>
    <w:rsid w:val="00D00DE1"/>
    <w:rsid w:val="00D00EA0"/>
    <w:rsid w:val="00D00EB8"/>
    <w:rsid w:val="00D0105C"/>
    <w:rsid w:val="00D01062"/>
    <w:rsid w:val="00D0108E"/>
    <w:rsid w:val="00D01167"/>
    <w:rsid w:val="00D0126F"/>
    <w:rsid w:val="00D0128E"/>
    <w:rsid w:val="00D0137C"/>
    <w:rsid w:val="00D013AF"/>
    <w:rsid w:val="00D013E7"/>
    <w:rsid w:val="00D0146B"/>
    <w:rsid w:val="00D01509"/>
    <w:rsid w:val="00D015B9"/>
    <w:rsid w:val="00D01610"/>
    <w:rsid w:val="00D01808"/>
    <w:rsid w:val="00D01975"/>
    <w:rsid w:val="00D01980"/>
    <w:rsid w:val="00D019CE"/>
    <w:rsid w:val="00D01A5F"/>
    <w:rsid w:val="00D01AD9"/>
    <w:rsid w:val="00D01B21"/>
    <w:rsid w:val="00D01B93"/>
    <w:rsid w:val="00D01BB9"/>
    <w:rsid w:val="00D01C83"/>
    <w:rsid w:val="00D01F74"/>
    <w:rsid w:val="00D01FBC"/>
    <w:rsid w:val="00D02028"/>
    <w:rsid w:val="00D0205D"/>
    <w:rsid w:val="00D020EA"/>
    <w:rsid w:val="00D0210E"/>
    <w:rsid w:val="00D022A0"/>
    <w:rsid w:val="00D02306"/>
    <w:rsid w:val="00D02444"/>
    <w:rsid w:val="00D02475"/>
    <w:rsid w:val="00D02510"/>
    <w:rsid w:val="00D02603"/>
    <w:rsid w:val="00D02653"/>
    <w:rsid w:val="00D026C4"/>
    <w:rsid w:val="00D027BF"/>
    <w:rsid w:val="00D027EB"/>
    <w:rsid w:val="00D028AB"/>
    <w:rsid w:val="00D02944"/>
    <w:rsid w:val="00D02BBE"/>
    <w:rsid w:val="00D02C0E"/>
    <w:rsid w:val="00D02CDE"/>
    <w:rsid w:val="00D02D04"/>
    <w:rsid w:val="00D02E2E"/>
    <w:rsid w:val="00D02F2C"/>
    <w:rsid w:val="00D031EE"/>
    <w:rsid w:val="00D03359"/>
    <w:rsid w:val="00D034E3"/>
    <w:rsid w:val="00D035BF"/>
    <w:rsid w:val="00D0362D"/>
    <w:rsid w:val="00D03A4D"/>
    <w:rsid w:val="00D03AA5"/>
    <w:rsid w:val="00D03B91"/>
    <w:rsid w:val="00D03BDD"/>
    <w:rsid w:val="00D03BED"/>
    <w:rsid w:val="00D03C69"/>
    <w:rsid w:val="00D03D14"/>
    <w:rsid w:val="00D03D7C"/>
    <w:rsid w:val="00D04027"/>
    <w:rsid w:val="00D040BA"/>
    <w:rsid w:val="00D040C0"/>
    <w:rsid w:val="00D04221"/>
    <w:rsid w:val="00D04236"/>
    <w:rsid w:val="00D04273"/>
    <w:rsid w:val="00D04508"/>
    <w:rsid w:val="00D04542"/>
    <w:rsid w:val="00D045F1"/>
    <w:rsid w:val="00D04722"/>
    <w:rsid w:val="00D047EE"/>
    <w:rsid w:val="00D04885"/>
    <w:rsid w:val="00D04935"/>
    <w:rsid w:val="00D04AC7"/>
    <w:rsid w:val="00D04BD4"/>
    <w:rsid w:val="00D04BF0"/>
    <w:rsid w:val="00D04DF2"/>
    <w:rsid w:val="00D04E8B"/>
    <w:rsid w:val="00D04F40"/>
    <w:rsid w:val="00D04F73"/>
    <w:rsid w:val="00D04F7F"/>
    <w:rsid w:val="00D05008"/>
    <w:rsid w:val="00D05195"/>
    <w:rsid w:val="00D053B5"/>
    <w:rsid w:val="00D05544"/>
    <w:rsid w:val="00D055F3"/>
    <w:rsid w:val="00D0570A"/>
    <w:rsid w:val="00D05866"/>
    <w:rsid w:val="00D058B7"/>
    <w:rsid w:val="00D05952"/>
    <w:rsid w:val="00D05ACF"/>
    <w:rsid w:val="00D05CB8"/>
    <w:rsid w:val="00D05F86"/>
    <w:rsid w:val="00D05FF6"/>
    <w:rsid w:val="00D05FFE"/>
    <w:rsid w:val="00D060EC"/>
    <w:rsid w:val="00D061F2"/>
    <w:rsid w:val="00D062A4"/>
    <w:rsid w:val="00D062E7"/>
    <w:rsid w:val="00D0659F"/>
    <w:rsid w:val="00D066DF"/>
    <w:rsid w:val="00D069CE"/>
    <w:rsid w:val="00D06B41"/>
    <w:rsid w:val="00D06B60"/>
    <w:rsid w:val="00D06BFC"/>
    <w:rsid w:val="00D06D09"/>
    <w:rsid w:val="00D06DF5"/>
    <w:rsid w:val="00D06EAE"/>
    <w:rsid w:val="00D06F08"/>
    <w:rsid w:val="00D06FA2"/>
    <w:rsid w:val="00D07093"/>
    <w:rsid w:val="00D071B7"/>
    <w:rsid w:val="00D07269"/>
    <w:rsid w:val="00D07625"/>
    <w:rsid w:val="00D0767C"/>
    <w:rsid w:val="00D07693"/>
    <w:rsid w:val="00D077A5"/>
    <w:rsid w:val="00D0789F"/>
    <w:rsid w:val="00D078C5"/>
    <w:rsid w:val="00D07938"/>
    <w:rsid w:val="00D07AE2"/>
    <w:rsid w:val="00D07BA3"/>
    <w:rsid w:val="00D07BB1"/>
    <w:rsid w:val="00D07BD0"/>
    <w:rsid w:val="00D07D6E"/>
    <w:rsid w:val="00D07EF4"/>
    <w:rsid w:val="00D10240"/>
    <w:rsid w:val="00D10273"/>
    <w:rsid w:val="00D102AF"/>
    <w:rsid w:val="00D103A1"/>
    <w:rsid w:val="00D103DA"/>
    <w:rsid w:val="00D106CB"/>
    <w:rsid w:val="00D10742"/>
    <w:rsid w:val="00D1078A"/>
    <w:rsid w:val="00D10959"/>
    <w:rsid w:val="00D10B1E"/>
    <w:rsid w:val="00D10B46"/>
    <w:rsid w:val="00D10C59"/>
    <w:rsid w:val="00D10DF3"/>
    <w:rsid w:val="00D10E90"/>
    <w:rsid w:val="00D10F9E"/>
    <w:rsid w:val="00D111B9"/>
    <w:rsid w:val="00D111F4"/>
    <w:rsid w:val="00D11459"/>
    <w:rsid w:val="00D11494"/>
    <w:rsid w:val="00D114B2"/>
    <w:rsid w:val="00D1153E"/>
    <w:rsid w:val="00D11A69"/>
    <w:rsid w:val="00D11BE7"/>
    <w:rsid w:val="00D11D47"/>
    <w:rsid w:val="00D11DE6"/>
    <w:rsid w:val="00D11DF9"/>
    <w:rsid w:val="00D1205C"/>
    <w:rsid w:val="00D12063"/>
    <w:rsid w:val="00D1233A"/>
    <w:rsid w:val="00D123F0"/>
    <w:rsid w:val="00D1240B"/>
    <w:rsid w:val="00D124E4"/>
    <w:rsid w:val="00D12790"/>
    <w:rsid w:val="00D128CA"/>
    <w:rsid w:val="00D12997"/>
    <w:rsid w:val="00D129D2"/>
    <w:rsid w:val="00D12A86"/>
    <w:rsid w:val="00D12ADF"/>
    <w:rsid w:val="00D12B14"/>
    <w:rsid w:val="00D12B3E"/>
    <w:rsid w:val="00D12BC3"/>
    <w:rsid w:val="00D12BCA"/>
    <w:rsid w:val="00D12D35"/>
    <w:rsid w:val="00D12E61"/>
    <w:rsid w:val="00D12FF9"/>
    <w:rsid w:val="00D131C6"/>
    <w:rsid w:val="00D1320D"/>
    <w:rsid w:val="00D13281"/>
    <w:rsid w:val="00D1329F"/>
    <w:rsid w:val="00D13512"/>
    <w:rsid w:val="00D1379E"/>
    <w:rsid w:val="00D139C3"/>
    <w:rsid w:val="00D13C4E"/>
    <w:rsid w:val="00D13C8D"/>
    <w:rsid w:val="00D13CEE"/>
    <w:rsid w:val="00D13D36"/>
    <w:rsid w:val="00D13E74"/>
    <w:rsid w:val="00D13E79"/>
    <w:rsid w:val="00D13EB2"/>
    <w:rsid w:val="00D13F54"/>
    <w:rsid w:val="00D13F5D"/>
    <w:rsid w:val="00D1419F"/>
    <w:rsid w:val="00D141A5"/>
    <w:rsid w:val="00D142D5"/>
    <w:rsid w:val="00D143A6"/>
    <w:rsid w:val="00D1442D"/>
    <w:rsid w:val="00D144F2"/>
    <w:rsid w:val="00D14620"/>
    <w:rsid w:val="00D146A6"/>
    <w:rsid w:val="00D1478A"/>
    <w:rsid w:val="00D1484B"/>
    <w:rsid w:val="00D148C6"/>
    <w:rsid w:val="00D148D0"/>
    <w:rsid w:val="00D149B0"/>
    <w:rsid w:val="00D14D37"/>
    <w:rsid w:val="00D14E0F"/>
    <w:rsid w:val="00D14E23"/>
    <w:rsid w:val="00D14F44"/>
    <w:rsid w:val="00D150D1"/>
    <w:rsid w:val="00D151B6"/>
    <w:rsid w:val="00D152BF"/>
    <w:rsid w:val="00D15535"/>
    <w:rsid w:val="00D15733"/>
    <w:rsid w:val="00D15737"/>
    <w:rsid w:val="00D157BA"/>
    <w:rsid w:val="00D158B1"/>
    <w:rsid w:val="00D158DB"/>
    <w:rsid w:val="00D1590B"/>
    <w:rsid w:val="00D15BBE"/>
    <w:rsid w:val="00D15CC5"/>
    <w:rsid w:val="00D15D5F"/>
    <w:rsid w:val="00D15D95"/>
    <w:rsid w:val="00D15E96"/>
    <w:rsid w:val="00D15EF7"/>
    <w:rsid w:val="00D15FED"/>
    <w:rsid w:val="00D1607F"/>
    <w:rsid w:val="00D160E0"/>
    <w:rsid w:val="00D161D3"/>
    <w:rsid w:val="00D16212"/>
    <w:rsid w:val="00D16333"/>
    <w:rsid w:val="00D16422"/>
    <w:rsid w:val="00D16450"/>
    <w:rsid w:val="00D164F2"/>
    <w:rsid w:val="00D1665A"/>
    <w:rsid w:val="00D16680"/>
    <w:rsid w:val="00D168C5"/>
    <w:rsid w:val="00D169EB"/>
    <w:rsid w:val="00D16B1F"/>
    <w:rsid w:val="00D16BE1"/>
    <w:rsid w:val="00D16D5D"/>
    <w:rsid w:val="00D16E23"/>
    <w:rsid w:val="00D16EA1"/>
    <w:rsid w:val="00D16FD1"/>
    <w:rsid w:val="00D170F2"/>
    <w:rsid w:val="00D1716E"/>
    <w:rsid w:val="00D17451"/>
    <w:rsid w:val="00D17454"/>
    <w:rsid w:val="00D1750D"/>
    <w:rsid w:val="00D1761E"/>
    <w:rsid w:val="00D17621"/>
    <w:rsid w:val="00D1764D"/>
    <w:rsid w:val="00D17747"/>
    <w:rsid w:val="00D17849"/>
    <w:rsid w:val="00D17880"/>
    <w:rsid w:val="00D17912"/>
    <w:rsid w:val="00D17973"/>
    <w:rsid w:val="00D17ADD"/>
    <w:rsid w:val="00D17B4D"/>
    <w:rsid w:val="00D17B70"/>
    <w:rsid w:val="00D17BEB"/>
    <w:rsid w:val="00D17BF8"/>
    <w:rsid w:val="00D17CB2"/>
    <w:rsid w:val="00D17D77"/>
    <w:rsid w:val="00D17E8C"/>
    <w:rsid w:val="00D17F7E"/>
    <w:rsid w:val="00D20150"/>
    <w:rsid w:val="00D201E9"/>
    <w:rsid w:val="00D20260"/>
    <w:rsid w:val="00D2035E"/>
    <w:rsid w:val="00D20377"/>
    <w:rsid w:val="00D2049E"/>
    <w:rsid w:val="00D20543"/>
    <w:rsid w:val="00D2088D"/>
    <w:rsid w:val="00D2088E"/>
    <w:rsid w:val="00D208AE"/>
    <w:rsid w:val="00D20937"/>
    <w:rsid w:val="00D20A8D"/>
    <w:rsid w:val="00D20B32"/>
    <w:rsid w:val="00D20BFA"/>
    <w:rsid w:val="00D20C57"/>
    <w:rsid w:val="00D20CFA"/>
    <w:rsid w:val="00D20D90"/>
    <w:rsid w:val="00D20E06"/>
    <w:rsid w:val="00D20E3B"/>
    <w:rsid w:val="00D20EBB"/>
    <w:rsid w:val="00D21027"/>
    <w:rsid w:val="00D21166"/>
    <w:rsid w:val="00D211F6"/>
    <w:rsid w:val="00D2121B"/>
    <w:rsid w:val="00D2131D"/>
    <w:rsid w:val="00D21347"/>
    <w:rsid w:val="00D215F5"/>
    <w:rsid w:val="00D2169F"/>
    <w:rsid w:val="00D21725"/>
    <w:rsid w:val="00D21746"/>
    <w:rsid w:val="00D2178F"/>
    <w:rsid w:val="00D21822"/>
    <w:rsid w:val="00D21998"/>
    <w:rsid w:val="00D21A49"/>
    <w:rsid w:val="00D21B41"/>
    <w:rsid w:val="00D21B46"/>
    <w:rsid w:val="00D21BEF"/>
    <w:rsid w:val="00D21C08"/>
    <w:rsid w:val="00D21C81"/>
    <w:rsid w:val="00D21D6C"/>
    <w:rsid w:val="00D21E0F"/>
    <w:rsid w:val="00D21F17"/>
    <w:rsid w:val="00D21FA7"/>
    <w:rsid w:val="00D2204C"/>
    <w:rsid w:val="00D220DF"/>
    <w:rsid w:val="00D2227B"/>
    <w:rsid w:val="00D2231D"/>
    <w:rsid w:val="00D2239F"/>
    <w:rsid w:val="00D22573"/>
    <w:rsid w:val="00D227E4"/>
    <w:rsid w:val="00D22819"/>
    <w:rsid w:val="00D22840"/>
    <w:rsid w:val="00D22946"/>
    <w:rsid w:val="00D229CC"/>
    <w:rsid w:val="00D22D09"/>
    <w:rsid w:val="00D22E7C"/>
    <w:rsid w:val="00D22F9B"/>
    <w:rsid w:val="00D23059"/>
    <w:rsid w:val="00D230EE"/>
    <w:rsid w:val="00D2311C"/>
    <w:rsid w:val="00D231A4"/>
    <w:rsid w:val="00D23212"/>
    <w:rsid w:val="00D2326E"/>
    <w:rsid w:val="00D2334D"/>
    <w:rsid w:val="00D233C8"/>
    <w:rsid w:val="00D2343E"/>
    <w:rsid w:val="00D2364E"/>
    <w:rsid w:val="00D23772"/>
    <w:rsid w:val="00D23830"/>
    <w:rsid w:val="00D23A13"/>
    <w:rsid w:val="00D23A15"/>
    <w:rsid w:val="00D23BFE"/>
    <w:rsid w:val="00D23C69"/>
    <w:rsid w:val="00D23E7A"/>
    <w:rsid w:val="00D24036"/>
    <w:rsid w:val="00D2435C"/>
    <w:rsid w:val="00D2439A"/>
    <w:rsid w:val="00D244C0"/>
    <w:rsid w:val="00D24558"/>
    <w:rsid w:val="00D2455A"/>
    <w:rsid w:val="00D245B4"/>
    <w:rsid w:val="00D246EB"/>
    <w:rsid w:val="00D2470D"/>
    <w:rsid w:val="00D24880"/>
    <w:rsid w:val="00D248C8"/>
    <w:rsid w:val="00D249D1"/>
    <w:rsid w:val="00D24B23"/>
    <w:rsid w:val="00D24BF3"/>
    <w:rsid w:val="00D24C24"/>
    <w:rsid w:val="00D24D81"/>
    <w:rsid w:val="00D250D8"/>
    <w:rsid w:val="00D25173"/>
    <w:rsid w:val="00D2520D"/>
    <w:rsid w:val="00D252FA"/>
    <w:rsid w:val="00D25359"/>
    <w:rsid w:val="00D2551F"/>
    <w:rsid w:val="00D25580"/>
    <w:rsid w:val="00D25811"/>
    <w:rsid w:val="00D258E4"/>
    <w:rsid w:val="00D25992"/>
    <w:rsid w:val="00D259F3"/>
    <w:rsid w:val="00D25B49"/>
    <w:rsid w:val="00D25C51"/>
    <w:rsid w:val="00D25D69"/>
    <w:rsid w:val="00D25DC5"/>
    <w:rsid w:val="00D25FB5"/>
    <w:rsid w:val="00D25FD7"/>
    <w:rsid w:val="00D260BF"/>
    <w:rsid w:val="00D26256"/>
    <w:rsid w:val="00D2625F"/>
    <w:rsid w:val="00D26304"/>
    <w:rsid w:val="00D26638"/>
    <w:rsid w:val="00D26871"/>
    <w:rsid w:val="00D26883"/>
    <w:rsid w:val="00D268ED"/>
    <w:rsid w:val="00D26B0A"/>
    <w:rsid w:val="00D26CD9"/>
    <w:rsid w:val="00D26D0A"/>
    <w:rsid w:val="00D26D23"/>
    <w:rsid w:val="00D26D2F"/>
    <w:rsid w:val="00D270D7"/>
    <w:rsid w:val="00D271DB"/>
    <w:rsid w:val="00D273FE"/>
    <w:rsid w:val="00D27443"/>
    <w:rsid w:val="00D2750C"/>
    <w:rsid w:val="00D27575"/>
    <w:rsid w:val="00D2760E"/>
    <w:rsid w:val="00D276CA"/>
    <w:rsid w:val="00D27929"/>
    <w:rsid w:val="00D27BF0"/>
    <w:rsid w:val="00D27BFC"/>
    <w:rsid w:val="00D27E65"/>
    <w:rsid w:val="00D27E90"/>
    <w:rsid w:val="00D27EAD"/>
    <w:rsid w:val="00D3005A"/>
    <w:rsid w:val="00D30123"/>
    <w:rsid w:val="00D3018A"/>
    <w:rsid w:val="00D30198"/>
    <w:rsid w:val="00D30684"/>
    <w:rsid w:val="00D30746"/>
    <w:rsid w:val="00D30785"/>
    <w:rsid w:val="00D30A6C"/>
    <w:rsid w:val="00D30B57"/>
    <w:rsid w:val="00D30C24"/>
    <w:rsid w:val="00D30C67"/>
    <w:rsid w:val="00D30C8D"/>
    <w:rsid w:val="00D30E0D"/>
    <w:rsid w:val="00D30E41"/>
    <w:rsid w:val="00D30F2C"/>
    <w:rsid w:val="00D3104B"/>
    <w:rsid w:val="00D31070"/>
    <w:rsid w:val="00D31220"/>
    <w:rsid w:val="00D3122C"/>
    <w:rsid w:val="00D31245"/>
    <w:rsid w:val="00D31318"/>
    <w:rsid w:val="00D313ED"/>
    <w:rsid w:val="00D313F8"/>
    <w:rsid w:val="00D31533"/>
    <w:rsid w:val="00D316F9"/>
    <w:rsid w:val="00D318A0"/>
    <w:rsid w:val="00D31912"/>
    <w:rsid w:val="00D31B72"/>
    <w:rsid w:val="00D31BB8"/>
    <w:rsid w:val="00D31D01"/>
    <w:rsid w:val="00D31DB1"/>
    <w:rsid w:val="00D31E1F"/>
    <w:rsid w:val="00D31E58"/>
    <w:rsid w:val="00D31F86"/>
    <w:rsid w:val="00D32155"/>
    <w:rsid w:val="00D32267"/>
    <w:rsid w:val="00D3231C"/>
    <w:rsid w:val="00D32324"/>
    <w:rsid w:val="00D32443"/>
    <w:rsid w:val="00D32483"/>
    <w:rsid w:val="00D32527"/>
    <w:rsid w:val="00D32642"/>
    <w:rsid w:val="00D32693"/>
    <w:rsid w:val="00D3277E"/>
    <w:rsid w:val="00D32846"/>
    <w:rsid w:val="00D3289A"/>
    <w:rsid w:val="00D32989"/>
    <w:rsid w:val="00D32AAC"/>
    <w:rsid w:val="00D32C1B"/>
    <w:rsid w:val="00D32C71"/>
    <w:rsid w:val="00D32EF2"/>
    <w:rsid w:val="00D33050"/>
    <w:rsid w:val="00D331E2"/>
    <w:rsid w:val="00D332B2"/>
    <w:rsid w:val="00D332BA"/>
    <w:rsid w:val="00D33613"/>
    <w:rsid w:val="00D33813"/>
    <w:rsid w:val="00D33974"/>
    <w:rsid w:val="00D33C28"/>
    <w:rsid w:val="00D33C46"/>
    <w:rsid w:val="00D33D0D"/>
    <w:rsid w:val="00D33DEB"/>
    <w:rsid w:val="00D33F94"/>
    <w:rsid w:val="00D33F9F"/>
    <w:rsid w:val="00D34012"/>
    <w:rsid w:val="00D3403C"/>
    <w:rsid w:val="00D3417F"/>
    <w:rsid w:val="00D34186"/>
    <w:rsid w:val="00D3463A"/>
    <w:rsid w:val="00D347CA"/>
    <w:rsid w:val="00D347EE"/>
    <w:rsid w:val="00D349D6"/>
    <w:rsid w:val="00D34A5D"/>
    <w:rsid w:val="00D34A67"/>
    <w:rsid w:val="00D34B45"/>
    <w:rsid w:val="00D34C36"/>
    <w:rsid w:val="00D34DC7"/>
    <w:rsid w:val="00D34EE2"/>
    <w:rsid w:val="00D35174"/>
    <w:rsid w:val="00D35185"/>
    <w:rsid w:val="00D3521B"/>
    <w:rsid w:val="00D35288"/>
    <w:rsid w:val="00D35589"/>
    <w:rsid w:val="00D356F0"/>
    <w:rsid w:val="00D358EE"/>
    <w:rsid w:val="00D358F8"/>
    <w:rsid w:val="00D35A30"/>
    <w:rsid w:val="00D35AB6"/>
    <w:rsid w:val="00D35B3C"/>
    <w:rsid w:val="00D35B8C"/>
    <w:rsid w:val="00D35BC5"/>
    <w:rsid w:val="00D35C18"/>
    <w:rsid w:val="00D35CA9"/>
    <w:rsid w:val="00D35DA9"/>
    <w:rsid w:val="00D35DE4"/>
    <w:rsid w:val="00D35EBD"/>
    <w:rsid w:val="00D35F0C"/>
    <w:rsid w:val="00D35F8A"/>
    <w:rsid w:val="00D36070"/>
    <w:rsid w:val="00D3609C"/>
    <w:rsid w:val="00D3614B"/>
    <w:rsid w:val="00D366B1"/>
    <w:rsid w:val="00D36716"/>
    <w:rsid w:val="00D36A5A"/>
    <w:rsid w:val="00D36AA7"/>
    <w:rsid w:val="00D36B5D"/>
    <w:rsid w:val="00D36BC6"/>
    <w:rsid w:val="00D36C6B"/>
    <w:rsid w:val="00D36D31"/>
    <w:rsid w:val="00D36FB0"/>
    <w:rsid w:val="00D3715A"/>
    <w:rsid w:val="00D3777B"/>
    <w:rsid w:val="00D37917"/>
    <w:rsid w:val="00D37A32"/>
    <w:rsid w:val="00D37A35"/>
    <w:rsid w:val="00D37AFE"/>
    <w:rsid w:val="00D37E4C"/>
    <w:rsid w:val="00D37E57"/>
    <w:rsid w:val="00D37EA0"/>
    <w:rsid w:val="00D37F05"/>
    <w:rsid w:val="00D40040"/>
    <w:rsid w:val="00D4009F"/>
    <w:rsid w:val="00D4019A"/>
    <w:rsid w:val="00D401EF"/>
    <w:rsid w:val="00D4039B"/>
    <w:rsid w:val="00D403D9"/>
    <w:rsid w:val="00D403EB"/>
    <w:rsid w:val="00D4041F"/>
    <w:rsid w:val="00D40620"/>
    <w:rsid w:val="00D406A3"/>
    <w:rsid w:val="00D406D9"/>
    <w:rsid w:val="00D4082F"/>
    <w:rsid w:val="00D40848"/>
    <w:rsid w:val="00D40854"/>
    <w:rsid w:val="00D4086A"/>
    <w:rsid w:val="00D40B34"/>
    <w:rsid w:val="00D40BDA"/>
    <w:rsid w:val="00D40CB5"/>
    <w:rsid w:val="00D40D62"/>
    <w:rsid w:val="00D40EF8"/>
    <w:rsid w:val="00D40F3C"/>
    <w:rsid w:val="00D40F66"/>
    <w:rsid w:val="00D40F81"/>
    <w:rsid w:val="00D410F5"/>
    <w:rsid w:val="00D4125D"/>
    <w:rsid w:val="00D41555"/>
    <w:rsid w:val="00D41703"/>
    <w:rsid w:val="00D41819"/>
    <w:rsid w:val="00D4189C"/>
    <w:rsid w:val="00D419E1"/>
    <w:rsid w:val="00D41A73"/>
    <w:rsid w:val="00D41D6E"/>
    <w:rsid w:val="00D41E30"/>
    <w:rsid w:val="00D42002"/>
    <w:rsid w:val="00D42115"/>
    <w:rsid w:val="00D42158"/>
    <w:rsid w:val="00D421B4"/>
    <w:rsid w:val="00D42276"/>
    <w:rsid w:val="00D42300"/>
    <w:rsid w:val="00D4237F"/>
    <w:rsid w:val="00D426F4"/>
    <w:rsid w:val="00D4271D"/>
    <w:rsid w:val="00D42803"/>
    <w:rsid w:val="00D42869"/>
    <w:rsid w:val="00D4298D"/>
    <w:rsid w:val="00D42A60"/>
    <w:rsid w:val="00D42DBD"/>
    <w:rsid w:val="00D42DCC"/>
    <w:rsid w:val="00D42ED3"/>
    <w:rsid w:val="00D431ED"/>
    <w:rsid w:val="00D43274"/>
    <w:rsid w:val="00D432F3"/>
    <w:rsid w:val="00D43395"/>
    <w:rsid w:val="00D4339D"/>
    <w:rsid w:val="00D435A2"/>
    <w:rsid w:val="00D4363A"/>
    <w:rsid w:val="00D4372C"/>
    <w:rsid w:val="00D4393C"/>
    <w:rsid w:val="00D43AAD"/>
    <w:rsid w:val="00D43B43"/>
    <w:rsid w:val="00D43D31"/>
    <w:rsid w:val="00D43D68"/>
    <w:rsid w:val="00D43DEF"/>
    <w:rsid w:val="00D43F51"/>
    <w:rsid w:val="00D43FA7"/>
    <w:rsid w:val="00D44122"/>
    <w:rsid w:val="00D4425E"/>
    <w:rsid w:val="00D44303"/>
    <w:rsid w:val="00D44334"/>
    <w:rsid w:val="00D443E4"/>
    <w:rsid w:val="00D44478"/>
    <w:rsid w:val="00D44493"/>
    <w:rsid w:val="00D444AB"/>
    <w:rsid w:val="00D44529"/>
    <w:rsid w:val="00D44618"/>
    <w:rsid w:val="00D446B3"/>
    <w:rsid w:val="00D446C9"/>
    <w:rsid w:val="00D44742"/>
    <w:rsid w:val="00D44786"/>
    <w:rsid w:val="00D44791"/>
    <w:rsid w:val="00D447F1"/>
    <w:rsid w:val="00D44ABB"/>
    <w:rsid w:val="00D44B20"/>
    <w:rsid w:val="00D44B38"/>
    <w:rsid w:val="00D44B59"/>
    <w:rsid w:val="00D44D1F"/>
    <w:rsid w:val="00D44E1F"/>
    <w:rsid w:val="00D44F45"/>
    <w:rsid w:val="00D44F73"/>
    <w:rsid w:val="00D44FF6"/>
    <w:rsid w:val="00D45302"/>
    <w:rsid w:val="00D45314"/>
    <w:rsid w:val="00D45387"/>
    <w:rsid w:val="00D45508"/>
    <w:rsid w:val="00D455C0"/>
    <w:rsid w:val="00D45708"/>
    <w:rsid w:val="00D4577E"/>
    <w:rsid w:val="00D458EE"/>
    <w:rsid w:val="00D459CA"/>
    <w:rsid w:val="00D45A1F"/>
    <w:rsid w:val="00D45A25"/>
    <w:rsid w:val="00D45C2C"/>
    <w:rsid w:val="00D45C79"/>
    <w:rsid w:val="00D45CAE"/>
    <w:rsid w:val="00D45F53"/>
    <w:rsid w:val="00D45F9E"/>
    <w:rsid w:val="00D45FBA"/>
    <w:rsid w:val="00D45FD0"/>
    <w:rsid w:val="00D461DE"/>
    <w:rsid w:val="00D466AA"/>
    <w:rsid w:val="00D466E1"/>
    <w:rsid w:val="00D46864"/>
    <w:rsid w:val="00D468C1"/>
    <w:rsid w:val="00D46A8F"/>
    <w:rsid w:val="00D46AA2"/>
    <w:rsid w:val="00D46C69"/>
    <w:rsid w:val="00D46C95"/>
    <w:rsid w:val="00D46CA6"/>
    <w:rsid w:val="00D46F55"/>
    <w:rsid w:val="00D46FF8"/>
    <w:rsid w:val="00D47005"/>
    <w:rsid w:val="00D470A4"/>
    <w:rsid w:val="00D472BA"/>
    <w:rsid w:val="00D47344"/>
    <w:rsid w:val="00D47390"/>
    <w:rsid w:val="00D473BB"/>
    <w:rsid w:val="00D473EF"/>
    <w:rsid w:val="00D47430"/>
    <w:rsid w:val="00D4758E"/>
    <w:rsid w:val="00D47682"/>
    <w:rsid w:val="00D47713"/>
    <w:rsid w:val="00D47780"/>
    <w:rsid w:val="00D47879"/>
    <w:rsid w:val="00D478BF"/>
    <w:rsid w:val="00D47DF5"/>
    <w:rsid w:val="00D47F9A"/>
    <w:rsid w:val="00D50030"/>
    <w:rsid w:val="00D50093"/>
    <w:rsid w:val="00D50114"/>
    <w:rsid w:val="00D5015A"/>
    <w:rsid w:val="00D50356"/>
    <w:rsid w:val="00D503C9"/>
    <w:rsid w:val="00D503F1"/>
    <w:rsid w:val="00D5040C"/>
    <w:rsid w:val="00D50419"/>
    <w:rsid w:val="00D5044D"/>
    <w:rsid w:val="00D505C0"/>
    <w:rsid w:val="00D508B8"/>
    <w:rsid w:val="00D50A36"/>
    <w:rsid w:val="00D50A43"/>
    <w:rsid w:val="00D50A70"/>
    <w:rsid w:val="00D50A99"/>
    <w:rsid w:val="00D50AB5"/>
    <w:rsid w:val="00D50B7F"/>
    <w:rsid w:val="00D50D91"/>
    <w:rsid w:val="00D50EB5"/>
    <w:rsid w:val="00D5111E"/>
    <w:rsid w:val="00D511F7"/>
    <w:rsid w:val="00D512AA"/>
    <w:rsid w:val="00D51352"/>
    <w:rsid w:val="00D5149D"/>
    <w:rsid w:val="00D514AC"/>
    <w:rsid w:val="00D514F7"/>
    <w:rsid w:val="00D51AD2"/>
    <w:rsid w:val="00D51B31"/>
    <w:rsid w:val="00D51FC3"/>
    <w:rsid w:val="00D51FD1"/>
    <w:rsid w:val="00D52068"/>
    <w:rsid w:val="00D52099"/>
    <w:rsid w:val="00D52174"/>
    <w:rsid w:val="00D52188"/>
    <w:rsid w:val="00D5228F"/>
    <w:rsid w:val="00D52339"/>
    <w:rsid w:val="00D524F7"/>
    <w:rsid w:val="00D528B6"/>
    <w:rsid w:val="00D528E4"/>
    <w:rsid w:val="00D52915"/>
    <w:rsid w:val="00D52A6E"/>
    <w:rsid w:val="00D52A76"/>
    <w:rsid w:val="00D52B5D"/>
    <w:rsid w:val="00D52CA1"/>
    <w:rsid w:val="00D530F8"/>
    <w:rsid w:val="00D5324C"/>
    <w:rsid w:val="00D53266"/>
    <w:rsid w:val="00D5346E"/>
    <w:rsid w:val="00D534EF"/>
    <w:rsid w:val="00D53549"/>
    <w:rsid w:val="00D53940"/>
    <w:rsid w:val="00D539A8"/>
    <w:rsid w:val="00D53A58"/>
    <w:rsid w:val="00D53A94"/>
    <w:rsid w:val="00D53BA5"/>
    <w:rsid w:val="00D53C8A"/>
    <w:rsid w:val="00D53DCA"/>
    <w:rsid w:val="00D53DCF"/>
    <w:rsid w:val="00D53E24"/>
    <w:rsid w:val="00D53EA2"/>
    <w:rsid w:val="00D53F57"/>
    <w:rsid w:val="00D53F8D"/>
    <w:rsid w:val="00D540D7"/>
    <w:rsid w:val="00D540FF"/>
    <w:rsid w:val="00D54188"/>
    <w:rsid w:val="00D5419D"/>
    <w:rsid w:val="00D542D9"/>
    <w:rsid w:val="00D542F5"/>
    <w:rsid w:val="00D54438"/>
    <w:rsid w:val="00D54569"/>
    <w:rsid w:val="00D5458B"/>
    <w:rsid w:val="00D5467B"/>
    <w:rsid w:val="00D546C9"/>
    <w:rsid w:val="00D546D3"/>
    <w:rsid w:val="00D54816"/>
    <w:rsid w:val="00D54945"/>
    <w:rsid w:val="00D54A54"/>
    <w:rsid w:val="00D54E24"/>
    <w:rsid w:val="00D54EB0"/>
    <w:rsid w:val="00D550B1"/>
    <w:rsid w:val="00D55299"/>
    <w:rsid w:val="00D552D8"/>
    <w:rsid w:val="00D552F7"/>
    <w:rsid w:val="00D554BB"/>
    <w:rsid w:val="00D555F9"/>
    <w:rsid w:val="00D55641"/>
    <w:rsid w:val="00D557BD"/>
    <w:rsid w:val="00D55964"/>
    <w:rsid w:val="00D55972"/>
    <w:rsid w:val="00D55B3C"/>
    <w:rsid w:val="00D55B7D"/>
    <w:rsid w:val="00D55CF2"/>
    <w:rsid w:val="00D55D4A"/>
    <w:rsid w:val="00D55DE1"/>
    <w:rsid w:val="00D5613B"/>
    <w:rsid w:val="00D561D1"/>
    <w:rsid w:val="00D563D5"/>
    <w:rsid w:val="00D56495"/>
    <w:rsid w:val="00D5655F"/>
    <w:rsid w:val="00D56676"/>
    <w:rsid w:val="00D566B7"/>
    <w:rsid w:val="00D56721"/>
    <w:rsid w:val="00D56790"/>
    <w:rsid w:val="00D5680C"/>
    <w:rsid w:val="00D5683D"/>
    <w:rsid w:val="00D5686A"/>
    <w:rsid w:val="00D568C6"/>
    <w:rsid w:val="00D568C7"/>
    <w:rsid w:val="00D568DE"/>
    <w:rsid w:val="00D56A08"/>
    <w:rsid w:val="00D56AB4"/>
    <w:rsid w:val="00D56B06"/>
    <w:rsid w:val="00D56BEB"/>
    <w:rsid w:val="00D56BEE"/>
    <w:rsid w:val="00D56C1F"/>
    <w:rsid w:val="00D56C34"/>
    <w:rsid w:val="00D56DA8"/>
    <w:rsid w:val="00D56E8E"/>
    <w:rsid w:val="00D57035"/>
    <w:rsid w:val="00D57118"/>
    <w:rsid w:val="00D57189"/>
    <w:rsid w:val="00D57460"/>
    <w:rsid w:val="00D57703"/>
    <w:rsid w:val="00D57727"/>
    <w:rsid w:val="00D57785"/>
    <w:rsid w:val="00D577AF"/>
    <w:rsid w:val="00D578D7"/>
    <w:rsid w:val="00D578DD"/>
    <w:rsid w:val="00D579B5"/>
    <w:rsid w:val="00D57A61"/>
    <w:rsid w:val="00D57BF2"/>
    <w:rsid w:val="00D57C31"/>
    <w:rsid w:val="00D57DD3"/>
    <w:rsid w:val="00D57F72"/>
    <w:rsid w:val="00D57FC6"/>
    <w:rsid w:val="00D60194"/>
    <w:rsid w:val="00D602F9"/>
    <w:rsid w:val="00D60377"/>
    <w:rsid w:val="00D60408"/>
    <w:rsid w:val="00D60486"/>
    <w:rsid w:val="00D60526"/>
    <w:rsid w:val="00D6056D"/>
    <w:rsid w:val="00D605D0"/>
    <w:rsid w:val="00D6060F"/>
    <w:rsid w:val="00D606AD"/>
    <w:rsid w:val="00D60848"/>
    <w:rsid w:val="00D609AF"/>
    <w:rsid w:val="00D609EA"/>
    <w:rsid w:val="00D60A1A"/>
    <w:rsid w:val="00D60B78"/>
    <w:rsid w:val="00D60C18"/>
    <w:rsid w:val="00D60C29"/>
    <w:rsid w:val="00D60C67"/>
    <w:rsid w:val="00D60D0B"/>
    <w:rsid w:val="00D60E02"/>
    <w:rsid w:val="00D61013"/>
    <w:rsid w:val="00D61138"/>
    <w:rsid w:val="00D61152"/>
    <w:rsid w:val="00D6121D"/>
    <w:rsid w:val="00D612CF"/>
    <w:rsid w:val="00D61395"/>
    <w:rsid w:val="00D61456"/>
    <w:rsid w:val="00D6166C"/>
    <w:rsid w:val="00D6175E"/>
    <w:rsid w:val="00D61811"/>
    <w:rsid w:val="00D61861"/>
    <w:rsid w:val="00D6191A"/>
    <w:rsid w:val="00D61960"/>
    <w:rsid w:val="00D61A3B"/>
    <w:rsid w:val="00D61AE1"/>
    <w:rsid w:val="00D61AE2"/>
    <w:rsid w:val="00D61B8A"/>
    <w:rsid w:val="00D61C38"/>
    <w:rsid w:val="00D61C4E"/>
    <w:rsid w:val="00D61C7E"/>
    <w:rsid w:val="00D61CD1"/>
    <w:rsid w:val="00D61CD4"/>
    <w:rsid w:val="00D61CD9"/>
    <w:rsid w:val="00D61D30"/>
    <w:rsid w:val="00D61E6C"/>
    <w:rsid w:val="00D61E79"/>
    <w:rsid w:val="00D61E7B"/>
    <w:rsid w:val="00D61E85"/>
    <w:rsid w:val="00D61FCD"/>
    <w:rsid w:val="00D62166"/>
    <w:rsid w:val="00D621A6"/>
    <w:rsid w:val="00D6238F"/>
    <w:rsid w:val="00D623AE"/>
    <w:rsid w:val="00D625BB"/>
    <w:rsid w:val="00D6271C"/>
    <w:rsid w:val="00D6276F"/>
    <w:rsid w:val="00D6280C"/>
    <w:rsid w:val="00D6282A"/>
    <w:rsid w:val="00D62863"/>
    <w:rsid w:val="00D628B2"/>
    <w:rsid w:val="00D62938"/>
    <w:rsid w:val="00D62945"/>
    <w:rsid w:val="00D629AC"/>
    <w:rsid w:val="00D62A18"/>
    <w:rsid w:val="00D62A3C"/>
    <w:rsid w:val="00D62C42"/>
    <w:rsid w:val="00D62C77"/>
    <w:rsid w:val="00D62D05"/>
    <w:rsid w:val="00D63032"/>
    <w:rsid w:val="00D63093"/>
    <w:rsid w:val="00D63123"/>
    <w:rsid w:val="00D6312B"/>
    <w:rsid w:val="00D632BF"/>
    <w:rsid w:val="00D63465"/>
    <w:rsid w:val="00D634DF"/>
    <w:rsid w:val="00D635D2"/>
    <w:rsid w:val="00D63613"/>
    <w:rsid w:val="00D636DC"/>
    <w:rsid w:val="00D63724"/>
    <w:rsid w:val="00D6379A"/>
    <w:rsid w:val="00D639B5"/>
    <w:rsid w:val="00D639E2"/>
    <w:rsid w:val="00D63BC1"/>
    <w:rsid w:val="00D63C2F"/>
    <w:rsid w:val="00D63CF0"/>
    <w:rsid w:val="00D63D29"/>
    <w:rsid w:val="00D63D69"/>
    <w:rsid w:val="00D63E59"/>
    <w:rsid w:val="00D64096"/>
    <w:rsid w:val="00D646C5"/>
    <w:rsid w:val="00D647EC"/>
    <w:rsid w:val="00D647F0"/>
    <w:rsid w:val="00D64842"/>
    <w:rsid w:val="00D648CE"/>
    <w:rsid w:val="00D648D1"/>
    <w:rsid w:val="00D648DB"/>
    <w:rsid w:val="00D6491A"/>
    <w:rsid w:val="00D64961"/>
    <w:rsid w:val="00D6498E"/>
    <w:rsid w:val="00D64AD1"/>
    <w:rsid w:val="00D64C0B"/>
    <w:rsid w:val="00D64C3A"/>
    <w:rsid w:val="00D64CB8"/>
    <w:rsid w:val="00D64EF0"/>
    <w:rsid w:val="00D6507C"/>
    <w:rsid w:val="00D65154"/>
    <w:rsid w:val="00D65453"/>
    <w:rsid w:val="00D65473"/>
    <w:rsid w:val="00D654DA"/>
    <w:rsid w:val="00D656AE"/>
    <w:rsid w:val="00D65741"/>
    <w:rsid w:val="00D6575C"/>
    <w:rsid w:val="00D658BD"/>
    <w:rsid w:val="00D65A28"/>
    <w:rsid w:val="00D65BAA"/>
    <w:rsid w:val="00D65C41"/>
    <w:rsid w:val="00D66078"/>
    <w:rsid w:val="00D66177"/>
    <w:rsid w:val="00D662C5"/>
    <w:rsid w:val="00D664D2"/>
    <w:rsid w:val="00D66518"/>
    <w:rsid w:val="00D6668F"/>
    <w:rsid w:val="00D666B8"/>
    <w:rsid w:val="00D66745"/>
    <w:rsid w:val="00D6699D"/>
    <w:rsid w:val="00D669AF"/>
    <w:rsid w:val="00D66A22"/>
    <w:rsid w:val="00D66A79"/>
    <w:rsid w:val="00D66D12"/>
    <w:rsid w:val="00D66D8E"/>
    <w:rsid w:val="00D66DD1"/>
    <w:rsid w:val="00D66E51"/>
    <w:rsid w:val="00D66EEE"/>
    <w:rsid w:val="00D66FB2"/>
    <w:rsid w:val="00D67174"/>
    <w:rsid w:val="00D67291"/>
    <w:rsid w:val="00D6738C"/>
    <w:rsid w:val="00D6743A"/>
    <w:rsid w:val="00D6744D"/>
    <w:rsid w:val="00D6745C"/>
    <w:rsid w:val="00D674B8"/>
    <w:rsid w:val="00D67576"/>
    <w:rsid w:val="00D6760A"/>
    <w:rsid w:val="00D67843"/>
    <w:rsid w:val="00D67913"/>
    <w:rsid w:val="00D6797F"/>
    <w:rsid w:val="00D67AC7"/>
    <w:rsid w:val="00D67AF3"/>
    <w:rsid w:val="00D67B94"/>
    <w:rsid w:val="00D67CAC"/>
    <w:rsid w:val="00D67D6B"/>
    <w:rsid w:val="00D67DE9"/>
    <w:rsid w:val="00D67E66"/>
    <w:rsid w:val="00D67EF7"/>
    <w:rsid w:val="00D67F49"/>
    <w:rsid w:val="00D70114"/>
    <w:rsid w:val="00D7018F"/>
    <w:rsid w:val="00D70399"/>
    <w:rsid w:val="00D70451"/>
    <w:rsid w:val="00D70489"/>
    <w:rsid w:val="00D70499"/>
    <w:rsid w:val="00D7063C"/>
    <w:rsid w:val="00D708FA"/>
    <w:rsid w:val="00D709E1"/>
    <w:rsid w:val="00D70A15"/>
    <w:rsid w:val="00D70A43"/>
    <w:rsid w:val="00D70A6A"/>
    <w:rsid w:val="00D70C04"/>
    <w:rsid w:val="00D70C56"/>
    <w:rsid w:val="00D70D10"/>
    <w:rsid w:val="00D70DE6"/>
    <w:rsid w:val="00D70F5B"/>
    <w:rsid w:val="00D7104E"/>
    <w:rsid w:val="00D7110E"/>
    <w:rsid w:val="00D713FD"/>
    <w:rsid w:val="00D71412"/>
    <w:rsid w:val="00D714B7"/>
    <w:rsid w:val="00D715C5"/>
    <w:rsid w:val="00D7169E"/>
    <w:rsid w:val="00D71717"/>
    <w:rsid w:val="00D7176F"/>
    <w:rsid w:val="00D717DA"/>
    <w:rsid w:val="00D71824"/>
    <w:rsid w:val="00D7184A"/>
    <w:rsid w:val="00D71855"/>
    <w:rsid w:val="00D71876"/>
    <w:rsid w:val="00D71890"/>
    <w:rsid w:val="00D718B7"/>
    <w:rsid w:val="00D719EE"/>
    <w:rsid w:val="00D71A49"/>
    <w:rsid w:val="00D71A9A"/>
    <w:rsid w:val="00D71B72"/>
    <w:rsid w:val="00D71BF3"/>
    <w:rsid w:val="00D71BFA"/>
    <w:rsid w:val="00D71C91"/>
    <w:rsid w:val="00D71CEF"/>
    <w:rsid w:val="00D71D22"/>
    <w:rsid w:val="00D71E4E"/>
    <w:rsid w:val="00D71E85"/>
    <w:rsid w:val="00D71EEF"/>
    <w:rsid w:val="00D71FAC"/>
    <w:rsid w:val="00D72206"/>
    <w:rsid w:val="00D7241D"/>
    <w:rsid w:val="00D724FA"/>
    <w:rsid w:val="00D726D8"/>
    <w:rsid w:val="00D727E4"/>
    <w:rsid w:val="00D729F1"/>
    <w:rsid w:val="00D72ABA"/>
    <w:rsid w:val="00D72AD8"/>
    <w:rsid w:val="00D72AE9"/>
    <w:rsid w:val="00D72B0C"/>
    <w:rsid w:val="00D72CFA"/>
    <w:rsid w:val="00D72D43"/>
    <w:rsid w:val="00D72D70"/>
    <w:rsid w:val="00D72DE5"/>
    <w:rsid w:val="00D72DF7"/>
    <w:rsid w:val="00D72E48"/>
    <w:rsid w:val="00D72F96"/>
    <w:rsid w:val="00D72FA1"/>
    <w:rsid w:val="00D7344D"/>
    <w:rsid w:val="00D734BF"/>
    <w:rsid w:val="00D73593"/>
    <w:rsid w:val="00D73645"/>
    <w:rsid w:val="00D736B6"/>
    <w:rsid w:val="00D73707"/>
    <w:rsid w:val="00D73817"/>
    <w:rsid w:val="00D738F6"/>
    <w:rsid w:val="00D739D9"/>
    <w:rsid w:val="00D73AC1"/>
    <w:rsid w:val="00D73AE5"/>
    <w:rsid w:val="00D740EE"/>
    <w:rsid w:val="00D74113"/>
    <w:rsid w:val="00D74180"/>
    <w:rsid w:val="00D741C1"/>
    <w:rsid w:val="00D7424A"/>
    <w:rsid w:val="00D7438E"/>
    <w:rsid w:val="00D743A3"/>
    <w:rsid w:val="00D7451F"/>
    <w:rsid w:val="00D745F9"/>
    <w:rsid w:val="00D74841"/>
    <w:rsid w:val="00D74883"/>
    <w:rsid w:val="00D74912"/>
    <w:rsid w:val="00D74AFD"/>
    <w:rsid w:val="00D74B79"/>
    <w:rsid w:val="00D74B7A"/>
    <w:rsid w:val="00D74BF9"/>
    <w:rsid w:val="00D74C21"/>
    <w:rsid w:val="00D74C42"/>
    <w:rsid w:val="00D74C64"/>
    <w:rsid w:val="00D75000"/>
    <w:rsid w:val="00D750A5"/>
    <w:rsid w:val="00D752A4"/>
    <w:rsid w:val="00D7532A"/>
    <w:rsid w:val="00D753C9"/>
    <w:rsid w:val="00D753E3"/>
    <w:rsid w:val="00D75419"/>
    <w:rsid w:val="00D7542A"/>
    <w:rsid w:val="00D75465"/>
    <w:rsid w:val="00D754AA"/>
    <w:rsid w:val="00D755F9"/>
    <w:rsid w:val="00D75687"/>
    <w:rsid w:val="00D75716"/>
    <w:rsid w:val="00D7578B"/>
    <w:rsid w:val="00D75A47"/>
    <w:rsid w:val="00D75C99"/>
    <w:rsid w:val="00D75CA9"/>
    <w:rsid w:val="00D75E00"/>
    <w:rsid w:val="00D75E55"/>
    <w:rsid w:val="00D75F49"/>
    <w:rsid w:val="00D76001"/>
    <w:rsid w:val="00D761B1"/>
    <w:rsid w:val="00D7628A"/>
    <w:rsid w:val="00D76599"/>
    <w:rsid w:val="00D7664C"/>
    <w:rsid w:val="00D76703"/>
    <w:rsid w:val="00D76718"/>
    <w:rsid w:val="00D767D5"/>
    <w:rsid w:val="00D768F1"/>
    <w:rsid w:val="00D76AE2"/>
    <w:rsid w:val="00D76B57"/>
    <w:rsid w:val="00D76C67"/>
    <w:rsid w:val="00D76CD9"/>
    <w:rsid w:val="00D76D33"/>
    <w:rsid w:val="00D76D34"/>
    <w:rsid w:val="00D76E69"/>
    <w:rsid w:val="00D76F38"/>
    <w:rsid w:val="00D76F9B"/>
    <w:rsid w:val="00D76F9F"/>
    <w:rsid w:val="00D7700A"/>
    <w:rsid w:val="00D7700D"/>
    <w:rsid w:val="00D7715C"/>
    <w:rsid w:val="00D771B7"/>
    <w:rsid w:val="00D77292"/>
    <w:rsid w:val="00D7731A"/>
    <w:rsid w:val="00D77488"/>
    <w:rsid w:val="00D775B9"/>
    <w:rsid w:val="00D7767B"/>
    <w:rsid w:val="00D779A5"/>
    <w:rsid w:val="00D779BC"/>
    <w:rsid w:val="00D77AB0"/>
    <w:rsid w:val="00D77CED"/>
    <w:rsid w:val="00D77E8C"/>
    <w:rsid w:val="00D77EF0"/>
    <w:rsid w:val="00D8004C"/>
    <w:rsid w:val="00D8005F"/>
    <w:rsid w:val="00D80241"/>
    <w:rsid w:val="00D80263"/>
    <w:rsid w:val="00D80373"/>
    <w:rsid w:val="00D803D1"/>
    <w:rsid w:val="00D803DA"/>
    <w:rsid w:val="00D8056D"/>
    <w:rsid w:val="00D805AB"/>
    <w:rsid w:val="00D80685"/>
    <w:rsid w:val="00D80774"/>
    <w:rsid w:val="00D80794"/>
    <w:rsid w:val="00D80938"/>
    <w:rsid w:val="00D80D69"/>
    <w:rsid w:val="00D80EEC"/>
    <w:rsid w:val="00D80F4C"/>
    <w:rsid w:val="00D811CA"/>
    <w:rsid w:val="00D81208"/>
    <w:rsid w:val="00D81342"/>
    <w:rsid w:val="00D81829"/>
    <w:rsid w:val="00D81839"/>
    <w:rsid w:val="00D818AA"/>
    <w:rsid w:val="00D81954"/>
    <w:rsid w:val="00D81AED"/>
    <w:rsid w:val="00D81B8E"/>
    <w:rsid w:val="00D81CD9"/>
    <w:rsid w:val="00D81FA0"/>
    <w:rsid w:val="00D81FB3"/>
    <w:rsid w:val="00D8200E"/>
    <w:rsid w:val="00D820CA"/>
    <w:rsid w:val="00D821C8"/>
    <w:rsid w:val="00D821E7"/>
    <w:rsid w:val="00D822B7"/>
    <w:rsid w:val="00D822C7"/>
    <w:rsid w:val="00D822DB"/>
    <w:rsid w:val="00D823CF"/>
    <w:rsid w:val="00D823D2"/>
    <w:rsid w:val="00D8282C"/>
    <w:rsid w:val="00D828E0"/>
    <w:rsid w:val="00D82C6B"/>
    <w:rsid w:val="00D82DA4"/>
    <w:rsid w:val="00D82E3B"/>
    <w:rsid w:val="00D82E62"/>
    <w:rsid w:val="00D82F4C"/>
    <w:rsid w:val="00D831FC"/>
    <w:rsid w:val="00D83235"/>
    <w:rsid w:val="00D832B4"/>
    <w:rsid w:val="00D835DD"/>
    <w:rsid w:val="00D838E9"/>
    <w:rsid w:val="00D839A3"/>
    <w:rsid w:val="00D83A8E"/>
    <w:rsid w:val="00D83CC4"/>
    <w:rsid w:val="00D83CE1"/>
    <w:rsid w:val="00D83D84"/>
    <w:rsid w:val="00D83E40"/>
    <w:rsid w:val="00D83FA6"/>
    <w:rsid w:val="00D83FE4"/>
    <w:rsid w:val="00D84082"/>
    <w:rsid w:val="00D841D7"/>
    <w:rsid w:val="00D84256"/>
    <w:rsid w:val="00D84271"/>
    <w:rsid w:val="00D842AB"/>
    <w:rsid w:val="00D842DE"/>
    <w:rsid w:val="00D84469"/>
    <w:rsid w:val="00D844DB"/>
    <w:rsid w:val="00D845AF"/>
    <w:rsid w:val="00D845C1"/>
    <w:rsid w:val="00D84716"/>
    <w:rsid w:val="00D8487C"/>
    <w:rsid w:val="00D848EE"/>
    <w:rsid w:val="00D849EC"/>
    <w:rsid w:val="00D84A1C"/>
    <w:rsid w:val="00D84A65"/>
    <w:rsid w:val="00D84BC4"/>
    <w:rsid w:val="00D84D3B"/>
    <w:rsid w:val="00D84F81"/>
    <w:rsid w:val="00D84FBE"/>
    <w:rsid w:val="00D8501C"/>
    <w:rsid w:val="00D85039"/>
    <w:rsid w:val="00D85045"/>
    <w:rsid w:val="00D85381"/>
    <w:rsid w:val="00D85382"/>
    <w:rsid w:val="00D85400"/>
    <w:rsid w:val="00D854F4"/>
    <w:rsid w:val="00D85507"/>
    <w:rsid w:val="00D8550D"/>
    <w:rsid w:val="00D857F5"/>
    <w:rsid w:val="00D8590B"/>
    <w:rsid w:val="00D8594E"/>
    <w:rsid w:val="00D859C8"/>
    <w:rsid w:val="00D859E2"/>
    <w:rsid w:val="00D85C36"/>
    <w:rsid w:val="00D85C57"/>
    <w:rsid w:val="00D85C7F"/>
    <w:rsid w:val="00D85CF9"/>
    <w:rsid w:val="00D8600D"/>
    <w:rsid w:val="00D86162"/>
    <w:rsid w:val="00D861A3"/>
    <w:rsid w:val="00D861E7"/>
    <w:rsid w:val="00D862B2"/>
    <w:rsid w:val="00D868EC"/>
    <w:rsid w:val="00D8696B"/>
    <w:rsid w:val="00D8697B"/>
    <w:rsid w:val="00D86B59"/>
    <w:rsid w:val="00D86C8C"/>
    <w:rsid w:val="00D86DFB"/>
    <w:rsid w:val="00D86E5F"/>
    <w:rsid w:val="00D87062"/>
    <w:rsid w:val="00D870F1"/>
    <w:rsid w:val="00D8710B"/>
    <w:rsid w:val="00D87269"/>
    <w:rsid w:val="00D872A1"/>
    <w:rsid w:val="00D8744B"/>
    <w:rsid w:val="00D874BC"/>
    <w:rsid w:val="00D87581"/>
    <w:rsid w:val="00D87772"/>
    <w:rsid w:val="00D87824"/>
    <w:rsid w:val="00D87826"/>
    <w:rsid w:val="00D87830"/>
    <w:rsid w:val="00D87891"/>
    <w:rsid w:val="00D878CB"/>
    <w:rsid w:val="00D87937"/>
    <w:rsid w:val="00D87B74"/>
    <w:rsid w:val="00D87BCA"/>
    <w:rsid w:val="00D87DAC"/>
    <w:rsid w:val="00D87E46"/>
    <w:rsid w:val="00D87EE5"/>
    <w:rsid w:val="00D90000"/>
    <w:rsid w:val="00D90018"/>
    <w:rsid w:val="00D902A7"/>
    <w:rsid w:val="00D9039B"/>
    <w:rsid w:val="00D90529"/>
    <w:rsid w:val="00D905B8"/>
    <w:rsid w:val="00D90625"/>
    <w:rsid w:val="00D9064A"/>
    <w:rsid w:val="00D9096A"/>
    <w:rsid w:val="00D9099F"/>
    <w:rsid w:val="00D90B2D"/>
    <w:rsid w:val="00D90B94"/>
    <w:rsid w:val="00D90C0C"/>
    <w:rsid w:val="00D90C89"/>
    <w:rsid w:val="00D90EB3"/>
    <w:rsid w:val="00D91231"/>
    <w:rsid w:val="00D91354"/>
    <w:rsid w:val="00D913B2"/>
    <w:rsid w:val="00D91533"/>
    <w:rsid w:val="00D91566"/>
    <w:rsid w:val="00D91690"/>
    <w:rsid w:val="00D916B6"/>
    <w:rsid w:val="00D91A50"/>
    <w:rsid w:val="00D91A9C"/>
    <w:rsid w:val="00D91A9F"/>
    <w:rsid w:val="00D91C66"/>
    <w:rsid w:val="00D91CCA"/>
    <w:rsid w:val="00D91EE8"/>
    <w:rsid w:val="00D920F2"/>
    <w:rsid w:val="00D921AF"/>
    <w:rsid w:val="00D921B3"/>
    <w:rsid w:val="00D92426"/>
    <w:rsid w:val="00D92498"/>
    <w:rsid w:val="00D925A0"/>
    <w:rsid w:val="00D92777"/>
    <w:rsid w:val="00D92853"/>
    <w:rsid w:val="00D929B2"/>
    <w:rsid w:val="00D92A7D"/>
    <w:rsid w:val="00D92AF8"/>
    <w:rsid w:val="00D92C00"/>
    <w:rsid w:val="00D92D9A"/>
    <w:rsid w:val="00D92E00"/>
    <w:rsid w:val="00D92E16"/>
    <w:rsid w:val="00D92FC0"/>
    <w:rsid w:val="00D930C2"/>
    <w:rsid w:val="00D9315B"/>
    <w:rsid w:val="00D93280"/>
    <w:rsid w:val="00D932FD"/>
    <w:rsid w:val="00D9332B"/>
    <w:rsid w:val="00D935A8"/>
    <w:rsid w:val="00D93795"/>
    <w:rsid w:val="00D93879"/>
    <w:rsid w:val="00D9393D"/>
    <w:rsid w:val="00D939A3"/>
    <w:rsid w:val="00D93A00"/>
    <w:rsid w:val="00D93AF7"/>
    <w:rsid w:val="00D93BC7"/>
    <w:rsid w:val="00D93CD0"/>
    <w:rsid w:val="00D93CF2"/>
    <w:rsid w:val="00D93EC9"/>
    <w:rsid w:val="00D93F34"/>
    <w:rsid w:val="00D93FEE"/>
    <w:rsid w:val="00D9413F"/>
    <w:rsid w:val="00D94400"/>
    <w:rsid w:val="00D945DB"/>
    <w:rsid w:val="00D945FC"/>
    <w:rsid w:val="00D9463A"/>
    <w:rsid w:val="00D946E1"/>
    <w:rsid w:val="00D9472C"/>
    <w:rsid w:val="00D94A72"/>
    <w:rsid w:val="00D94A8D"/>
    <w:rsid w:val="00D94B23"/>
    <w:rsid w:val="00D94BD8"/>
    <w:rsid w:val="00D94C43"/>
    <w:rsid w:val="00D94D74"/>
    <w:rsid w:val="00D94D8B"/>
    <w:rsid w:val="00D94DDF"/>
    <w:rsid w:val="00D94E1A"/>
    <w:rsid w:val="00D94E4A"/>
    <w:rsid w:val="00D94E86"/>
    <w:rsid w:val="00D94ECA"/>
    <w:rsid w:val="00D94F04"/>
    <w:rsid w:val="00D94FC0"/>
    <w:rsid w:val="00D94FE6"/>
    <w:rsid w:val="00D95062"/>
    <w:rsid w:val="00D95121"/>
    <w:rsid w:val="00D9512C"/>
    <w:rsid w:val="00D9527B"/>
    <w:rsid w:val="00D9540B"/>
    <w:rsid w:val="00D954EC"/>
    <w:rsid w:val="00D955C6"/>
    <w:rsid w:val="00D9566B"/>
    <w:rsid w:val="00D9573A"/>
    <w:rsid w:val="00D957F4"/>
    <w:rsid w:val="00D95839"/>
    <w:rsid w:val="00D9590F"/>
    <w:rsid w:val="00D9598A"/>
    <w:rsid w:val="00D959A9"/>
    <w:rsid w:val="00D95C7A"/>
    <w:rsid w:val="00D95C9F"/>
    <w:rsid w:val="00D95EC9"/>
    <w:rsid w:val="00D9600F"/>
    <w:rsid w:val="00D96138"/>
    <w:rsid w:val="00D96203"/>
    <w:rsid w:val="00D96333"/>
    <w:rsid w:val="00D964B2"/>
    <w:rsid w:val="00D9663E"/>
    <w:rsid w:val="00D9667E"/>
    <w:rsid w:val="00D966F6"/>
    <w:rsid w:val="00D96753"/>
    <w:rsid w:val="00D967EA"/>
    <w:rsid w:val="00D96A35"/>
    <w:rsid w:val="00D96D42"/>
    <w:rsid w:val="00D96DB0"/>
    <w:rsid w:val="00D96DFF"/>
    <w:rsid w:val="00D96E24"/>
    <w:rsid w:val="00D96F8B"/>
    <w:rsid w:val="00D97049"/>
    <w:rsid w:val="00D9708B"/>
    <w:rsid w:val="00D973B3"/>
    <w:rsid w:val="00D97469"/>
    <w:rsid w:val="00D974DE"/>
    <w:rsid w:val="00D97543"/>
    <w:rsid w:val="00D976C4"/>
    <w:rsid w:val="00D976DE"/>
    <w:rsid w:val="00D97888"/>
    <w:rsid w:val="00D97891"/>
    <w:rsid w:val="00D97894"/>
    <w:rsid w:val="00D97993"/>
    <w:rsid w:val="00D97A6D"/>
    <w:rsid w:val="00D97B66"/>
    <w:rsid w:val="00D97C15"/>
    <w:rsid w:val="00D97F25"/>
    <w:rsid w:val="00D97F94"/>
    <w:rsid w:val="00DA0279"/>
    <w:rsid w:val="00DA02C7"/>
    <w:rsid w:val="00DA04D2"/>
    <w:rsid w:val="00DA058F"/>
    <w:rsid w:val="00DA05C9"/>
    <w:rsid w:val="00DA0724"/>
    <w:rsid w:val="00DA0798"/>
    <w:rsid w:val="00DA07F8"/>
    <w:rsid w:val="00DA08B7"/>
    <w:rsid w:val="00DA09A4"/>
    <w:rsid w:val="00DA0AAA"/>
    <w:rsid w:val="00DA0C03"/>
    <w:rsid w:val="00DA0C87"/>
    <w:rsid w:val="00DA0D1C"/>
    <w:rsid w:val="00DA0D49"/>
    <w:rsid w:val="00DA0EB9"/>
    <w:rsid w:val="00DA0F5A"/>
    <w:rsid w:val="00DA0FFF"/>
    <w:rsid w:val="00DA1163"/>
    <w:rsid w:val="00DA11A3"/>
    <w:rsid w:val="00DA11C1"/>
    <w:rsid w:val="00DA11F2"/>
    <w:rsid w:val="00DA130F"/>
    <w:rsid w:val="00DA132C"/>
    <w:rsid w:val="00DA1386"/>
    <w:rsid w:val="00DA14A6"/>
    <w:rsid w:val="00DA1535"/>
    <w:rsid w:val="00DA158C"/>
    <w:rsid w:val="00DA168F"/>
    <w:rsid w:val="00DA1694"/>
    <w:rsid w:val="00DA17D5"/>
    <w:rsid w:val="00DA1868"/>
    <w:rsid w:val="00DA18A2"/>
    <w:rsid w:val="00DA19D0"/>
    <w:rsid w:val="00DA1ADD"/>
    <w:rsid w:val="00DA1B42"/>
    <w:rsid w:val="00DA1B57"/>
    <w:rsid w:val="00DA1BDF"/>
    <w:rsid w:val="00DA1C7A"/>
    <w:rsid w:val="00DA1E04"/>
    <w:rsid w:val="00DA1FAE"/>
    <w:rsid w:val="00DA1FC7"/>
    <w:rsid w:val="00DA2094"/>
    <w:rsid w:val="00DA2133"/>
    <w:rsid w:val="00DA215C"/>
    <w:rsid w:val="00DA2201"/>
    <w:rsid w:val="00DA2209"/>
    <w:rsid w:val="00DA2610"/>
    <w:rsid w:val="00DA2663"/>
    <w:rsid w:val="00DA28D7"/>
    <w:rsid w:val="00DA2B4C"/>
    <w:rsid w:val="00DA2B86"/>
    <w:rsid w:val="00DA2CF5"/>
    <w:rsid w:val="00DA2EFD"/>
    <w:rsid w:val="00DA3053"/>
    <w:rsid w:val="00DA3056"/>
    <w:rsid w:val="00DA328A"/>
    <w:rsid w:val="00DA3349"/>
    <w:rsid w:val="00DA34B6"/>
    <w:rsid w:val="00DA34D7"/>
    <w:rsid w:val="00DA357F"/>
    <w:rsid w:val="00DA3643"/>
    <w:rsid w:val="00DA3903"/>
    <w:rsid w:val="00DA3B12"/>
    <w:rsid w:val="00DA3B6B"/>
    <w:rsid w:val="00DA3BA1"/>
    <w:rsid w:val="00DA3BB4"/>
    <w:rsid w:val="00DA3BFF"/>
    <w:rsid w:val="00DA3CAF"/>
    <w:rsid w:val="00DA3DBD"/>
    <w:rsid w:val="00DA3E44"/>
    <w:rsid w:val="00DA3EEF"/>
    <w:rsid w:val="00DA4094"/>
    <w:rsid w:val="00DA4202"/>
    <w:rsid w:val="00DA45CB"/>
    <w:rsid w:val="00DA4728"/>
    <w:rsid w:val="00DA4787"/>
    <w:rsid w:val="00DA4878"/>
    <w:rsid w:val="00DA492A"/>
    <w:rsid w:val="00DA4A52"/>
    <w:rsid w:val="00DA4B0F"/>
    <w:rsid w:val="00DA4B15"/>
    <w:rsid w:val="00DA4BDB"/>
    <w:rsid w:val="00DA4C54"/>
    <w:rsid w:val="00DA51F4"/>
    <w:rsid w:val="00DA53E5"/>
    <w:rsid w:val="00DA53FC"/>
    <w:rsid w:val="00DA5436"/>
    <w:rsid w:val="00DA562A"/>
    <w:rsid w:val="00DA56E3"/>
    <w:rsid w:val="00DA57EF"/>
    <w:rsid w:val="00DA599E"/>
    <w:rsid w:val="00DA59C7"/>
    <w:rsid w:val="00DA5A66"/>
    <w:rsid w:val="00DA5B9A"/>
    <w:rsid w:val="00DA5C76"/>
    <w:rsid w:val="00DA5CF5"/>
    <w:rsid w:val="00DA5DB1"/>
    <w:rsid w:val="00DA61E4"/>
    <w:rsid w:val="00DA642F"/>
    <w:rsid w:val="00DA6464"/>
    <w:rsid w:val="00DA6709"/>
    <w:rsid w:val="00DA6BB0"/>
    <w:rsid w:val="00DA6E5B"/>
    <w:rsid w:val="00DA6EEE"/>
    <w:rsid w:val="00DA7103"/>
    <w:rsid w:val="00DA7161"/>
    <w:rsid w:val="00DA71AD"/>
    <w:rsid w:val="00DA7378"/>
    <w:rsid w:val="00DA73AC"/>
    <w:rsid w:val="00DA7405"/>
    <w:rsid w:val="00DA74D4"/>
    <w:rsid w:val="00DA758A"/>
    <w:rsid w:val="00DA77B4"/>
    <w:rsid w:val="00DA77EB"/>
    <w:rsid w:val="00DA782C"/>
    <w:rsid w:val="00DA78D1"/>
    <w:rsid w:val="00DA794F"/>
    <w:rsid w:val="00DA79CE"/>
    <w:rsid w:val="00DA7AAD"/>
    <w:rsid w:val="00DA7B34"/>
    <w:rsid w:val="00DA7E6D"/>
    <w:rsid w:val="00DA7F0E"/>
    <w:rsid w:val="00DA7F7B"/>
    <w:rsid w:val="00DB009D"/>
    <w:rsid w:val="00DB0293"/>
    <w:rsid w:val="00DB02D0"/>
    <w:rsid w:val="00DB03AF"/>
    <w:rsid w:val="00DB03F5"/>
    <w:rsid w:val="00DB05AE"/>
    <w:rsid w:val="00DB0817"/>
    <w:rsid w:val="00DB086D"/>
    <w:rsid w:val="00DB087B"/>
    <w:rsid w:val="00DB088B"/>
    <w:rsid w:val="00DB0A00"/>
    <w:rsid w:val="00DB0A45"/>
    <w:rsid w:val="00DB0A74"/>
    <w:rsid w:val="00DB0A8C"/>
    <w:rsid w:val="00DB0CEC"/>
    <w:rsid w:val="00DB0D2C"/>
    <w:rsid w:val="00DB0E79"/>
    <w:rsid w:val="00DB0E99"/>
    <w:rsid w:val="00DB0EB0"/>
    <w:rsid w:val="00DB0F18"/>
    <w:rsid w:val="00DB10F5"/>
    <w:rsid w:val="00DB116E"/>
    <w:rsid w:val="00DB13A1"/>
    <w:rsid w:val="00DB141D"/>
    <w:rsid w:val="00DB156E"/>
    <w:rsid w:val="00DB15FF"/>
    <w:rsid w:val="00DB16CE"/>
    <w:rsid w:val="00DB17C1"/>
    <w:rsid w:val="00DB17E2"/>
    <w:rsid w:val="00DB1875"/>
    <w:rsid w:val="00DB187C"/>
    <w:rsid w:val="00DB18FC"/>
    <w:rsid w:val="00DB190F"/>
    <w:rsid w:val="00DB1A0B"/>
    <w:rsid w:val="00DB1A88"/>
    <w:rsid w:val="00DB1E48"/>
    <w:rsid w:val="00DB1E7D"/>
    <w:rsid w:val="00DB1F0B"/>
    <w:rsid w:val="00DB1F25"/>
    <w:rsid w:val="00DB1F32"/>
    <w:rsid w:val="00DB1F71"/>
    <w:rsid w:val="00DB1F98"/>
    <w:rsid w:val="00DB1FAB"/>
    <w:rsid w:val="00DB2016"/>
    <w:rsid w:val="00DB20CE"/>
    <w:rsid w:val="00DB211D"/>
    <w:rsid w:val="00DB216F"/>
    <w:rsid w:val="00DB2260"/>
    <w:rsid w:val="00DB27C6"/>
    <w:rsid w:val="00DB2824"/>
    <w:rsid w:val="00DB29F9"/>
    <w:rsid w:val="00DB2A97"/>
    <w:rsid w:val="00DB2C9B"/>
    <w:rsid w:val="00DB2E42"/>
    <w:rsid w:val="00DB2FC9"/>
    <w:rsid w:val="00DB30AF"/>
    <w:rsid w:val="00DB3124"/>
    <w:rsid w:val="00DB3126"/>
    <w:rsid w:val="00DB31AE"/>
    <w:rsid w:val="00DB32FA"/>
    <w:rsid w:val="00DB336B"/>
    <w:rsid w:val="00DB33EE"/>
    <w:rsid w:val="00DB3433"/>
    <w:rsid w:val="00DB345C"/>
    <w:rsid w:val="00DB34D7"/>
    <w:rsid w:val="00DB351A"/>
    <w:rsid w:val="00DB35A1"/>
    <w:rsid w:val="00DB35C9"/>
    <w:rsid w:val="00DB37C0"/>
    <w:rsid w:val="00DB39D4"/>
    <w:rsid w:val="00DB3AE1"/>
    <w:rsid w:val="00DB3EDC"/>
    <w:rsid w:val="00DB3FBE"/>
    <w:rsid w:val="00DB41A2"/>
    <w:rsid w:val="00DB4296"/>
    <w:rsid w:val="00DB442D"/>
    <w:rsid w:val="00DB442E"/>
    <w:rsid w:val="00DB45F7"/>
    <w:rsid w:val="00DB48FE"/>
    <w:rsid w:val="00DB4921"/>
    <w:rsid w:val="00DB4A92"/>
    <w:rsid w:val="00DB4B76"/>
    <w:rsid w:val="00DB4CA7"/>
    <w:rsid w:val="00DB4D91"/>
    <w:rsid w:val="00DB4DC6"/>
    <w:rsid w:val="00DB5081"/>
    <w:rsid w:val="00DB526E"/>
    <w:rsid w:val="00DB52FB"/>
    <w:rsid w:val="00DB5497"/>
    <w:rsid w:val="00DB5540"/>
    <w:rsid w:val="00DB55C3"/>
    <w:rsid w:val="00DB56F3"/>
    <w:rsid w:val="00DB56FC"/>
    <w:rsid w:val="00DB5706"/>
    <w:rsid w:val="00DB5743"/>
    <w:rsid w:val="00DB5838"/>
    <w:rsid w:val="00DB5879"/>
    <w:rsid w:val="00DB5963"/>
    <w:rsid w:val="00DB5A7A"/>
    <w:rsid w:val="00DB5C4C"/>
    <w:rsid w:val="00DB5CE0"/>
    <w:rsid w:val="00DB5CE3"/>
    <w:rsid w:val="00DB5D1C"/>
    <w:rsid w:val="00DB5F2E"/>
    <w:rsid w:val="00DB5FAE"/>
    <w:rsid w:val="00DB5FB1"/>
    <w:rsid w:val="00DB5FC4"/>
    <w:rsid w:val="00DB625E"/>
    <w:rsid w:val="00DB62BE"/>
    <w:rsid w:val="00DB6367"/>
    <w:rsid w:val="00DB641E"/>
    <w:rsid w:val="00DB6431"/>
    <w:rsid w:val="00DB66DA"/>
    <w:rsid w:val="00DB66E6"/>
    <w:rsid w:val="00DB6707"/>
    <w:rsid w:val="00DB6758"/>
    <w:rsid w:val="00DB6789"/>
    <w:rsid w:val="00DB67B0"/>
    <w:rsid w:val="00DB68FA"/>
    <w:rsid w:val="00DB6A54"/>
    <w:rsid w:val="00DB6B67"/>
    <w:rsid w:val="00DB6CEA"/>
    <w:rsid w:val="00DB6D03"/>
    <w:rsid w:val="00DB6DBF"/>
    <w:rsid w:val="00DB6F2D"/>
    <w:rsid w:val="00DB6FC6"/>
    <w:rsid w:val="00DB72E7"/>
    <w:rsid w:val="00DB73E4"/>
    <w:rsid w:val="00DB75A8"/>
    <w:rsid w:val="00DB76ED"/>
    <w:rsid w:val="00DB77A4"/>
    <w:rsid w:val="00DB77AE"/>
    <w:rsid w:val="00DB7899"/>
    <w:rsid w:val="00DB7AFB"/>
    <w:rsid w:val="00DB7B07"/>
    <w:rsid w:val="00DB7B40"/>
    <w:rsid w:val="00DB7D07"/>
    <w:rsid w:val="00DB7DFB"/>
    <w:rsid w:val="00DC02F3"/>
    <w:rsid w:val="00DC0380"/>
    <w:rsid w:val="00DC0405"/>
    <w:rsid w:val="00DC046D"/>
    <w:rsid w:val="00DC04C2"/>
    <w:rsid w:val="00DC0538"/>
    <w:rsid w:val="00DC0635"/>
    <w:rsid w:val="00DC06D2"/>
    <w:rsid w:val="00DC0801"/>
    <w:rsid w:val="00DC081A"/>
    <w:rsid w:val="00DC08B4"/>
    <w:rsid w:val="00DC0B04"/>
    <w:rsid w:val="00DC0CD7"/>
    <w:rsid w:val="00DC1182"/>
    <w:rsid w:val="00DC1268"/>
    <w:rsid w:val="00DC1280"/>
    <w:rsid w:val="00DC12C5"/>
    <w:rsid w:val="00DC14AB"/>
    <w:rsid w:val="00DC167F"/>
    <w:rsid w:val="00DC16B6"/>
    <w:rsid w:val="00DC186B"/>
    <w:rsid w:val="00DC18E1"/>
    <w:rsid w:val="00DC1961"/>
    <w:rsid w:val="00DC19ED"/>
    <w:rsid w:val="00DC1B4B"/>
    <w:rsid w:val="00DC1B89"/>
    <w:rsid w:val="00DC1C7B"/>
    <w:rsid w:val="00DC1DA3"/>
    <w:rsid w:val="00DC1E60"/>
    <w:rsid w:val="00DC1F2F"/>
    <w:rsid w:val="00DC2372"/>
    <w:rsid w:val="00DC24BA"/>
    <w:rsid w:val="00DC24F4"/>
    <w:rsid w:val="00DC256D"/>
    <w:rsid w:val="00DC2581"/>
    <w:rsid w:val="00DC2597"/>
    <w:rsid w:val="00DC2604"/>
    <w:rsid w:val="00DC2622"/>
    <w:rsid w:val="00DC26DC"/>
    <w:rsid w:val="00DC28F4"/>
    <w:rsid w:val="00DC29B0"/>
    <w:rsid w:val="00DC2A1D"/>
    <w:rsid w:val="00DC2A92"/>
    <w:rsid w:val="00DC2E47"/>
    <w:rsid w:val="00DC2E81"/>
    <w:rsid w:val="00DC2EC7"/>
    <w:rsid w:val="00DC3183"/>
    <w:rsid w:val="00DC31C6"/>
    <w:rsid w:val="00DC31D1"/>
    <w:rsid w:val="00DC31DD"/>
    <w:rsid w:val="00DC343A"/>
    <w:rsid w:val="00DC3505"/>
    <w:rsid w:val="00DC3624"/>
    <w:rsid w:val="00DC3780"/>
    <w:rsid w:val="00DC38CB"/>
    <w:rsid w:val="00DC392C"/>
    <w:rsid w:val="00DC3A36"/>
    <w:rsid w:val="00DC3AD7"/>
    <w:rsid w:val="00DC3B3F"/>
    <w:rsid w:val="00DC3CAF"/>
    <w:rsid w:val="00DC3D2F"/>
    <w:rsid w:val="00DC3ED5"/>
    <w:rsid w:val="00DC3FE9"/>
    <w:rsid w:val="00DC4206"/>
    <w:rsid w:val="00DC4263"/>
    <w:rsid w:val="00DC4464"/>
    <w:rsid w:val="00DC44A3"/>
    <w:rsid w:val="00DC45DB"/>
    <w:rsid w:val="00DC4608"/>
    <w:rsid w:val="00DC46E2"/>
    <w:rsid w:val="00DC4943"/>
    <w:rsid w:val="00DC4A41"/>
    <w:rsid w:val="00DC4A94"/>
    <w:rsid w:val="00DC4A99"/>
    <w:rsid w:val="00DC4B0C"/>
    <w:rsid w:val="00DC4B1D"/>
    <w:rsid w:val="00DC4B77"/>
    <w:rsid w:val="00DC4E04"/>
    <w:rsid w:val="00DC4E32"/>
    <w:rsid w:val="00DC50DD"/>
    <w:rsid w:val="00DC50DE"/>
    <w:rsid w:val="00DC5451"/>
    <w:rsid w:val="00DC54D8"/>
    <w:rsid w:val="00DC54F4"/>
    <w:rsid w:val="00DC57E0"/>
    <w:rsid w:val="00DC5A53"/>
    <w:rsid w:val="00DC5A58"/>
    <w:rsid w:val="00DC5A7F"/>
    <w:rsid w:val="00DC5B55"/>
    <w:rsid w:val="00DC5E8B"/>
    <w:rsid w:val="00DC5FF0"/>
    <w:rsid w:val="00DC609E"/>
    <w:rsid w:val="00DC620A"/>
    <w:rsid w:val="00DC6255"/>
    <w:rsid w:val="00DC632D"/>
    <w:rsid w:val="00DC64AC"/>
    <w:rsid w:val="00DC6511"/>
    <w:rsid w:val="00DC6618"/>
    <w:rsid w:val="00DC6707"/>
    <w:rsid w:val="00DC6727"/>
    <w:rsid w:val="00DC67CB"/>
    <w:rsid w:val="00DC6889"/>
    <w:rsid w:val="00DC6909"/>
    <w:rsid w:val="00DC69A7"/>
    <w:rsid w:val="00DC6A09"/>
    <w:rsid w:val="00DC6A2A"/>
    <w:rsid w:val="00DC6B70"/>
    <w:rsid w:val="00DC6C86"/>
    <w:rsid w:val="00DC6C93"/>
    <w:rsid w:val="00DC6D68"/>
    <w:rsid w:val="00DC6E2C"/>
    <w:rsid w:val="00DC6FC3"/>
    <w:rsid w:val="00DC70AD"/>
    <w:rsid w:val="00DC7178"/>
    <w:rsid w:val="00DC717D"/>
    <w:rsid w:val="00DC7287"/>
    <w:rsid w:val="00DC72BE"/>
    <w:rsid w:val="00DC7364"/>
    <w:rsid w:val="00DC7419"/>
    <w:rsid w:val="00DC746A"/>
    <w:rsid w:val="00DC75BC"/>
    <w:rsid w:val="00DC75DA"/>
    <w:rsid w:val="00DC761D"/>
    <w:rsid w:val="00DC76DE"/>
    <w:rsid w:val="00DC778B"/>
    <w:rsid w:val="00DC78D7"/>
    <w:rsid w:val="00DC7972"/>
    <w:rsid w:val="00DC79D8"/>
    <w:rsid w:val="00DC7E08"/>
    <w:rsid w:val="00DC7E13"/>
    <w:rsid w:val="00DC7E7B"/>
    <w:rsid w:val="00DC7F69"/>
    <w:rsid w:val="00DD025D"/>
    <w:rsid w:val="00DD0316"/>
    <w:rsid w:val="00DD06F9"/>
    <w:rsid w:val="00DD0782"/>
    <w:rsid w:val="00DD08B3"/>
    <w:rsid w:val="00DD0914"/>
    <w:rsid w:val="00DD0993"/>
    <w:rsid w:val="00DD09CC"/>
    <w:rsid w:val="00DD0A47"/>
    <w:rsid w:val="00DD0A88"/>
    <w:rsid w:val="00DD0B99"/>
    <w:rsid w:val="00DD0BF7"/>
    <w:rsid w:val="00DD0D1C"/>
    <w:rsid w:val="00DD1074"/>
    <w:rsid w:val="00DD11E6"/>
    <w:rsid w:val="00DD12D1"/>
    <w:rsid w:val="00DD1311"/>
    <w:rsid w:val="00DD1424"/>
    <w:rsid w:val="00DD1501"/>
    <w:rsid w:val="00DD1677"/>
    <w:rsid w:val="00DD17C5"/>
    <w:rsid w:val="00DD1806"/>
    <w:rsid w:val="00DD196C"/>
    <w:rsid w:val="00DD199F"/>
    <w:rsid w:val="00DD1B17"/>
    <w:rsid w:val="00DD1BD5"/>
    <w:rsid w:val="00DD1D47"/>
    <w:rsid w:val="00DD1DE7"/>
    <w:rsid w:val="00DD1EB0"/>
    <w:rsid w:val="00DD21B6"/>
    <w:rsid w:val="00DD2263"/>
    <w:rsid w:val="00DD22C5"/>
    <w:rsid w:val="00DD22F7"/>
    <w:rsid w:val="00DD248B"/>
    <w:rsid w:val="00DD258B"/>
    <w:rsid w:val="00DD269D"/>
    <w:rsid w:val="00DD26BF"/>
    <w:rsid w:val="00DD26CD"/>
    <w:rsid w:val="00DD277F"/>
    <w:rsid w:val="00DD27A1"/>
    <w:rsid w:val="00DD2901"/>
    <w:rsid w:val="00DD294C"/>
    <w:rsid w:val="00DD2985"/>
    <w:rsid w:val="00DD2DA8"/>
    <w:rsid w:val="00DD2F63"/>
    <w:rsid w:val="00DD30B3"/>
    <w:rsid w:val="00DD3225"/>
    <w:rsid w:val="00DD339A"/>
    <w:rsid w:val="00DD3409"/>
    <w:rsid w:val="00DD3429"/>
    <w:rsid w:val="00DD3472"/>
    <w:rsid w:val="00DD3514"/>
    <w:rsid w:val="00DD3696"/>
    <w:rsid w:val="00DD380C"/>
    <w:rsid w:val="00DD3AEE"/>
    <w:rsid w:val="00DD3B55"/>
    <w:rsid w:val="00DD3CEB"/>
    <w:rsid w:val="00DD3EDA"/>
    <w:rsid w:val="00DD3F89"/>
    <w:rsid w:val="00DD40AD"/>
    <w:rsid w:val="00DD4224"/>
    <w:rsid w:val="00DD42C6"/>
    <w:rsid w:val="00DD4323"/>
    <w:rsid w:val="00DD43E5"/>
    <w:rsid w:val="00DD45BA"/>
    <w:rsid w:val="00DD46D5"/>
    <w:rsid w:val="00DD4740"/>
    <w:rsid w:val="00DD4845"/>
    <w:rsid w:val="00DD48BD"/>
    <w:rsid w:val="00DD4A88"/>
    <w:rsid w:val="00DD4B17"/>
    <w:rsid w:val="00DD4B99"/>
    <w:rsid w:val="00DD4BB6"/>
    <w:rsid w:val="00DD4FBC"/>
    <w:rsid w:val="00DD50AB"/>
    <w:rsid w:val="00DD50B5"/>
    <w:rsid w:val="00DD51A3"/>
    <w:rsid w:val="00DD520E"/>
    <w:rsid w:val="00DD5378"/>
    <w:rsid w:val="00DD5476"/>
    <w:rsid w:val="00DD5545"/>
    <w:rsid w:val="00DD5586"/>
    <w:rsid w:val="00DD570B"/>
    <w:rsid w:val="00DD5897"/>
    <w:rsid w:val="00DD59A9"/>
    <w:rsid w:val="00DD5A46"/>
    <w:rsid w:val="00DD5A6A"/>
    <w:rsid w:val="00DD5B7E"/>
    <w:rsid w:val="00DD5BA1"/>
    <w:rsid w:val="00DD5D03"/>
    <w:rsid w:val="00DD5D18"/>
    <w:rsid w:val="00DD5D5D"/>
    <w:rsid w:val="00DD5DD0"/>
    <w:rsid w:val="00DD5F88"/>
    <w:rsid w:val="00DD61C6"/>
    <w:rsid w:val="00DD61D1"/>
    <w:rsid w:val="00DD640C"/>
    <w:rsid w:val="00DD65CE"/>
    <w:rsid w:val="00DD65ED"/>
    <w:rsid w:val="00DD6625"/>
    <w:rsid w:val="00DD66ED"/>
    <w:rsid w:val="00DD678B"/>
    <w:rsid w:val="00DD6826"/>
    <w:rsid w:val="00DD69D5"/>
    <w:rsid w:val="00DD69F3"/>
    <w:rsid w:val="00DD6B57"/>
    <w:rsid w:val="00DD6B9F"/>
    <w:rsid w:val="00DD6BF7"/>
    <w:rsid w:val="00DD6E83"/>
    <w:rsid w:val="00DD71A2"/>
    <w:rsid w:val="00DD72D6"/>
    <w:rsid w:val="00DD734A"/>
    <w:rsid w:val="00DD74E9"/>
    <w:rsid w:val="00DD74ED"/>
    <w:rsid w:val="00DD75D3"/>
    <w:rsid w:val="00DD771A"/>
    <w:rsid w:val="00DD774D"/>
    <w:rsid w:val="00DD7752"/>
    <w:rsid w:val="00DD77C4"/>
    <w:rsid w:val="00DD7854"/>
    <w:rsid w:val="00DD78E3"/>
    <w:rsid w:val="00DD7BAD"/>
    <w:rsid w:val="00DD7BAE"/>
    <w:rsid w:val="00DD7C42"/>
    <w:rsid w:val="00DD7D10"/>
    <w:rsid w:val="00DD7E76"/>
    <w:rsid w:val="00DD7EA7"/>
    <w:rsid w:val="00DD7EAA"/>
    <w:rsid w:val="00DE0227"/>
    <w:rsid w:val="00DE03BF"/>
    <w:rsid w:val="00DE03F4"/>
    <w:rsid w:val="00DE0528"/>
    <w:rsid w:val="00DE05A4"/>
    <w:rsid w:val="00DE080A"/>
    <w:rsid w:val="00DE09D5"/>
    <w:rsid w:val="00DE09E9"/>
    <w:rsid w:val="00DE0A79"/>
    <w:rsid w:val="00DE0A96"/>
    <w:rsid w:val="00DE0D98"/>
    <w:rsid w:val="00DE0DB0"/>
    <w:rsid w:val="00DE0EA8"/>
    <w:rsid w:val="00DE0F7D"/>
    <w:rsid w:val="00DE0FC1"/>
    <w:rsid w:val="00DE10D8"/>
    <w:rsid w:val="00DE13EA"/>
    <w:rsid w:val="00DE16A4"/>
    <w:rsid w:val="00DE16B9"/>
    <w:rsid w:val="00DE17AA"/>
    <w:rsid w:val="00DE17D5"/>
    <w:rsid w:val="00DE193A"/>
    <w:rsid w:val="00DE1BA4"/>
    <w:rsid w:val="00DE1BB4"/>
    <w:rsid w:val="00DE1BCE"/>
    <w:rsid w:val="00DE1D28"/>
    <w:rsid w:val="00DE1E7B"/>
    <w:rsid w:val="00DE1F8C"/>
    <w:rsid w:val="00DE1FAE"/>
    <w:rsid w:val="00DE1FDC"/>
    <w:rsid w:val="00DE2018"/>
    <w:rsid w:val="00DE2106"/>
    <w:rsid w:val="00DE2185"/>
    <w:rsid w:val="00DE2268"/>
    <w:rsid w:val="00DE22AF"/>
    <w:rsid w:val="00DE2497"/>
    <w:rsid w:val="00DE25BA"/>
    <w:rsid w:val="00DE2755"/>
    <w:rsid w:val="00DE2762"/>
    <w:rsid w:val="00DE2808"/>
    <w:rsid w:val="00DE28A2"/>
    <w:rsid w:val="00DE28CD"/>
    <w:rsid w:val="00DE29A8"/>
    <w:rsid w:val="00DE2ADA"/>
    <w:rsid w:val="00DE2B59"/>
    <w:rsid w:val="00DE2B63"/>
    <w:rsid w:val="00DE2CB3"/>
    <w:rsid w:val="00DE2DC4"/>
    <w:rsid w:val="00DE2E33"/>
    <w:rsid w:val="00DE3037"/>
    <w:rsid w:val="00DE3117"/>
    <w:rsid w:val="00DE33C5"/>
    <w:rsid w:val="00DE3A7E"/>
    <w:rsid w:val="00DE3B25"/>
    <w:rsid w:val="00DE3EF7"/>
    <w:rsid w:val="00DE406F"/>
    <w:rsid w:val="00DE41EF"/>
    <w:rsid w:val="00DE42D1"/>
    <w:rsid w:val="00DE4325"/>
    <w:rsid w:val="00DE43C0"/>
    <w:rsid w:val="00DE450D"/>
    <w:rsid w:val="00DE45B1"/>
    <w:rsid w:val="00DE462D"/>
    <w:rsid w:val="00DE4635"/>
    <w:rsid w:val="00DE4661"/>
    <w:rsid w:val="00DE4673"/>
    <w:rsid w:val="00DE491E"/>
    <w:rsid w:val="00DE49BF"/>
    <w:rsid w:val="00DE4A5B"/>
    <w:rsid w:val="00DE4A62"/>
    <w:rsid w:val="00DE4BD2"/>
    <w:rsid w:val="00DE4CAE"/>
    <w:rsid w:val="00DE4D90"/>
    <w:rsid w:val="00DE4F43"/>
    <w:rsid w:val="00DE4F59"/>
    <w:rsid w:val="00DE4F65"/>
    <w:rsid w:val="00DE51F8"/>
    <w:rsid w:val="00DE5305"/>
    <w:rsid w:val="00DE5398"/>
    <w:rsid w:val="00DE540A"/>
    <w:rsid w:val="00DE5583"/>
    <w:rsid w:val="00DE57E8"/>
    <w:rsid w:val="00DE58C7"/>
    <w:rsid w:val="00DE58DB"/>
    <w:rsid w:val="00DE5A16"/>
    <w:rsid w:val="00DE5BCC"/>
    <w:rsid w:val="00DE5E53"/>
    <w:rsid w:val="00DE5EDE"/>
    <w:rsid w:val="00DE6092"/>
    <w:rsid w:val="00DE60E2"/>
    <w:rsid w:val="00DE6192"/>
    <w:rsid w:val="00DE61E3"/>
    <w:rsid w:val="00DE62FF"/>
    <w:rsid w:val="00DE63A8"/>
    <w:rsid w:val="00DE64D9"/>
    <w:rsid w:val="00DE6536"/>
    <w:rsid w:val="00DE6550"/>
    <w:rsid w:val="00DE6561"/>
    <w:rsid w:val="00DE66DC"/>
    <w:rsid w:val="00DE6703"/>
    <w:rsid w:val="00DE6B1A"/>
    <w:rsid w:val="00DE6B65"/>
    <w:rsid w:val="00DE6CF1"/>
    <w:rsid w:val="00DE6CF6"/>
    <w:rsid w:val="00DE6D11"/>
    <w:rsid w:val="00DE6D4A"/>
    <w:rsid w:val="00DE6F5A"/>
    <w:rsid w:val="00DE707A"/>
    <w:rsid w:val="00DE718B"/>
    <w:rsid w:val="00DE720D"/>
    <w:rsid w:val="00DE776D"/>
    <w:rsid w:val="00DE781B"/>
    <w:rsid w:val="00DE7972"/>
    <w:rsid w:val="00DE7A01"/>
    <w:rsid w:val="00DE7A73"/>
    <w:rsid w:val="00DE7C35"/>
    <w:rsid w:val="00DE7C5D"/>
    <w:rsid w:val="00DE7CBE"/>
    <w:rsid w:val="00DE7CD9"/>
    <w:rsid w:val="00DE7ED9"/>
    <w:rsid w:val="00DE7F30"/>
    <w:rsid w:val="00DE7F9E"/>
    <w:rsid w:val="00DF00C9"/>
    <w:rsid w:val="00DF01CA"/>
    <w:rsid w:val="00DF0207"/>
    <w:rsid w:val="00DF022B"/>
    <w:rsid w:val="00DF0292"/>
    <w:rsid w:val="00DF032D"/>
    <w:rsid w:val="00DF03A6"/>
    <w:rsid w:val="00DF0459"/>
    <w:rsid w:val="00DF07A8"/>
    <w:rsid w:val="00DF0851"/>
    <w:rsid w:val="00DF08BF"/>
    <w:rsid w:val="00DF0955"/>
    <w:rsid w:val="00DF0989"/>
    <w:rsid w:val="00DF09BD"/>
    <w:rsid w:val="00DF0DDF"/>
    <w:rsid w:val="00DF0F26"/>
    <w:rsid w:val="00DF0F43"/>
    <w:rsid w:val="00DF102E"/>
    <w:rsid w:val="00DF1046"/>
    <w:rsid w:val="00DF10B2"/>
    <w:rsid w:val="00DF1157"/>
    <w:rsid w:val="00DF125E"/>
    <w:rsid w:val="00DF1332"/>
    <w:rsid w:val="00DF13F8"/>
    <w:rsid w:val="00DF14B2"/>
    <w:rsid w:val="00DF14B9"/>
    <w:rsid w:val="00DF16AB"/>
    <w:rsid w:val="00DF17F5"/>
    <w:rsid w:val="00DF180A"/>
    <w:rsid w:val="00DF1816"/>
    <w:rsid w:val="00DF192C"/>
    <w:rsid w:val="00DF193F"/>
    <w:rsid w:val="00DF1C6B"/>
    <w:rsid w:val="00DF1CD2"/>
    <w:rsid w:val="00DF1D35"/>
    <w:rsid w:val="00DF1E95"/>
    <w:rsid w:val="00DF20AE"/>
    <w:rsid w:val="00DF213F"/>
    <w:rsid w:val="00DF2150"/>
    <w:rsid w:val="00DF2215"/>
    <w:rsid w:val="00DF22D1"/>
    <w:rsid w:val="00DF22E9"/>
    <w:rsid w:val="00DF2334"/>
    <w:rsid w:val="00DF2498"/>
    <w:rsid w:val="00DF2586"/>
    <w:rsid w:val="00DF259B"/>
    <w:rsid w:val="00DF2664"/>
    <w:rsid w:val="00DF26A7"/>
    <w:rsid w:val="00DF26B0"/>
    <w:rsid w:val="00DF283B"/>
    <w:rsid w:val="00DF28F7"/>
    <w:rsid w:val="00DF2972"/>
    <w:rsid w:val="00DF2AEE"/>
    <w:rsid w:val="00DF2C1A"/>
    <w:rsid w:val="00DF2E47"/>
    <w:rsid w:val="00DF2E65"/>
    <w:rsid w:val="00DF2F2D"/>
    <w:rsid w:val="00DF3046"/>
    <w:rsid w:val="00DF3170"/>
    <w:rsid w:val="00DF31BD"/>
    <w:rsid w:val="00DF32A2"/>
    <w:rsid w:val="00DF34EC"/>
    <w:rsid w:val="00DF3575"/>
    <w:rsid w:val="00DF35CF"/>
    <w:rsid w:val="00DF36FF"/>
    <w:rsid w:val="00DF371C"/>
    <w:rsid w:val="00DF3794"/>
    <w:rsid w:val="00DF3951"/>
    <w:rsid w:val="00DF3981"/>
    <w:rsid w:val="00DF39B6"/>
    <w:rsid w:val="00DF39FB"/>
    <w:rsid w:val="00DF3A41"/>
    <w:rsid w:val="00DF3A74"/>
    <w:rsid w:val="00DF3B84"/>
    <w:rsid w:val="00DF3CED"/>
    <w:rsid w:val="00DF3E4A"/>
    <w:rsid w:val="00DF3F3B"/>
    <w:rsid w:val="00DF3FCA"/>
    <w:rsid w:val="00DF40A5"/>
    <w:rsid w:val="00DF417A"/>
    <w:rsid w:val="00DF41A4"/>
    <w:rsid w:val="00DF41E5"/>
    <w:rsid w:val="00DF4301"/>
    <w:rsid w:val="00DF449B"/>
    <w:rsid w:val="00DF44DD"/>
    <w:rsid w:val="00DF4507"/>
    <w:rsid w:val="00DF45A7"/>
    <w:rsid w:val="00DF4617"/>
    <w:rsid w:val="00DF46E0"/>
    <w:rsid w:val="00DF4726"/>
    <w:rsid w:val="00DF4902"/>
    <w:rsid w:val="00DF4908"/>
    <w:rsid w:val="00DF4AD6"/>
    <w:rsid w:val="00DF4C10"/>
    <w:rsid w:val="00DF4C78"/>
    <w:rsid w:val="00DF4C7C"/>
    <w:rsid w:val="00DF4CD1"/>
    <w:rsid w:val="00DF4E74"/>
    <w:rsid w:val="00DF4F52"/>
    <w:rsid w:val="00DF5105"/>
    <w:rsid w:val="00DF5247"/>
    <w:rsid w:val="00DF526E"/>
    <w:rsid w:val="00DF5337"/>
    <w:rsid w:val="00DF5382"/>
    <w:rsid w:val="00DF5394"/>
    <w:rsid w:val="00DF53A9"/>
    <w:rsid w:val="00DF5554"/>
    <w:rsid w:val="00DF5733"/>
    <w:rsid w:val="00DF5909"/>
    <w:rsid w:val="00DF597C"/>
    <w:rsid w:val="00DF59F8"/>
    <w:rsid w:val="00DF5A36"/>
    <w:rsid w:val="00DF5BDC"/>
    <w:rsid w:val="00DF5BEC"/>
    <w:rsid w:val="00DF5C8C"/>
    <w:rsid w:val="00DF5CD8"/>
    <w:rsid w:val="00DF5E22"/>
    <w:rsid w:val="00DF5E53"/>
    <w:rsid w:val="00DF5E71"/>
    <w:rsid w:val="00DF6048"/>
    <w:rsid w:val="00DF648B"/>
    <w:rsid w:val="00DF64BB"/>
    <w:rsid w:val="00DF64DE"/>
    <w:rsid w:val="00DF66A1"/>
    <w:rsid w:val="00DF66F3"/>
    <w:rsid w:val="00DF67B7"/>
    <w:rsid w:val="00DF67DF"/>
    <w:rsid w:val="00DF680F"/>
    <w:rsid w:val="00DF69D8"/>
    <w:rsid w:val="00DF6ADE"/>
    <w:rsid w:val="00DF6D56"/>
    <w:rsid w:val="00DF6E08"/>
    <w:rsid w:val="00DF712A"/>
    <w:rsid w:val="00DF73D2"/>
    <w:rsid w:val="00DF73F7"/>
    <w:rsid w:val="00DF7411"/>
    <w:rsid w:val="00DF7457"/>
    <w:rsid w:val="00DF746F"/>
    <w:rsid w:val="00DF74F5"/>
    <w:rsid w:val="00DF75BE"/>
    <w:rsid w:val="00DF7662"/>
    <w:rsid w:val="00DF7769"/>
    <w:rsid w:val="00DF7855"/>
    <w:rsid w:val="00DF7915"/>
    <w:rsid w:val="00DF7938"/>
    <w:rsid w:val="00DF7A02"/>
    <w:rsid w:val="00DF7A29"/>
    <w:rsid w:val="00DF7A55"/>
    <w:rsid w:val="00DF7A98"/>
    <w:rsid w:val="00DF7B19"/>
    <w:rsid w:val="00DF7C5D"/>
    <w:rsid w:val="00DF7D13"/>
    <w:rsid w:val="00DF7D8B"/>
    <w:rsid w:val="00DF7E88"/>
    <w:rsid w:val="00DF7EFB"/>
    <w:rsid w:val="00E00021"/>
    <w:rsid w:val="00E0004D"/>
    <w:rsid w:val="00E000EF"/>
    <w:rsid w:val="00E0020F"/>
    <w:rsid w:val="00E002BB"/>
    <w:rsid w:val="00E0042A"/>
    <w:rsid w:val="00E004E4"/>
    <w:rsid w:val="00E0061C"/>
    <w:rsid w:val="00E0082A"/>
    <w:rsid w:val="00E008AF"/>
    <w:rsid w:val="00E0092A"/>
    <w:rsid w:val="00E0099E"/>
    <w:rsid w:val="00E009A9"/>
    <w:rsid w:val="00E00A34"/>
    <w:rsid w:val="00E00ADD"/>
    <w:rsid w:val="00E00AEC"/>
    <w:rsid w:val="00E00BA2"/>
    <w:rsid w:val="00E00C0C"/>
    <w:rsid w:val="00E00DEC"/>
    <w:rsid w:val="00E00EFA"/>
    <w:rsid w:val="00E01016"/>
    <w:rsid w:val="00E014F6"/>
    <w:rsid w:val="00E01533"/>
    <w:rsid w:val="00E0185C"/>
    <w:rsid w:val="00E018E5"/>
    <w:rsid w:val="00E01C1D"/>
    <w:rsid w:val="00E01CB7"/>
    <w:rsid w:val="00E022F7"/>
    <w:rsid w:val="00E0234D"/>
    <w:rsid w:val="00E02469"/>
    <w:rsid w:val="00E0254E"/>
    <w:rsid w:val="00E025DE"/>
    <w:rsid w:val="00E028DC"/>
    <w:rsid w:val="00E02916"/>
    <w:rsid w:val="00E02A35"/>
    <w:rsid w:val="00E02B01"/>
    <w:rsid w:val="00E02E5E"/>
    <w:rsid w:val="00E02E60"/>
    <w:rsid w:val="00E02E6A"/>
    <w:rsid w:val="00E02FA9"/>
    <w:rsid w:val="00E02FEB"/>
    <w:rsid w:val="00E030EB"/>
    <w:rsid w:val="00E0319F"/>
    <w:rsid w:val="00E0329B"/>
    <w:rsid w:val="00E032A6"/>
    <w:rsid w:val="00E0334A"/>
    <w:rsid w:val="00E033EA"/>
    <w:rsid w:val="00E034E2"/>
    <w:rsid w:val="00E03513"/>
    <w:rsid w:val="00E03651"/>
    <w:rsid w:val="00E037E2"/>
    <w:rsid w:val="00E0390F"/>
    <w:rsid w:val="00E0394C"/>
    <w:rsid w:val="00E03C85"/>
    <w:rsid w:val="00E03CAB"/>
    <w:rsid w:val="00E03D1E"/>
    <w:rsid w:val="00E03DC7"/>
    <w:rsid w:val="00E03EC2"/>
    <w:rsid w:val="00E03F34"/>
    <w:rsid w:val="00E03F4C"/>
    <w:rsid w:val="00E03FEB"/>
    <w:rsid w:val="00E0405C"/>
    <w:rsid w:val="00E040BE"/>
    <w:rsid w:val="00E042A2"/>
    <w:rsid w:val="00E044C3"/>
    <w:rsid w:val="00E045EC"/>
    <w:rsid w:val="00E046A8"/>
    <w:rsid w:val="00E0480A"/>
    <w:rsid w:val="00E04885"/>
    <w:rsid w:val="00E04908"/>
    <w:rsid w:val="00E0490E"/>
    <w:rsid w:val="00E049E7"/>
    <w:rsid w:val="00E04A56"/>
    <w:rsid w:val="00E04D7A"/>
    <w:rsid w:val="00E0500B"/>
    <w:rsid w:val="00E050CE"/>
    <w:rsid w:val="00E0512C"/>
    <w:rsid w:val="00E051A5"/>
    <w:rsid w:val="00E051CD"/>
    <w:rsid w:val="00E051EE"/>
    <w:rsid w:val="00E05254"/>
    <w:rsid w:val="00E052A0"/>
    <w:rsid w:val="00E0546B"/>
    <w:rsid w:val="00E054B9"/>
    <w:rsid w:val="00E055AE"/>
    <w:rsid w:val="00E05B3A"/>
    <w:rsid w:val="00E05CB5"/>
    <w:rsid w:val="00E05F73"/>
    <w:rsid w:val="00E05F85"/>
    <w:rsid w:val="00E06166"/>
    <w:rsid w:val="00E06310"/>
    <w:rsid w:val="00E0639A"/>
    <w:rsid w:val="00E063C0"/>
    <w:rsid w:val="00E063EA"/>
    <w:rsid w:val="00E06479"/>
    <w:rsid w:val="00E064E9"/>
    <w:rsid w:val="00E06507"/>
    <w:rsid w:val="00E0670E"/>
    <w:rsid w:val="00E06A39"/>
    <w:rsid w:val="00E06A3C"/>
    <w:rsid w:val="00E06C3D"/>
    <w:rsid w:val="00E06CDB"/>
    <w:rsid w:val="00E06E71"/>
    <w:rsid w:val="00E06F07"/>
    <w:rsid w:val="00E06F3E"/>
    <w:rsid w:val="00E06FBD"/>
    <w:rsid w:val="00E07024"/>
    <w:rsid w:val="00E07160"/>
    <w:rsid w:val="00E072DA"/>
    <w:rsid w:val="00E07310"/>
    <w:rsid w:val="00E0736A"/>
    <w:rsid w:val="00E073A0"/>
    <w:rsid w:val="00E074E0"/>
    <w:rsid w:val="00E07658"/>
    <w:rsid w:val="00E077E8"/>
    <w:rsid w:val="00E0780E"/>
    <w:rsid w:val="00E0781E"/>
    <w:rsid w:val="00E078BD"/>
    <w:rsid w:val="00E078EC"/>
    <w:rsid w:val="00E07ADE"/>
    <w:rsid w:val="00E07B85"/>
    <w:rsid w:val="00E07F4A"/>
    <w:rsid w:val="00E101F3"/>
    <w:rsid w:val="00E1024B"/>
    <w:rsid w:val="00E102B0"/>
    <w:rsid w:val="00E1038C"/>
    <w:rsid w:val="00E103CD"/>
    <w:rsid w:val="00E10485"/>
    <w:rsid w:val="00E106CF"/>
    <w:rsid w:val="00E10758"/>
    <w:rsid w:val="00E10768"/>
    <w:rsid w:val="00E107D7"/>
    <w:rsid w:val="00E107EC"/>
    <w:rsid w:val="00E109C6"/>
    <w:rsid w:val="00E10ABA"/>
    <w:rsid w:val="00E10D74"/>
    <w:rsid w:val="00E10D95"/>
    <w:rsid w:val="00E11166"/>
    <w:rsid w:val="00E11240"/>
    <w:rsid w:val="00E11386"/>
    <w:rsid w:val="00E114B5"/>
    <w:rsid w:val="00E11548"/>
    <w:rsid w:val="00E11597"/>
    <w:rsid w:val="00E117D5"/>
    <w:rsid w:val="00E1181B"/>
    <w:rsid w:val="00E1182F"/>
    <w:rsid w:val="00E1190B"/>
    <w:rsid w:val="00E11A13"/>
    <w:rsid w:val="00E11A50"/>
    <w:rsid w:val="00E11B6A"/>
    <w:rsid w:val="00E11B8F"/>
    <w:rsid w:val="00E11B9D"/>
    <w:rsid w:val="00E11D4A"/>
    <w:rsid w:val="00E11D9B"/>
    <w:rsid w:val="00E11DEE"/>
    <w:rsid w:val="00E11E2B"/>
    <w:rsid w:val="00E11E44"/>
    <w:rsid w:val="00E11E85"/>
    <w:rsid w:val="00E11E98"/>
    <w:rsid w:val="00E120E2"/>
    <w:rsid w:val="00E12136"/>
    <w:rsid w:val="00E12376"/>
    <w:rsid w:val="00E123AB"/>
    <w:rsid w:val="00E123DD"/>
    <w:rsid w:val="00E125AD"/>
    <w:rsid w:val="00E125DF"/>
    <w:rsid w:val="00E12703"/>
    <w:rsid w:val="00E12744"/>
    <w:rsid w:val="00E127A2"/>
    <w:rsid w:val="00E127E3"/>
    <w:rsid w:val="00E12942"/>
    <w:rsid w:val="00E129CD"/>
    <w:rsid w:val="00E12A1D"/>
    <w:rsid w:val="00E12A87"/>
    <w:rsid w:val="00E12B8D"/>
    <w:rsid w:val="00E12C93"/>
    <w:rsid w:val="00E12E3F"/>
    <w:rsid w:val="00E12F96"/>
    <w:rsid w:val="00E13048"/>
    <w:rsid w:val="00E1323A"/>
    <w:rsid w:val="00E132DA"/>
    <w:rsid w:val="00E13396"/>
    <w:rsid w:val="00E13469"/>
    <w:rsid w:val="00E134BD"/>
    <w:rsid w:val="00E134FB"/>
    <w:rsid w:val="00E138BD"/>
    <w:rsid w:val="00E13974"/>
    <w:rsid w:val="00E13A5A"/>
    <w:rsid w:val="00E13AC9"/>
    <w:rsid w:val="00E13BA1"/>
    <w:rsid w:val="00E13D1F"/>
    <w:rsid w:val="00E13DC3"/>
    <w:rsid w:val="00E13E02"/>
    <w:rsid w:val="00E13E88"/>
    <w:rsid w:val="00E13F7F"/>
    <w:rsid w:val="00E14165"/>
    <w:rsid w:val="00E14301"/>
    <w:rsid w:val="00E14360"/>
    <w:rsid w:val="00E143BC"/>
    <w:rsid w:val="00E143ED"/>
    <w:rsid w:val="00E14442"/>
    <w:rsid w:val="00E14585"/>
    <w:rsid w:val="00E145B3"/>
    <w:rsid w:val="00E14760"/>
    <w:rsid w:val="00E14767"/>
    <w:rsid w:val="00E14897"/>
    <w:rsid w:val="00E148BC"/>
    <w:rsid w:val="00E148DD"/>
    <w:rsid w:val="00E14C1F"/>
    <w:rsid w:val="00E14C73"/>
    <w:rsid w:val="00E14D45"/>
    <w:rsid w:val="00E14F2E"/>
    <w:rsid w:val="00E14F89"/>
    <w:rsid w:val="00E14FD0"/>
    <w:rsid w:val="00E151A3"/>
    <w:rsid w:val="00E151EE"/>
    <w:rsid w:val="00E15404"/>
    <w:rsid w:val="00E15503"/>
    <w:rsid w:val="00E15896"/>
    <w:rsid w:val="00E15A8B"/>
    <w:rsid w:val="00E15AC4"/>
    <w:rsid w:val="00E15C0D"/>
    <w:rsid w:val="00E15C17"/>
    <w:rsid w:val="00E15ECE"/>
    <w:rsid w:val="00E15EF8"/>
    <w:rsid w:val="00E16207"/>
    <w:rsid w:val="00E163F0"/>
    <w:rsid w:val="00E164A1"/>
    <w:rsid w:val="00E16655"/>
    <w:rsid w:val="00E166C7"/>
    <w:rsid w:val="00E167E2"/>
    <w:rsid w:val="00E167E7"/>
    <w:rsid w:val="00E168FD"/>
    <w:rsid w:val="00E16999"/>
    <w:rsid w:val="00E169B1"/>
    <w:rsid w:val="00E169E3"/>
    <w:rsid w:val="00E169EE"/>
    <w:rsid w:val="00E16A82"/>
    <w:rsid w:val="00E16C09"/>
    <w:rsid w:val="00E16C7B"/>
    <w:rsid w:val="00E16E4A"/>
    <w:rsid w:val="00E16FC3"/>
    <w:rsid w:val="00E17078"/>
    <w:rsid w:val="00E171B3"/>
    <w:rsid w:val="00E171BA"/>
    <w:rsid w:val="00E17300"/>
    <w:rsid w:val="00E1746D"/>
    <w:rsid w:val="00E174E6"/>
    <w:rsid w:val="00E1768F"/>
    <w:rsid w:val="00E1771C"/>
    <w:rsid w:val="00E1776B"/>
    <w:rsid w:val="00E177D3"/>
    <w:rsid w:val="00E17810"/>
    <w:rsid w:val="00E17972"/>
    <w:rsid w:val="00E17990"/>
    <w:rsid w:val="00E17A33"/>
    <w:rsid w:val="00E17AD4"/>
    <w:rsid w:val="00E17B61"/>
    <w:rsid w:val="00E17BF2"/>
    <w:rsid w:val="00E17C75"/>
    <w:rsid w:val="00E17DB0"/>
    <w:rsid w:val="00E17DC8"/>
    <w:rsid w:val="00E17E9A"/>
    <w:rsid w:val="00E17EC2"/>
    <w:rsid w:val="00E17FF3"/>
    <w:rsid w:val="00E20276"/>
    <w:rsid w:val="00E205CC"/>
    <w:rsid w:val="00E20605"/>
    <w:rsid w:val="00E2067D"/>
    <w:rsid w:val="00E20703"/>
    <w:rsid w:val="00E20781"/>
    <w:rsid w:val="00E207FB"/>
    <w:rsid w:val="00E20815"/>
    <w:rsid w:val="00E2084A"/>
    <w:rsid w:val="00E208BB"/>
    <w:rsid w:val="00E20AD1"/>
    <w:rsid w:val="00E20AE3"/>
    <w:rsid w:val="00E20BB4"/>
    <w:rsid w:val="00E20BC1"/>
    <w:rsid w:val="00E20BFC"/>
    <w:rsid w:val="00E20DDE"/>
    <w:rsid w:val="00E20E2A"/>
    <w:rsid w:val="00E20E2F"/>
    <w:rsid w:val="00E21242"/>
    <w:rsid w:val="00E21397"/>
    <w:rsid w:val="00E213A0"/>
    <w:rsid w:val="00E21537"/>
    <w:rsid w:val="00E216EF"/>
    <w:rsid w:val="00E21839"/>
    <w:rsid w:val="00E21A02"/>
    <w:rsid w:val="00E21BBF"/>
    <w:rsid w:val="00E21BC0"/>
    <w:rsid w:val="00E21C63"/>
    <w:rsid w:val="00E21C80"/>
    <w:rsid w:val="00E21FCE"/>
    <w:rsid w:val="00E22296"/>
    <w:rsid w:val="00E222CB"/>
    <w:rsid w:val="00E22356"/>
    <w:rsid w:val="00E2237E"/>
    <w:rsid w:val="00E22472"/>
    <w:rsid w:val="00E224D4"/>
    <w:rsid w:val="00E22512"/>
    <w:rsid w:val="00E2279B"/>
    <w:rsid w:val="00E22843"/>
    <w:rsid w:val="00E228FD"/>
    <w:rsid w:val="00E22960"/>
    <w:rsid w:val="00E22C17"/>
    <w:rsid w:val="00E22C21"/>
    <w:rsid w:val="00E22D8D"/>
    <w:rsid w:val="00E22E9F"/>
    <w:rsid w:val="00E22EAD"/>
    <w:rsid w:val="00E22EC1"/>
    <w:rsid w:val="00E22F06"/>
    <w:rsid w:val="00E22F27"/>
    <w:rsid w:val="00E23000"/>
    <w:rsid w:val="00E2308B"/>
    <w:rsid w:val="00E230BC"/>
    <w:rsid w:val="00E2338C"/>
    <w:rsid w:val="00E2341E"/>
    <w:rsid w:val="00E234B4"/>
    <w:rsid w:val="00E236BF"/>
    <w:rsid w:val="00E236DC"/>
    <w:rsid w:val="00E2370A"/>
    <w:rsid w:val="00E2371E"/>
    <w:rsid w:val="00E237A0"/>
    <w:rsid w:val="00E239DC"/>
    <w:rsid w:val="00E23BAB"/>
    <w:rsid w:val="00E23BAC"/>
    <w:rsid w:val="00E23BEE"/>
    <w:rsid w:val="00E23E0D"/>
    <w:rsid w:val="00E23F29"/>
    <w:rsid w:val="00E240C2"/>
    <w:rsid w:val="00E2417E"/>
    <w:rsid w:val="00E24215"/>
    <w:rsid w:val="00E2449D"/>
    <w:rsid w:val="00E245F2"/>
    <w:rsid w:val="00E2488E"/>
    <w:rsid w:val="00E249FC"/>
    <w:rsid w:val="00E24CD8"/>
    <w:rsid w:val="00E24E3E"/>
    <w:rsid w:val="00E24FC2"/>
    <w:rsid w:val="00E24FEF"/>
    <w:rsid w:val="00E25036"/>
    <w:rsid w:val="00E25061"/>
    <w:rsid w:val="00E250ED"/>
    <w:rsid w:val="00E25130"/>
    <w:rsid w:val="00E25266"/>
    <w:rsid w:val="00E252D4"/>
    <w:rsid w:val="00E253A6"/>
    <w:rsid w:val="00E25449"/>
    <w:rsid w:val="00E254A5"/>
    <w:rsid w:val="00E254C8"/>
    <w:rsid w:val="00E25671"/>
    <w:rsid w:val="00E25680"/>
    <w:rsid w:val="00E256CE"/>
    <w:rsid w:val="00E25744"/>
    <w:rsid w:val="00E2578B"/>
    <w:rsid w:val="00E25939"/>
    <w:rsid w:val="00E25B6E"/>
    <w:rsid w:val="00E25C22"/>
    <w:rsid w:val="00E25CD3"/>
    <w:rsid w:val="00E25ECE"/>
    <w:rsid w:val="00E25FD1"/>
    <w:rsid w:val="00E260CA"/>
    <w:rsid w:val="00E2610A"/>
    <w:rsid w:val="00E261B7"/>
    <w:rsid w:val="00E26230"/>
    <w:rsid w:val="00E262DB"/>
    <w:rsid w:val="00E263D0"/>
    <w:rsid w:val="00E263F4"/>
    <w:rsid w:val="00E264F4"/>
    <w:rsid w:val="00E26553"/>
    <w:rsid w:val="00E2658F"/>
    <w:rsid w:val="00E265F0"/>
    <w:rsid w:val="00E2665B"/>
    <w:rsid w:val="00E2669F"/>
    <w:rsid w:val="00E2670C"/>
    <w:rsid w:val="00E2686C"/>
    <w:rsid w:val="00E268F7"/>
    <w:rsid w:val="00E269E7"/>
    <w:rsid w:val="00E26BE1"/>
    <w:rsid w:val="00E26BFB"/>
    <w:rsid w:val="00E26C2F"/>
    <w:rsid w:val="00E26C5B"/>
    <w:rsid w:val="00E26CEA"/>
    <w:rsid w:val="00E26D41"/>
    <w:rsid w:val="00E26E8C"/>
    <w:rsid w:val="00E26EC7"/>
    <w:rsid w:val="00E26EEB"/>
    <w:rsid w:val="00E26F56"/>
    <w:rsid w:val="00E270C1"/>
    <w:rsid w:val="00E270D0"/>
    <w:rsid w:val="00E27254"/>
    <w:rsid w:val="00E272C3"/>
    <w:rsid w:val="00E2738F"/>
    <w:rsid w:val="00E273AF"/>
    <w:rsid w:val="00E274D9"/>
    <w:rsid w:val="00E27728"/>
    <w:rsid w:val="00E2787F"/>
    <w:rsid w:val="00E2796B"/>
    <w:rsid w:val="00E27A87"/>
    <w:rsid w:val="00E27B03"/>
    <w:rsid w:val="00E27D9D"/>
    <w:rsid w:val="00E27DD0"/>
    <w:rsid w:val="00E27E77"/>
    <w:rsid w:val="00E27F6A"/>
    <w:rsid w:val="00E30144"/>
    <w:rsid w:val="00E30156"/>
    <w:rsid w:val="00E301FA"/>
    <w:rsid w:val="00E3025A"/>
    <w:rsid w:val="00E30271"/>
    <w:rsid w:val="00E30287"/>
    <w:rsid w:val="00E3031E"/>
    <w:rsid w:val="00E3034F"/>
    <w:rsid w:val="00E30386"/>
    <w:rsid w:val="00E304E1"/>
    <w:rsid w:val="00E30534"/>
    <w:rsid w:val="00E3071C"/>
    <w:rsid w:val="00E3075F"/>
    <w:rsid w:val="00E30915"/>
    <w:rsid w:val="00E30A2A"/>
    <w:rsid w:val="00E30A5C"/>
    <w:rsid w:val="00E30A81"/>
    <w:rsid w:val="00E30A91"/>
    <w:rsid w:val="00E30B96"/>
    <w:rsid w:val="00E30C72"/>
    <w:rsid w:val="00E30CAE"/>
    <w:rsid w:val="00E30DA6"/>
    <w:rsid w:val="00E310DA"/>
    <w:rsid w:val="00E31119"/>
    <w:rsid w:val="00E3113F"/>
    <w:rsid w:val="00E31217"/>
    <w:rsid w:val="00E312D7"/>
    <w:rsid w:val="00E31308"/>
    <w:rsid w:val="00E313BE"/>
    <w:rsid w:val="00E31490"/>
    <w:rsid w:val="00E31565"/>
    <w:rsid w:val="00E31684"/>
    <w:rsid w:val="00E3181C"/>
    <w:rsid w:val="00E31884"/>
    <w:rsid w:val="00E31A95"/>
    <w:rsid w:val="00E31CA8"/>
    <w:rsid w:val="00E31D24"/>
    <w:rsid w:val="00E31E40"/>
    <w:rsid w:val="00E31E73"/>
    <w:rsid w:val="00E31EAC"/>
    <w:rsid w:val="00E31EEC"/>
    <w:rsid w:val="00E31F4F"/>
    <w:rsid w:val="00E32001"/>
    <w:rsid w:val="00E32121"/>
    <w:rsid w:val="00E3217F"/>
    <w:rsid w:val="00E3226A"/>
    <w:rsid w:val="00E32298"/>
    <w:rsid w:val="00E323B8"/>
    <w:rsid w:val="00E32637"/>
    <w:rsid w:val="00E327DD"/>
    <w:rsid w:val="00E32828"/>
    <w:rsid w:val="00E32917"/>
    <w:rsid w:val="00E32932"/>
    <w:rsid w:val="00E329E9"/>
    <w:rsid w:val="00E32C87"/>
    <w:rsid w:val="00E32CDE"/>
    <w:rsid w:val="00E32D4B"/>
    <w:rsid w:val="00E32D75"/>
    <w:rsid w:val="00E32F26"/>
    <w:rsid w:val="00E32F34"/>
    <w:rsid w:val="00E32FBC"/>
    <w:rsid w:val="00E3319F"/>
    <w:rsid w:val="00E33258"/>
    <w:rsid w:val="00E333F1"/>
    <w:rsid w:val="00E333FE"/>
    <w:rsid w:val="00E334F5"/>
    <w:rsid w:val="00E33550"/>
    <w:rsid w:val="00E33601"/>
    <w:rsid w:val="00E3363C"/>
    <w:rsid w:val="00E3370B"/>
    <w:rsid w:val="00E3370C"/>
    <w:rsid w:val="00E337FE"/>
    <w:rsid w:val="00E33830"/>
    <w:rsid w:val="00E338F0"/>
    <w:rsid w:val="00E33944"/>
    <w:rsid w:val="00E33A86"/>
    <w:rsid w:val="00E33BB3"/>
    <w:rsid w:val="00E33BC9"/>
    <w:rsid w:val="00E33D2B"/>
    <w:rsid w:val="00E33D56"/>
    <w:rsid w:val="00E33F3D"/>
    <w:rsid w:val="00E33F92"/>
    <w:rsid w:val="00E34086"/>
    <w:rsid w:val="00E340A6"/>
    <w:rsid w:val="00E341FD"/>
    <w:rsid w:val="00E34261"/>
    <w:rsid w:val="00E3428D"/>
    <w:rsid w:val="00E34353"/>
    <w:rsid w:val="00E34373"/>
    <w:rsid w:val="00E343A7"/>
    <w:rsid w:val="00E3458E"/>
    <w:rsid w:val="00E345A5"/>
    <w:rsid w:val="00E345A6"/>
    <w:rsid w:val="00E345DC"/>
    <w:rsid w:val="00E347A2"/>
    <w:rsid w:val="00E347C9"/>
    <w:rsid w:val="00E3480B"/>
    <w:rsid w:val="00E3486D"/>
    <w:rsid w:val="00E348BC"/>
    <w:rsid w:val="00E34A6B"/>
    <w:rsid w:val="00E34C47"/>
    <w:rsid w:val="00E34CCB"/>
    <w:rsid w:val="00E34DC7"/>
    <w:rsid w:val="00E34F09"/>
    <w:rsid w:val="00E35071"/>
    <w:rsid w:val="00E35167"/>
    <w:rsid w:val="00E351AA"/>
    <w:rsid w:val="00E3537F"/>
    <w:rsid w:val="00E35479"/>
    <w:rsid w:val="00E35562"/>
    <w:rsid w:val="00E3567B"/>
    <w:rsid w:val="00E35712"/>
    <w:rsid w:val="00E3574B"/>
    <w:rsid w:val="00E35761"/>
    <w:rsid w:val="00E357D6"/>
    <w:rsid w:val="00E35823"/>
    <w:rsid w:val="00E3595A"/>
    <w:rsid w:val="00E35A16"/>
    <w:rsid w:val="00E35AA7"/>
    <w:rsid w:val="00E35ACE"/>
    <w:rsid w:val="00E35B59"/>
    <w:rsid w:val="00E35C0E"/>
    <w:rsid w:val="00E35CB8"/>
    <w:rsid w:val="00E35CCE"/>
    <w:rsid w:val="00E35D40"/>
    <w:rsid w:val="00E35D9E"/>
    <w:rsid w:val="00E35DE6"/>
    <w:rsid w:val="00E35E03"/>
    <w:rsid w:val="00E36190"/>
    <w:rsid w:val="00E36299"/>
    <w:rsid w:val="00E3649F"/>
    <w:rsid w:val="00E36520"/>
    <w:rsid w:val="00E366F0"/>
    <w:rsid w:val="00E367EF"/>
    <w:rsid w:val="00E36831"/>
    <w:rsid w:val="00E36870"/>
    <w:rsid w:val="00E368D2"/>
    <w:rsid w:val="00E368DD"/>
    <w:rsid w:val="00E369FB"/>
    <w:rsid w:val="00E36C47"/>
    <w:rsid w:val="00E36C68"/>
    <w:rsid w:val="00E36C74"/>
    <w:rsid w:val="00E36E5A"/>
    <w:rsid w:val="00E36E5B"/>
    <w:rsid w:val="00E36E70"/>
    <w:rsid w:val="00E36FE6"/>
    <w:rsid w:val="00E3705C"/>
    <w:rsid w:val="00E370E6"/>
    <w:rsid w:val="00E37392"/>
    <w:rsid w:val="00E37592"/>
    <w:rsid w:val="00E3762E"/>
    <w:rsid w:val="00E37642"/>
    <w:rsid w:val="00E3766B"/>
    <w:rsid w:val="00E377B7"/>
    <w:rsid w:val="00E377CF"/>
    <w:rsid w:val="00E37865"/>
    <w:rsid w:val="00E37868"/>
    <w:rsid w:val="00E378A0"/>
    <w:rsid w:val="00E37A4E"/>
    <w:rsid w:val="00E37AAB"/>
    <w:rsid w:val="00E37B2E"/>
    <w:rsid w:val="00E37CC4"/>
    <w:rsid w:val="00E37EB1"/>
    <w:rsid w:val="00E402F0"/>
    <w:rsid w:val="00E40340"/>
    <w:rsid w:val="00E4041E"/>
    <w:rsid w:val="00E40499"/>
    <w:rsid w:val="00E404CB"/>
    <w:rsid w:val="00E40540"/>
    <w:rsid w:val="00E406C4"/>
    <w:rsid w:val="00E406D2"/>
    <w:rsid w:val="00E409B8"/>
    <w:rsid w:val="00E40A2F"/>
    <w:rsid w:val="00E40B32"/>
    <w:rsid w:val="00E40B5F"/>
    <w:rsid w:val="00E40B6D"/>
    <w:rsid w:val="00E40B7D"/>
    <w:rsid w:val="00E40B83"/>
    <w:rsid w:val="00E40B9A"/>
    <w:rsid w:val="00E40BBE"/>
    <w:rsid w:val="00E40D52"/>
    <w:rsid w:val="00E40DBB"/>
    <w:rsid w:val="00E40E3F"/>
    <w:rsid w:val="00E40ECA"/>
    <w:rsid w:val="00E40F5C"/>
    <w:rsid w:val="00E40FD1"/>
    <w:rsid w:val="00E41029"/>
    <w:rsid w:val="00E412A3"/>
    <w:rsid w:val="00E413E3"/>
    <w:rsid w:val="00E4148F"/>
    <w:rsid w:val="00E41800"/>
    <w:rsid w:val="00E4187D"/>
    <w:rsid w:val="00E4194C"/>
    <w:rsid w:val="00E419F9"/>
    <w:rsid w:val="00E41A3C"/>
    <w:rsid w:val="00E41A5C"/>
    <w:rsid w:val="00E41CD7"/>
    <w:rsid w:val="00E41CEA"/>
    <w:rsid w:val="00E41E7C"/>
    <w:rsid w:val="00E41FAD"/>
    <w:rsid w:val="00E4204F"/>
    <w:rsid w:val="00E42225"/>
    <w:rsid w:val="00E422CB"/>
    <w:rsid w:val="00E423D3"/>
    <w:rsid w:val="00E42421"/>
    <w:rsid w:val="00E42521"/>
    <w:rsid w:val="00E42565"/>
    <w:rsid w:val="00E4260C"/>
    <w:rsid w:val="00E42750"/>
    <w:rsid w:val="00E42818"/>
    <w:rsid w:val="00E42950"/>
    <w:rsid w:val="00E42A4B"/>
    <w:rsid w:val="00E42B17"/>
    <w:rsid w:val="00E42C0A"/>
    <w:rsid w:val="00E42C86"/>
    <w:rsid w:val="00E42E7B"/>
    <w:rsid w:val="00E42E7D"/>
    <w:rsid w:val="00E42EAD"/>
    <w:rsid w:val="00E43025"/>
    <w:rsid w:val="00E4304F"/>
    <w:rsid w:val="00E430D6"/>
    <w:rsid w:val="00E4312C"/>
    <w:rsid w:val="00E431F5"/>
    <w:rsid w:val="00E4320B"/>
    <w:rsid w:val="00E433FD"/>
    <w:rsid w:val="00E4345D"/>
    <w:rsid w:val="00E436C7"/>
    <w:rsid w:val="00E4386C"/>
    <w:rsid w:val="00E43910"/>
    <w:rsid w:val="00E43925"/>
    <w:rsid w:val="00E439FC"/>
    <w:rsid w:val="00E43ADE"/>
    <w:rsid w:val="00E43B63"/>
    <w:rsid w:val="00E43B6D"/>
    <w:rsid w:val="00E43B8B"/>
    <w:rsid w:val="00E43DCC"/>
    <w:rsid w:val="00E43F2D"/>
    <w:rsid w:val="00E43F95"/>
    <w:rsid w:val="00E443A1"/>
    <w:rsid w:val="00E44869"/>
    <w:rsid w:val="00E448C5"/>
    <w:rsid w:val="00E448F8"/>
    <w:rsid w:val="00E44954"/>
    <w:rsid w:val="00E44A91"/>
    <w:rsid w:val="00E44C8F"/>
    <w:rsid w:val="00E44D63"/>
    <w:rsid w:val="00E44E37"/>
    <w:rsid w:val="00E44E53"/>
    <w:rsid w:val="00E44EEB"/>
    <w:rsid w:val="00E44F21"/>
    <w:rsid w:val="00E44F34"/>
    <w:rsid w:val="00E452B2"/>
    <w:rsid w:val="00E452DF"/>
    <w:rsid w:val="00E45326"/>
    <w:rsid w:val="00E4539F"/>
    <w:rsid w:val="00E45737"/>
    <w:rsid w:val="00E4573E"/>
    <w:rsid w:val="00E4574C"/>
    <w:rsid w:val="00E4577F"/>
    <w:rsid w:val="00E457B5"/>
    <w:rsid w:val="00E45AF5"/>
    <w:rsid w:val="00E45CEE"/>
    <w:rsid w:val="00E45D82"/>
    <w:rsid w:val="00E45E08"/>
    <w:rsid w:val="00E461CF"/>
    <w:rsid w:val="00E46201"/>
    <w:rsid w:val="00E46288"/>
    <w:rsid w:val="00E462B9"/>
    <w:rsid w:val="00E46358"/>
    <w:rsid w:val="00E46453"/>
    <w:rsid w:val="00E4675E"/>
    <w:rsid w:val="00E467D9"/>
    <w:rsid w:val="00E4687F"/>
    <w:rsid w:val="00E468F7"/>
    <w:rsid w:val="00E46942"/>
    <w:rsid w:val="00E46BF6"/>
    <w:rsid w:val="00E46C09"/>
    <w:rsid w:val="00E46C73"/>
    <w:rsid w:val="00E46E14"/>
    <w:rsid w:val="00E46F06"/>
    <w:rsid w:val="00E46FA9"/>
    <w:rsid w:val="00E47075"/>
    <w:rsid w:val="00E47088"/>
    <w:rsid w:val="00E47099"/>
    <w:rsid w:val="00E471E8"/>
    <w:rsid w:val="00E47242"/>
    <w:rsid w:val="00E472F7"/>
    <w:rsid w:val="00E4732E"/>
    <w:rsid w:val="00E474F6"/>
    <w:rsid w:val="00E476B5"/>
    <w:rsid w:val="00E4780D"/>
    <w:rsid w:val="00E47980"/>
    <w:rsid w:val="00E4799E"/>
    <w:rsid w:val="00E479AC"/>
    <w:rsid w:val="00E479EA"/>
    <w:rsid w:val="00E47B49"/>
    <w:rsid w:val="00E47B5B"/>
    <w:rsid w:val="00E47BDC"/>
    <w:rsid w:val="00E47CFB"/>
    <w:rsid w:val="00E47D33"/>
    <w:rsid w:val="00E47E9D"/>
    <w:rsid w:val="00E47F3B"/>
    <w:rsid w:val="00E5007D"/>
    <w:rsid w:val="00E500B3"/>
    <w:rsid w:val="00E50143"/>
    <w:rsid w:val="00E50195"/>
    <w:rsid w:val="00E50266"/>
    <w:rsid w:val="00E50445"/>
    <w:rsid w:val="00E5047A"/>
    <w:rsid w:val="00E504FC"/>
    <w:rsid w:val="00E5057B"/>
    <w:rsid w:val="00E506BA"/>
    <w:rsid w:val="00E507AD"/>
    <w:rsid w:val="00E50888"/>
    <w:rsid w:val="00E508E8"/>
    <w:rsid w:val="00E50A27"/>
    <w:rsid w:val="00E50B51"/>
    <w:rsid w:val="00E50C08"/>
    <w:rsid w:val="00E50F4D"/>
    <w:rsid w:val="00E50F72"/>
    <w:rsid w:val="00E50FA6"/>
    <w:rsid w:val="00E5127A"/>
    <w:rsid w:val="00E51351"/>
    <w:rsid w:val="00E51354"/>
    <w:rsid w:val="00E5138E"/>
    <w:rsid w:val="00E515EB"/>
    <w:rsid w:val="00E516F6"/>
    <w:rsid w:val="00E51710"/>
    <w:rsid w:val="00E51845"/>
    <w:rsid w:val="00E51855"/>
    <w:rsid w:val="00E5193E"/>
    <w:rsid w:val="00E519BA"/>
    <w:rsid w:val="00E51C33"/>
    <w:rsid w:val="00E51DF5"/>
    <w:rsid w:val="00E51E64"/>
    <w:rsid w:val="00E51FC9"/>
    <w:rsid w:val="00E51FCB"/>
    <w:rsid w:val="00E52098"/>
    <w:rsid w:val="00E5212A"/>
    <w:rsid w:val="00E52158"/>
    <w:rsid w:val="00E5225E"/>
    <w:rsid w:val="00E5236A"/>
    <w:rsid w:val="00E523D1"/>
    <w:rsid w:val="00E523F0"/>
    <w:rsid w:val="00E52477"/>
    <w:rsid w:val="00E52488"/>
    <w:rsid w:val="00E52544"/>
    <w:rsid w:val="00E52896"/>
    <w:rsid w:val="00E52A68"/>
    <w:rsid w:val="00E52B21"/>
    <w:rsid w:val="00E52CA7"/>
    <w:rsid w:val="00E52DAC"/>
    <w:rsid w:val="00E52E9A"/>
    <w:rsid w:val="00E52F89"/>
    <w:rsid w:val="00E53404"/>
    <w:rsid w:val="00E5347F"/>
    <w:rsid w:val="00E534F4"/>
    <w:rsid w:val="00E53574"/>
    <w:rsid w:val="00E53664"/>
    <w:rsid w:val="00E5367B"/>
    <w:rsid w:val="00E5373E"/>
    <w:rsid w:val="00E53848"/>
    <w:rsid w:val="00E53943"/>
    <w:rsid w:val="00E539CD"/>
    <w:rsid w:val="00E53C99"/>
    <w:rsid w:val="00E53D1B"/>
    <w:rsid w:val="00E53E77"/>
    <w:rsid w:val="00E53FD9"/>
    <w:rsid w:val="00E54064"/>
    <w:rsid w:val="00E541E5"/>
    <w:rsid w:val="00E542BE"/>
    <w:rsid w:val="00E543F5"/>
    <w:rsid w:val="00E544E2"/>
    <w:rsid w:val="00E544F5"/>
    <w:rsid w:val="00E54591"/>
    <w:rsid w:val="00E547BE"/>
    <w:rsid w:val="00E548D7"/>
    <w:rsid w:val="00E54934"/>
    <w:rsid w:val="00E54B2C"/>
    <w:rsid w:val="00E54BF7"/>
    <w:rsid w:val="00E54C82"/>
    <w:rsid w:val="00E54D0B"/>
    <w:rsid w:val="00E54EBC"/>
    <w:rsid w:val="00E55180"/>
    <w:rsid w:val="00E55223"/>
    <w:rsid w:val="00E55349"/>
    <w:rsid w:val="00E553A2"/>
    <w:rsid w:val="00E554A5"/>
    <w:rsid w:val="00E5577B"/>
    <w:rsid w:val="00E55801"/>
    <w:rsid w:val="00E5599A"/>
    <w:rsid w:val="00E55A0B"/>
    <w:rsid w:val="00E55B9F"/>
    <w:rsid w:val="00E55EA9"/>
    <w:rsid w:val="00E55F58"/>
    <w:rsid w:val="00E55FB5"/>
    <w:rsid w:val="00E55FBF"/>
    <w:rsid w:val="00E56018"/>
    <w:rsid w:val="00E56042"/>
    <w:rsid w:val="00E561F6"/>
    <w:rsid w:val="00E5621C"/>
    <w:rsid w:val="00E564A1"/>
    <w:rsid w:val="00E565DA"/>
    <w:rsid w:val="00E56769"/>
    <w:rsid w:val="00E5678D"/>
    <w:rsid w:val="00E56961"/>
    <w:rsid w:val="00E569A1"/>
    <w:rsid w:val="00E56A0C"/>
    <w:rsid w:val="00E56D5C"/>
    <w:rsid w:val="00E56DB2"/>
    <w:rsid w:val="00E56FF2"/>
    <w:rsid w:val="00E57019"/>
    <w:rsid w:val="00E571EB"/>
    <w:rsid w:val="00E57203"/>
    <w:rsid w:val="00E5770D"/>
    <w:rsid w:val="00E57719"/>
    <w:rsid w:val="00E5778A"/>
    <w:rsid w:val="00E577D8"/>
    <w:rsid w:val="00E577F9"/>
    <w:rsid w:val="00E5799C"/>
    <w:rsid w:val="00E57B26"/>
    <w:rsid w:val="00E57B89"/>
    <w:rsid w:val="00E57B9E"/>
    <w:rsid w:val="00E57D07"/>
    <w:rsid w:val="00E57E36"/>
    <w:rsid w:val="00E57E7F"/>
    <w:rsid w:val="00E57E94"/>
    <w:rsid w:val="00E57EC5"/>
    <w:rsid w:val="00E57FE2"/>
    <w:rsid w:val="00E6003D"/>
    <w:rsid w:val="00E600F0"/>
    <w:rsid w:val="00E601DA"/>
    <w:rsid w:val="00E60343"/>
    <w:rsid w:val="00E603A8"/>
    <w:rsid w:val="00E60465"/>
    <w:rsid w:val="00E60719"/>
    <w:rsid w:val="00E608BB"/>
    <w:rsid w:val="00E60A0A"/>
    <w:rsid w:val="00E60A1D"/>
    <w:rsid w:val="00E60B73"/>
    <w:rsid w:val="00E60C5A"/>
    <w:rsid w:val="00E60CF4"/>
    <w:rsid w:val="00E6112C"/>
    <w:rsid w:val="00E611C3"/>
    <w:rsid w:val="00E612A4"/>
    <w:rsid w:val="00E61306"/>
    <w:rsid w:val="00E61669"/>
    <w:rsid w:val="00E6166E"/>
    <w:rsid w:val="00E6179C"/>
    <w:rsid w:val="00E618A1"/>
    <w:rsid w:val="00E619DC"/>
    <w:rsid w:val="00E61AF6"/>
    <w:rsid w:val="00E61C0C"/>
    <w:rsid w:val="00E61D0F"/>
    <w:rsid w:val="00E61DF3"/>
    <w:rsid w:val="00E61E62"/>
    <w:rsid w:val="00E61EBD"/>
    <w:rsid w:val="00E61F58"/>
    <w:rsid w:val="00E61F6F"/>
    <w:rsid w:val="00E61FA0"/>
    <w:rsid w:val="00E620EF"/>
    <w:rsid w:val="00E620F7"/>
    <w:rsid w:val="00E6217D"/>
    <w:rsid w:val="00E621B0"/>
    <w:rsid w:val="00E62419"/>
    <w:rsid w:val="00E62488"/>
    <w:rsid w:val="00E6249B"/>
    <w:rsid w:val="00E624D5"/>
    <w:rsid w:val="00E6258F"/>
    <w:rsid w:val="00E6264E"/>
    <w:rsid w:val="00E62677"/>
    <w:rsid w:val="00E62819"/>
    <w:rsid w:val="00E628DD"/>
    <w:rsid w:val="00E62A0A"/>
    <w:rsid w:val="00E62A55"/>
    <w:rsid w:val="00E62BF5"/>
    <w:rsid w:val="00E62D4C"/>
    <w:rsid w:val="00E63143"/>
    <w:rsid w:val="00E631E0"/>
    <w:rsid w:val="00E6327E"/>
    <w:rsid w:val="00E63387"/>
    <w:rsid w:val="00E63410"/>
    <w:rsid w:val="00E63430"/>
    <w:rsid w:val="00E6343A"/>
    <w:rsid w:val="00E63561"/>
    <w:rsid w:val="00E63813"/>
    <w:rsid w:val="00E63873"/>
    <w:rsid w:val="00E63B0A"/>
    <w:rsid w:val="00E63BAC"/>
    <w:rsid w:val="00E63CC2"/>
    <w:rsid w:val="00E63DEA"/>
    <w:rsid w:val="00E63E41"/>
    <w:rsid w:val="00E63E69"/>
    <w:rsid w:val="00E63E93"/>
    <w:rsid w:val="00E63F1C"/>
    <w:rsid w:val="00E63F5B"/>
    <w:rsid w:val="00E64043"/>
    <w:rsid w:val="00E64137"/>
    <w:rsid w:val="00E6415B"/>
    <w:rsid w:val="00E641C4"/>
    <w:rsid w:val="00E6433D"/>
    <w:rsid w:val="00E6435A"/>
    <w:rsid w:val="00E643BD"/>
    <w:rsid w:val="00E64451"/>
    <w:rsid w:val="00E64572"/>
    <w:rsid w:val="00E645A9"/>
    <w:rsid w:val="00E647A5"/>
    <w:rsid w:val="00E647E1"/>
    <w:rsid w:val="00E64871"/>
    <w:rsid w:val="00E64944"/>
    <w:rsid w:val="00E6495C"/>
    <w:rsid w:val="00E64ADA"/>
    <w:rsid w:val="00E64AE9"/>
    <w:rsid w:val="00E64BA3"/>
    <w:rsid w:val="00E64C19"/>
    <w:rsid w:val="00E64C67"/>
    <w:rsid w:val="00E64F4B"/>
    <w:rsid w:val="00E64FA9"/>
    <w:rsid w:val="00E65092"/>
    <w:rsid w:val="00E650CA"/>
    <w:rsid w:val="00E653AA"/>
    <w:rsid w:val="00E6546D"/>
    <w:rsid w:val="00E654A0"/>
    <w:rsid w:val="00E654BF"/>
    <w:rsid w:val="00E6565E"/>
    <w:rsid w:val="00E656CB"/>
    <w:rsid w:val="00E65A36"/>
    <w:rsid w:val="00E65A9A"/>
    <w:rsid w:val="00E65AD0"/>
    <w:rsid w:val="00E65B28"/>
    <w:rsid w:val="00E65C4B"/>
    <w:rsid w:val="00E65E25"/>
    <w:rsid w:val="00E65EC9"/>
    <w:rsid w:val="00E65F6B"/>
    <w:rsid w:val="00E66009"/>
    <w:rsid w:val="00E66030"/>
    <w:rsid w:val="00E66126"/>
    <w:rsid w:val="00E66277"/>
    <w:rsid w:val="00E6648E"/>
    <w:rsid w:val="00E6663F"/>
    <w:rsid w:val="00E667C3"/>
    <w:rsid w:val="00E66854"/>
    <w:rsid w:val="00E66884"/>
    <w:rsid w:val="00E66913"/>
    <w:rsid w:val="00E66A28"/>
    <w:rsid w:val="00E66B16"/>
    <w:rsid w:val="00E66B17"/>
    <w:rsid w:val="00E66BDD"/>
    <w:rsid w:val="00E66C03"/>
    <w:rsid w:val="00E66C32"/>
    <w:rsid w:val="00E66D28"/>
    <w:rsid w:val="00E66D92"/>
    <w:rsid w:val="00E66E5A"/>
    <w:rsid w:val="00E66F0D"/>
    <w:rsid w:val="00E66FAC"/>
    <w:rsid w:val="00E6701A"/>
    <w:rsid w:val="00E67178"/>
    <w:rsid w:val="00E67198"/>
    <w:rsid w:val="00E672F3"/>
    <w:rsid w:val="00E674B0"/>
    <w:rsid w:val="00E6788A"/>
    <w:rsid w:val="00E6789A"/>
    <w:rsid w:val="00E67901"/>
    <w:rsid w:val="00E67B80"/>
    <w:rsid w:val="00E67D00"/>
    <w:rsid w:val="00E67D1D"/>
    <w:rsid w:val="00E67E0C"/>
    <w:rsid w:val="00E67F63"/>
    <w:rsid w:val="00E67FCA"/>
    <w:rsid w:val="00E70102"/>
    <w:rsid w:val="00E70134"/>
    <w:rsid w:val="00E701C4"/>
    <w:rsid w:val="00E703C0"/>
    <w:rsid w:val="00E7041A"/>
    <w:rsid w:val="00E7064A"/>
    <w:rsid w:val="00E70705"/>
    <w:rsid w:val="00E708F6"/>
    <w:rsid w:val="00E7094C"/>
    <w:rsid w:val="00E709BD"/>
    <w:rsid w:val="00E70B09"/>
    <w:rsid w:val="00E70D15"/>
    <w:rsid w:val="00E70D9C"/>
    <w:rsid w:val="00E70EC3"/>
    <w:rsid w:val="00E70F38"/>
    <w:rsid w:val="00E70F3F"/>
    <w:rsid w:val="00E71095"/>
    <w:rsid w:val="00E710B2"/>
    <w:rsid w:val="00E71361"/>
    <w:rsid w:val="00E7148C"/>
    <w:rsid w:val="00E714A5"/>
    <w:rsid w:val="00E71577"/>
    <w:rsid w:val="00E715F4"/>
    <w:rsid w:val="00E7186C"/>
    <w:rsid w:val="00E71984"/>
    <w:rsid w:val="00E71AD5"/>
    <w:rsid w:val="00E71D9A"/>
    <w:rsid w:val="00E71E4B"/>
    <w:rsid w:val="00E7202A"/>
    <w:rsid w:val="00E72101"/>
    <w:rsid w:val="00E7210C"/>
    <w:rsid w:val="00E723E6"/>
    <w:rsid w:val="00E72481"/>
    <w:rsid w:val="00E72575"/>
    <w:rsid w:val="00E72650"/>
    <w:rsid w:val="00E7276C"/>
    <w:rsid w:val="00E727F2"/>
    <w:rsid w:val="00E7285C"/>
    <w:rsid w:val="00E728F4"/>
    <w:rsid w:val="00E72948"/>
    <w:rsid w:val="00E72A00"/>
    <w:rsid w:val="00E72AD9"/>
    <w:rsid w:val="00E72AFB"/>
    <w:rsid w:val="00E72CE7"/>
    <w:rsid w:val="00E72D21"/>
    <w:rsid w:val="00E72E4C"/>
    <w:rsid w:val="00E73064"/>
    <w:rsid w:val="00E73169"/>
    <w:rsid w:val="00E73243"/>
    <w:rsid w:val="00E73395"/>
    <w:rsid w:val="00E733C6"/>
    <w:rsid w:val="00E73486"/>
    <w:rsid w:val="00E734EC"/>
    <w:rsid w:val="00E73549"/>
    <w:rsid w:val="00E735E2"/>
    <w:rsid w:val="00E73620"/>
    <w:rsid w:val="00E73629"/>
    <w:rsid w:val="00E73660"/>
    <w:rsid w:val="00E73798"/>
    <w:rsid w:val="00E737A7"/>
    <w:rsid w:val="00E737AB"/>
    <w:rsid w:val="00E73826"/>
    <w:rsid w:val="00E7389C"/>
    <w:rsid w:val="00E739E8"/>
    <w:rsid w:val="00E73CA5"/>
    <w:rsid w:val="00E73DC9"/>
    <w:rsid w:val="00E73E02"/>
    <w:rsid w:val="00E73FB5"/>
    <w:rsid w:val="00E740EA"/>
    <w:rsid w:val="00E740F0"/>
    <w:rsid w:val="00E74182"/>
    <w:rsid w:val="00E741A0"/>
    <w:rsid w:val="00E74260"/>
    <w:rsid w:val="00E7431E"/>
    <w:rsid w:val="00E743A8"/>
    <w:rsid w:val="00E74430"/>
    <w:rsid w:val="00E74652"/>
    <w:rsid w:val="00E7467C"/>
    <w:rsid w:val="00E74731"/>
    <w:rsid w:val="00E74744"/>
    <w:rsid w:val="00E74786"/>
    <w:rsid w:val="00E74812"/>
    <w:rsid w:val="00E748B8"/>
    <w:rsid w:val="00E749CD"/>
    <w:rsid w:val="00E74B2D"/>
    <w:rsid w:val="00E74BAB"/>
    <w:rsid w:val="00E74C70"/>
    <w:rsid w:val="00E74D89"/>
    <w:rsid w:val="00E74E4E"/>
    <w:rsid w:val="00E74F1A"/>
    <w:rsid w:val="00E7503F"/>
    <w:rsid w:val="00E752E7"/>
    <w:rsid w:val="00E75817"/>
    <w:rsid w:val="00E75B5B"/>
    <w:rsid w:val="00E75BB4"/>
    <w:rsid w:val="00E75CAC"/>
    <w:rsid w:val="00E75F66"/>
    <w:rsid w:val="00E75F7F"/>
    <w:rsid w:val="00E76035"/>
    <w:rsid w:val="00E7612E"/>
    <w:rsid w:val="00E76179"/>
    <w:rsid w:val="00E761D9"/>
    <w:rsid w:val="00E76239"/>
    <w:rsid w:val="00E7638F"/>
    <w:rsid w:val="00E76407"/>
    <w:rsid w:val="00E76464"/>
    <w:rsid w:val="00E76549"/>
    <w:rsid w:val="00E7654A"/>
    <w:rsid w:val="00E7685B"/>
    <w:rsid w:val="00E76925"/>
    <w:rsid w:val="00E769D2"/>
    <w:rsid w:val="00E76A36"/>
    <w:rsid w:val="00E76C0C"/>
    <w:rsid w:val="00E76E7E"/>
    <w:rsid w:val="00E76E89"/>
    <w:rsid w:val="00E76F7C"/>
    <w:rsid w:val="00E76F86"/>
    <w:rsid w:val="00E76F9B"/>
    <w:rsid w:val="00E76FAD"/>
    <w:rsid w:val="00E76FDB"/>
    <w:rsid w:val="00E77016"/>
    <w:rsid w:val="00E770AF"/>
    <w:rsid w:val="00E770FB"/>
    <w:rsid w:val="00E77190"/>
    <w:rsid w:val="00E772E0"/>
    <w:rsid w:val="00E77321"/>
    <w:rsid w:val="00E77526"/>
    <w:rsid w:val="00E7759A"/>
    <w:rsid w:val="00E775F4"/>
    <w:rsid w:val="00E776ED"/>
    <w:rsid w:val="00E77751"/>
    <w:rsid w:val="00E77764"/>
    <w:rsid w:val="00E777B4"/>
    <w:rsid w:val="00E777EC"/>
    <w:rsid w:val="00E77A38"/>
    <w:rsid w:val="00E77D76"/>
    <w:rsid w:val="00E77DD1"/>
    <w:rsid w:val="00E77EC3"/>
    <w:rsid w:val="00E77F9D"/>
    <w:rsid w:val="00E80031"/>
    <w:rsid w:val="00E80084"/>
    <w:rsid w:val="00E8010C"/>
    <w:rsid w:val="00E80134"/>
    <w:rsid w:val="00E80427"/>
    <w:rsid w:val="00E80473"/>
    <w:rsid w:val="00E804E2"/>
    <w:rsid w:val="00E805D0"/>
    <w:rsid w:val="00E805ED"/>
    <w:rsid w:val="00E806E2"/>
    <w:rsid w:val="00E807AF"/>
    <w:rsid w:val="00E80834"/>
    <w:rsid w:val="00E80897"/>
    <w:rsid w:val="00E80898"/>
    <w:rsid w:val="00E80A82"/>
    <w:rsid w:val="00E80D05"/>
    <w:rsid w:val="00E80D48"/>
    <w:rsid w:val="00E80EDC"/>
    <w:rsid w:val="00E80EDE"/>
    <w:rsid w:val="00E80FCE"/>
    <w:rsid w:val="00E8100E"/>
    <w:rsid w:val="00E81021"/>
    <w:rsid w:val="00E810D8"/>
    <w:rsid w:val="00E81163"/>
    <w:rsid w:val="00E81279"/>
    <w:rsid w:val="00E812C7"/>
    <w:rsid w:val="00E814C4"/>
    <w:rsid w:val="00E81542"/>
    <w:rsid w:val="00E816D6"/>
    <w:rsid w:val="00E81715"/>
    <w:rsid w:val="00E817AE"/>
    <w:rsid w:val="00E81973"/>
    <w:rsid w:val="00E819A0"/>
    <w:rsid w:val="00E819C1"/>
    <w:rsid w:val="00E81B73"/>
    <w:rsid w:val="00E81DE9"/>
    <w:rsid w:val="00E81FAF"/>
    <w:rsid w:val="00E8201F"/>
    <w:rsid w:val="00E82064"/>
    <w:rsid w:val="00E82096"/>
    <w:rsid w:val="00E82167"/>
    <w:rsid w:val="00E82345"/>
    <w:rsid w:val="00E82432"/>
    <w:rsid w:val="00E8251F"/>
    <w:rsid w:val="00E825D5"/>
    <w:rsid w:val="00E827FB"/>
    <w:rsid w:val="00E828E3"/>
    <w:rsid w:val="00E82C4E"/>
    <w:rsid w:val="00E82C65"/>
    <w:rsid w:val="00E82C7B"/>
    <w:rsid w:val="00E82C9C"/>
    <w:rsid w:val="00E82E55"/>
    <w:rsid w:val="00E832AE"/>
    <w:rsid w:val="00E8334E"/>
    <w:rsid w:val="00E834C0"/>
    <w:rsid w:val="00E834E0"/>
    <w:rsid w:val="00E8360D"/>
    <w:rsid w:val="00E83659"/>
    <w:rsid w:val="00E8389A"/>
    <w:rsid w:val="00E8389B"/>
    <w:rsid w:val="00E8390B"/>
    <w:rsid w:val="00E83B6A"/>
    <w:rsid w:val="00E83E9F"/>
    <w:rsid w:val="00E83EFD"/>
    <w:rsid w:val="00E83F35"/>
    <w:rsid w:val="00E8405A"/>
    <w:rsid w:val="00E84359"/>
    <w:rsid w:val="00E846FE"/>
    <w:rsid w:val="00E84712"/>
    <w:rsid w:val="00E84896"/>
    <w:rsid w:val="00E84A84"/>
    <w:rsid w:val="00E84AD8"/>
    <w:rsid w:val="00E84B45"/>
    <w:rsid w:val="00E84CC5"/>
    <w:rsid w:val="00E84D7F"/>
    <w:rsid w:val="00E84E19"/>
    <w:rsid w:val="00E84F4A"/>
    <w:rsid w:val="00E84FD1"/>
    <w:rsid w:val="00E84FF6"/>
    <w:rsid w:val="00E852F3"/>
    <w:rsid w:val="00E85396"/>
    <w:rsid w:val="00E853B8"/>
    <w:rsid w:val="00E853CE"/>
    <w:rsid w:val="00E856B0"/>
    <w:rsid w:val="00E856E8"/>
    <w:rsid w:val="00E85754"/>
    <w:rsid w:val="00E857F4"/>
    <w:rsid w:val="00E858A7"/>
    <w:rsid w:val="00E858D4"/>
    <w:rsid w:val="00E8590D"/>
    <w:rsid w:val="00E859AB"/>
    <w:rsid w:val="00E85B58"/>
    <w:rsid w:val="00E85BB0"/>
    <w:rsid w:val="00E85BDE"/>
    <w:rsid w:val="00E85D60"/>
    <w:rsid w:val="00E85DD6"/>
    <w:rsid w:val="00E85E55"/>
    <w:rsid w:val="00E85F2C"/>
    <w:rsid w:val="00E86208"/>
    <w:rsid w:val="00E862C2"/>
    <w:rsid w:val="00E86311"/>
    <w:rsid w:val="00E86334"/>
    <w:rsid w:val="00E86360"/>
    <w:rsid w:val="00E863BD"/>
    <w:rsid w:val="00E863EC"/>
    <w:rsid w:val="00E86432"/>
    <w:rsid w:val="00E8661A"/>
    <w:rsid w:val="00E8661D"/>
    <w:rsid w:val="00E86628"/>
    <w:rsid w:val="00E8664A"/>
    <w:rsid w:val="00E86727"/>
    <w:rsid w:val="00E8681E"/>
    <w:rsid w:val="00E86862"/>
    <w:rsid w:val="00E8688B"/>
    <w:rsid w:val="00E869AD"/>
    <w:rsid w:val="00E86A2E"/>
    <w:rsid w:val="00E86A5E"/>
    <w:rsid w:val="00E86BF5"/>
    <w:rsid w:val="00E86C45"/>
    <w:rsid w:val="00E86D2A"/>
    <w:rsid w:val="00E86D58"/>
    <w:rsid w:val="00E8706F"/>
    <w:rsid w:val="00E87315"/>
    <w:rsid w:val="00E87470"/>
    <w:rsid w:val="00E8769B"/>
    <w:rsid w:val="00E876FD"/>
    <w:rsid w:val="00E87786"/>
    <w:rsid w:val="00E87816"/>
    <w:rsid w:val="00E878D5"/>
    <w:rsid w:val="00E87B82"/>
    <w:rsid w:val="00E87CED"/>
    <w:rsid w:val="00E87D98"/>
    <w:rsid w:val="00E87DA7"/>
    <w:rsid w:val="00E87FDE"/>
    <w:rsid w:val="00E90007"/>
    <w:rsid w:val="00E90030"/>
    <w:rsid w:val="00E90075"/>
    <w:rsid w:val="00E901DB"/>
    <w:rsid w:val="00E90227"/>
    <w:rsid w:val="00E9027B"/>
    <w:rsid w:val="00E902B9"/>
    <w:rsid w:val="00E902DE"/>
    <w:rsid w:val="00E90420"/>
    <w:rsid w:val="00E9042A"/>
    <w:rsid w:val="00E904E9"/>
    <w:rsid w:val="00E9055B"/>
    <w:rsid w:val="00E9068D"/>
    <w:rsid w:val="00E906A6"/>
    <w:rsid w:val="00E90C7F"/>
    <w:rsid w:val="00E90E1B"/>
    <w:rsid w:val="00E90E1C"/>
    <w:rsid w:val="00E90F28"/>
    <w:rsid w:val="00E90FD9"/>
    <w:rsid w:val="00E91132"/>
    <w:rsid w:val="00E91142"/>
    <w:rsid w:val="00E9118D"/>
    <w:rsid w:val="00E91278"/>
    <w:rsid w:val="00E9134F"/>
    <w:rsid w:val="00E913F3"/>
    <w:rsid w:val="00E91684"/>
    <w:rsid w:val="00E91698"/>
    <w:rsid w:val="00E917D6"/>
    <w:rsid w:val="00E91897"/>
    <w:rsid w:val="00E918D8"/>
    <w:rsid w:val="00E91A12"/>
    <w:rsid w:val="00E91B91"/>
    <w:rsid w:val="00E91E12"/>
    <w:rsid w:val="00E91F89"/>
    <w:rsid w:val="00E92006"/>
    <w:rsid w:val="00E9202B"/>
    <w:rsid w:val="00E921F6"/>
    <w:rsid w:val="00E9223F"/>
    <w:rsid w:val="00E9225C"/>
    <w:rsid w:val="00E92354"/>
    <w:rsid w:val="00E924BA"/>
    <w:rsid w:val="00E925E6"/>
    <w:rsid w:val="00E9262E"/>
    <w:rsid w:val="00E9279E"/>
    <w:rsid w:val="00E92858"/>
    <w:rsid w:val="00E92A1E"/>
    <w:rsid w:val="00E92B4D"/>
    <w:rsid w:val="00E92B83"/>
    <w:rsid w:val="00E92BEB"/>
    <w:rsid w:val="00E92C79"/>
    <w:rsid w:val="00E92D32"/>
    <w:rsid w:val="00E92E4B"/>
    <w:rsid w:val="00E92F21"/>
    <w:rsid w:val="00E92FF2"/>
    <w:rsid w:val="00E9310E"/>
    <w:rsid w:val="00E93114"/>
    <w:rsid w:val="00E93157"/>
    <w:rsid w:val="00E93210"/>
    <w:rsid w:val="00E9337E"/>
    <w:rsid w:val="00E933F2"/>
    <w:rsid w:val="00E934F4"/>
    <w:rsid w:val="00E934FA"/>
    <w:rsid w:val="00E936F8"/>
    <w:rsid w:val="00E9390D"/>
    <w:rsid w:val="00E93970"/>
    <w:rsid w:val="00E939EB"/>
    <w:rsid w:val="00E93C09"/>
    <w:rsid w:val="00E93E09"/>
    <w:rsid w:val="00E93EBF"/>
    <w:rsid w:val="00E93F22"/>
    <w:rsid w:val="00E93F78"/>
    <w:rsid w:val="00E94161"/>
    <w:rsid w:val="00E94165"/>
    <w:rsid w:val="00E9467F"/>
    <w:rsid w:val="00E946AC"/>
    <w:rsid w:val="00E947FE"/>
    <w:rsid w:val="00E9487C"/>
    <w:rsid w:val="00E94CCE"/>
    <w:rsid w:val="00E94E0B"/>
    <w:rsid w:val="00E94EC4"/>
    <w:rsid w:val="00E94ED8"/>
    <w:rsid w:val="00E94F78"/>
    <w:rsid w:val="00E95008"/>
    <w:rsid w:val="00E95042"/>
    <w:rsid w:val="00E95148"/>
    <w:rsid w:val="00E95317"/>
    <w:rsid w:val="00E9541D"/>
    <w:rsid w:val="00E9549D"/>
    <w:rsid w:val="00E95617"/>
    <w:rsid w:val="00E95713"/>
    <w:rsid w:val="00E957B1"/>
    <w:rsid w:val="00E957B3"/>
    <w:rsid w:val="00E957B5"/>
    <w:rsid w:val="00E95802"/>
    <w:rsid w:val="00E95861"/>
    <w:rsid w:val="00E95C5A"/>
    <w:rsid w:val="00E95D19"/>
    <w:rsid w:val="00E95DCB"/>
    <w:rsid w:val="00E95EF8"/>
    <w:rsid w:val="00E96001"/>
    <w:rsid w:val="00E96084"/>
    <w:rsid w:val="00E9614E"/>
    <w:rsid w:val="00E961BF"/>
    <w:rsid w:val="00E961EC"/>
    <w:rsid w:val="00E96221"/>
    <w:rsid w:val="00E9633C"/>
    <w:rsid w:val="00E964B2"/>
    <w:rsid w:val="00E965B9"/>
    <w:rsid w:val="00E966F2"/>
    <w:rsid w:val="00E96764"/>
    <w:rsid w:val="00E967E4"/>
    <w:rsid w:val="00E967E7"/>
    <w:rsid w:val="00E9686B"/>
    <w:rsid w:val="00E969CB"/>
    <w:rsid w:val="00E96ACE"/>
    <w:rsid w:val="00E96BB2"/>
    <w:rsid w:val="00E96D0E"/>
    <w:rsid w:val="00E96E27"/>
    <w:rsid w:val="00E96EB3"/>
    <w:rsid w:val="00E96EEB"/>
    <w:rsid w:val="00E96F71"/>
    <w:rsid w:val="00E970FA"/>
    <w:rsid w:val="00E971DE"/>
    <w:rsid w:val="00E972BF"/>
    <w:rsid w:val="00E972D1"/>
    <w:rsid w:val="00E97360"/>
    <w:rsid w:val="00E97602"/>
    <w:rsid w:val="00E97765"/>
    <w:rsid w:val="00E97775"/>
    <w:rsid w:val="00E9796B"/>
    <w:rsid w:val="00E97ACA"/>
    <w:rsid w:val="00E97C9D"/>
    <w:rsid w:val="00E97CD4"/>
    <w:rsid w:val="00E97DE0"/>
    <w:rsid w:val="00E97F0A"/>
    <w:rsid w:val="00E97F2C"/>
    <w:rsid w:val="00E97FEB"/>
    <w:rsid w:val="00EA0146"/>
    <w:rsid w:val="00EA020F"/>
    <w:rsid w:val="00EA02A6"/>
    <w:rsid w:val="00EA0379"/>
    <w:rsid w:val="00EA06BE"/>
    <w:rsid w:val="00EA06D0"/>
    <w:rsid w:val="00EA08F4"/>
    <w:rsid w:val="00EA0903"/>
    <w:rsid w:val="00EA0AD7"/>
    <w:rsid w:val="00EA0B0C"/>
    <w:rsid w:val="00EA0B2C"/>
    <w:rsid w:val="00EA0BC0"/>
    <w:rsid w:val="00EA0C88"/>
    <w:rsid w:val="00EA0C8A"/>
    <w:rsid w:val="00EA0D41"/>
    <w:rsid w:val="00EA0D8B"/>
    <w:rsid w:val="00EA0E56"/>
    <w:rsid w:val="00EA0EA8"/>
    <w:rsid w:val="00EA0EF1"/>
    <w:rsid w:val="00EA0EF4"/>
    <w:rsid w:val="00EA0F08"/>
    <w:rsid w:val="00EA0F8B"/>
    <w:rsid w:val="00EA0FD4"/>
    <w:rsid w:val="00EA1035"/>
    <w:rsid w:val="00EA1056"/>
    <w:rsid w:val="00EA1058"/>
    <w:rsid w:val="00EA10FA"/>
    <w:rsid w:val="00EA11DB"/>
    <w:rsid w:val="00EA11FD"/>
    <w:rsid w:val="00EA12AF"/>
    <w:rsid w:val="00EA134B"/>
    <w:rsid w:val="00EA14C3"/>
    <w:rsid w:val="00EA18B7"/>
    <w:rsid w:val="00EA1941"/>
    <w:rsid w:val="00EA19FC"/>
    <w:rsid w:val="00EA1A3D"/>
    <w:rsid w:val="00EA1AAC"/>
    <w:rsid w:val="00EA1AD7"/>
    <w:rsid w:val="00EA1B1A"/>
    <w:rsid w:val="00EA1B61"/>
    <w:rsid w:val="00EA1BBA"/>
    <w:rsid w:val="00EA1BCF"/>
    <w:rsid w:val="00EA1BEB"/>
    <w:rsid w:val="00EA1D45"/>
    <w:rsid w:val="00EA1E19"/>
    <w:rsid w:val="00EA1FA3"/>
    <w:rsid w:val="00EA22A2"/>
    <w:rsid w:val="00EA23F6"/>
    <w:rsid w:val="00EA23FD"/>
    <w:rsid w:val="00EA242E"/>
    <w:rsid w:val="00EA24B7"/>
    <w:rsid w:val="00EA2622"/>
    <w:rsid w:val="00EA277B"/>
    <w:rsid w:val="00EA279B"/>
    <w:rsid w:val="00EA2884"/>
    <w:rsid w:val="00EA288D"/>
    <w:rsid w:val="00EA2A50"/>
    <w:rsid w:val="00EA2AAA"/>
    <w:rsid w:val="00EA2BAD"/>
    <w:rsid w:val="00EA2CE0"/>
    <w:rsid w:val="00EA2CEC"/>
    <w:rsid w:val="00EA2E31"/>
    <w:rsid w:val="00EA2EF3"/>
    <w:rsid w:val="00EA301D"/>
    <w:rsid w:val="00EA30F6"/>
    <w:rsid w:val="00EA327C"/>
    <w:rsid w:val="00EA32E7"/>
    <w:rsid w:val="00EA33DB"/>
    <w:rsid w:val="00EA34C2"/>
    <w:rsid w:val="00EA34D7"/>
    <w:rsid w:val="00EA35DE"/>
    <w:rsid w:val="00EA37B2"/>
    <w:rsid w:val="00EA38C5"/>
    <w:rsid w:val="00EA391F"/>
    <w:rsid w:val="00EA3A3B"/>
    <w:rsid w:val="00EA3AE4"/>
    <w:rsid w:val="00EA3B7D"/>
    <w:rsid w:val="00EA3C3E"/>
    <w:rsid w:val="00EA3D83"/>
    <w:rsid w:val="00EA3D89"/>
    <w:rsid w:val="00EA3DD5"/>
    <w:rsid w:val="00EA3E2A"/>
    <w:rsid w:val="00EA3E76"/>
    <w:rsid w:val="00EA3EF9"/>
    <w:rsid w:val="00EA3FDB"/>
    <w:rsid w:val="00EA4052"/>
    <w:rsid w:val="00EA40C4"/>
    <w:rsid w:val="00EA414D"/>
    <w:rsid w:val="00EA4314"/>
    <w:rsid w:val="00EA440B"/>
    <w:rsid w:val="00EA4468"/>
    <w:rsid w:val="00EA4493"/>
    <w:rsid w:val="00EA4531"/>
    <w:rsid w:val="00EA4991"/>
    <w:rsid w:val="00EA4A84"/>
    <w:rsid w:val="00EA4B8A"/>
    <w:rsid w:val="00EA4C6D"/>
    <w:rsid w:val="00EA4CD2"/>
    <w:rsid w:val="00EA4D71"/>
    <w:rsid w:val="00EA4D81"/>
    <w:rsid w:val="00EA4F3B"/>
    <w:rsid w:val="00EA4F67"/>
    <w:rsid w:val="00EA4FA3"/>
    <w:rsid w:val="00EA5001"/>
    <w:rsid w:val="00EA5186"/>
    <w:rsid w:val="00EA519C"/>
    <w:rsid w:val="00EA519D"/>
    <w:rsid w:val="00EA51D9"/>
    <w:rsid w:val="00EA548C"/>
    <w:rsid w:val="00EA5525"/>
    <w:rsid w:val="00EA55AC"/>
    <w:rsid w:val="00EA571D"/>
    <w:rsid w:val="00EA57CB"/>
    <w:rsid w:val="00EA5844"/>
    <w:rsid w:val="00EA5A2B"/>
    <w:rsid w:val="00EA5B6A"/>
    <w:rsid w:val="00EA5C1A"/>
    <w:rsid w:val="00EA5E9A"/>
    <w:rsid w:val="00EA5EE0"/>
    <w:rsid w:val="00EA5FC9"/>
    <w:rsid w:val="00EA6075"/>
    <w:rsid w:val="00EA61B9"/>
    <w:rsid w:val="00EA6208"/>
    <w:rsid w:val="00EA63F1"/>
    <w:rsid w:val="00EA64DC"/>
    <w:rsid w:val="00EA6688"/>
    <w:rsid w:val="00EA6A5C"/>
    <w:rsid w:val="00EA6AE1"/>
    <w:rsid w:val="00EA6B04"/>
    <w:rsid w:val="00EA6B53"/>
    <w:rsid w:val="00EA6B7A"/>
    <w:rsid w:val="00EA6BC8"/>
    <w:rsid w:val="00EA6BF7"/>
    <w:rsid w:val="00EA6DC6"/>
    <w:rsid w:val="00EA6E75"/>
    <w:rsid w:val="00EA6EF8"/>
    <w:rsid w:val="00EA6FFA"/>
    <w:rsid w:val="00EA7173"/>
    <w:rsid w:val="00EA728F"/>
    <w:rsid w:val="00EA72E1"/>
    <w:rsid w:val="00EA73D0"/>
    <w:rsid w:val="00EA7455"/>
    <w:rsid w:val="00EA7469"/>
    <w:rsid w:val="00EA74BA"/>
    <w:rsid w:val="00EA75BA"/>
    <w:rsid w:val="00EA75E5"/>
    <w:rsid w:val="00EA76C7"/>
    <w:rsid w:val="00EA7739"/>
    <w:rsid w:val="00EA799F"/>
    <w:rsid w:val="00EA7AC3"/>
    <w:rsid w:val="00EA7B6D"/>
    <w:rsid w:val="00EA7BD9"/>
    <w:rsid w:val="00EA7C9F"/>
    <w:rsid w:val="00EA7D76"/>
    <w:rsid w:val="00EA7E3A"/>
    <w:rsid w:val="00EA7E91"/>
    <w:rsid w:val="00EA7E95"/>
    <w:rsid w:val="00EA7EB3"/>
    <w:rsid w:val="00EA7F42"/>
    <w:rsid w:val="00EB0009"/>
    <w:rsid w:val="00EB00EA"/>
    <w:rsid w:val="00EB00ED"/>
    <w:rsid w:val="00EB012F"/>
    <w:rsid w:val="00EB0139"/>
    <w:rsid w:val="00EB016F"/>
    <w:rsid w:val="00EB01A0"/>
    <w:rsid w:val="00EB01E5"/>
    <w:rsid w:val="00EB0396"/>
    <w:rsid w:val="00EB04B9"/>
    <w:rsid w:val="00EB04FB"/>
    <w:rsid w:val="00EB0503"/>
    <w:rsid w:val="00EB057A"/>
    <w:rsid w:val="00EB0595"/>
    <w:rsid w:val="00EB05A3"/>
    <w:rsid w:val="00EB061F"/>
    <w:rsid w:val="00EB072E"/>
    <w:rsid w:val="00EB07DF"/>
    <w:rsid w:val="00EB08CC"/>
    <w:rsid w:val="00EB0A5E"/>
    <w:rsid w:val="00EB0B3B"/>
    <w:rsid w:val="00EB0B5C"/>
    <w:rsid w:val="00EB0B64"/>
    <w:rsid w:val="00EB0B7A"/>
    <w:rsid w:val="00EB0D23"/>
    <w:rsid w:val="00EB11FA"/>
    <w:rsid w:val="00EB1430"/>
    <w:rsid w:val="00EB14E0"/>
    <w:rsid w:val="00EB15AC"/>
    <w:rsid w:val="00EB15D1"/>
    <w:rsid w:val="00EB184A"/>
    <w:rsid w:val="00EB1958"/>
    <w:rsid w:val="00EB199C"/>
    <w:rsid w:val="00EB1A12"/>
    <w:rsid w:val="00EB1B4C"/>
    <w:rsid w:val="00EB1D37"/>
    <w:rsid w:val="00EB1D68"/>
    <w:rsid w:val="00EB1D72"/>
    <w:rsid w:val="00EB1DB2"/>
    <w:rsid w:val="00EB1E26"/>
    <w:rsid w:val="00EB1F53"/>
    <w:rsid w:val="00EB215A"/>
    <w:rsid w:val="00EB2255"/>
    <w:rsid w:val="00EB23A4"/>
    <w:rsid w:val="00EB264E"/>
    <w:rsid w:val="00EB269E"/>
    <w:rsid w:val="00EB2722"/>
    <w:rsid w:val="00EB2768"/>
    <w:rsid w:val="00EB2880"/>
    <w:rsid w:val="00EB295B"/>
    <w:rsid w:val="00EB29ED"/>
    <w:rsid w:val="00EB2A0D"/>
    <w:rsid w:val="00EB2A32"/>
    <w:rsid w:val="00EB2AD3"/>
    <w:rsid w:val="00EB2CBE"/>
    <w:rsid w:val="00EB2CC3"/>
    <w:rsid w:val="00EB2D4A"/>
    <w:rsid w:val="00EB2D71"/>
    <w:rsid w:val="00EB2DC2"/>
    <w:rsid w:val="00EB2E45"/>
    <w:rsid w:val="00EB2E6F"/>
    <w:rsid w:val="00EB2E93"/>
    <w:rsid w:val="00EB2F8A"/>
    <w:rsid w:val="00EB3095"/>
    <w:rsid w:val="00EB31DF"/>
    <w:rsid w:val="00EB337F"/>
    <w:rsid w:val="00EB354E"/>
    <w:rsid w:val="00EB36D3"/>
    <w:rsid w:val="00EB37BF"/>
    <w:rsid w:val="00EB3AB1"/>
    <w:rsid w:val="00EB3ADC"/>
    <w:rsid w:val="00EB3C4A"/>
    <w:rsid w:val="00EB3E5F"/>
    <w:rsid w:val="00EB3F30"/>
    <w:rsid w:val="00EB3FB8"/>
    <w:rsid w:val="00EB404B"/>
    <w:rsid w:val="00EB40A3"/>
    <w:rsid w:val="00EB40F5"/>
    <w:rsid w:val="00EB410D"/>
    <w:rsid w:val="00EB4167"/>
    <w:rsid w:val="00EB41CC"/>
    <w:rsid w:val="00EB42D9"/>
    <w:rsid w:val="00EB4580"/>
    <w:rsid w:val="00EB46D7"/>
    <w:rsid w:val="00EB4705"/>
    <w:rsid w:val="00EB47EC"/>
    <w:rsid w:val="00EB4948"/>
    <w:rsid w:val="00EB4957"/>
    <w:rsid w:val="00EB49D0"/>
    <w:rsid w:val="00EB4AEC"/>
    <w:rsid w:val="00EB4B4A"/>
    <w:rsid w:val="00EB4B77"/>
    <w:rsid w:val="00EB4C9D"/>
    <w:rsid w:val="00EB4D89"/>
    <w:rsid w:val="00EB4ECF"/>
    <w:rsid w:val="00EB5058"/>
    <w:rsid w:val="00EB5148"/>
    <w:rsid w:val="00EB5396"/>
    <w:rsid w:val="00EB5443"/>
    <w:rsid w:val="00EB5470"/>
    <w:rsid w:val="00EB5568"/>
    <w:rsid w:val="00EB5621"/>
    <w:rsid w:val="00EB562E"/>
    <w:rsid w:val="00EB56C4"/>
    <w:rsid w:val="00EB56D8"/>
    <w:rsid w:val="00EB5789"/>
    <w:rsid w:val="00EB57CF"/>
    <w:rsid w:val="00EB58A1"/>
    <w:rsid w:val="00EB5962"/>
    <w:rsid w:val="00EB5A58"/>
    <w:rsid w:val="00EB5A5A"/>
    <w:rsid w:val="00EB5BB6"/>
    <w:rsid w:val="00EB5C8F"/>
    <w:rsid w:val="00EB5E4E"/>
    <w:rsid w:val="00EB5EAA"/>
    <w:rsid w:val="00EB5FC5"/>
    <w:rsid w:val="00EB602C"/>
    <w:rsid w:val="00EB60B0"/>
    <w:rsid w:val="00EB60F1"/>
    <w:rsid w:val="00EB61BF"/>
    <w:rsid w:val="00EB6250"/>
    <w:rsid w:val="00EB639D"/>
    <w:rsid w:val="00EB63B3"/>
    <w:rsid w:val="00EB6407"/>
    <w:rsid w:val="00EB6590"/>
    <w:rsid w:val="00EB6598"/>
    <w:rsid w:val="00EB6607"/>
    <w:rsid w:val="00EB6686"/>
    <w:rsid w:val="00EB6707"/>
    <w:rsid w:val="00EB6807"/>
    <w:rsid w:val="00EB6895"/>
    <w:rsid w:val="00EB690F"/>
    <w:rsid w:val="00EB6A0A"/>
    <w:rsid w:val="00EB6A2B"/>
    <w:rsid w:val="00EB6A36"/>
    <w:rsid w:val="00EB6AEC"/>
    <w:rsid w:val="00EB6B61"/>
    <w:rsid w:val="00EB6BAF"/>
    <w:rsid w:val="00EB6C04"/>
    <w:rsid w:val="00EB6E60"/>
    <w:rsid w:val="00EB7036"/>
    <w:rsid w:val="00EB7068"/>
    <w:rsid w:val="00EB718D"/>
    <w:rsid w:val="00EB71E8"/>
    <w:rsid w:val="00EB733E"/>
    <w:rsid w:val="00EB7442"/>
    <w:rsid w:val="00EB7596"/>
    <w:rsid w:val="00EB761A"/>
    <w:rsid w:val="00EB76A0"/>
    <w:rsid w:val="00EB7714"/>
    <w:rsid w:val="00EB7750"/>
    <w:rsid w:val="00EB77A3"/>
    <w:rsid w:val="00EB79A1"/>
    <w:rsid w:val="00EB7A48"/>
    <w:rsid w:val="00EB7AA2"/>
    <w:rsid w:val="00EB7C14"/>
    <w:rsid w:val="00EB7D2E"/>
    <w:rsid w:val="00EB7D37"/>
    <w:rsid w:val="00EB7F06"/>
    <w:rsid w:val="00EB7FBE"/>
    <w:rsid w:val="00EC0014"/>
    <w:rsid w:val="00EC0233"/>
    <w:rsid w:val="00EC02D1"/>
    <w:rsid w:val="00EC0354"/>
    <w:rsid w:val="00EC043C"/>
    <w:rsid w:val="00EC04DF"/>
    <w:rsid w:val="00EC05A4"/>
    <w:rsid w:val="00EC0776"/>
    <w:rsid w:val="00EC079B"/>
    <w:rsid w:val="00EC083F"/>
    <w:rsid w:val="00EC0864"/>
    <w:rsid w:val="00EC093D"/>
    <w:rsid w:val="00EC0983"/>
    <w:rsid w:val="00EC099B"/>
    <w:rsid w:val="00EC09E6"/>
    <w:rsid w:val="00EC0A1A"/>
    <w:rsid w:val="00EC0AAF"/>
    <w:rsid w:val="00EC0BF1"/>
    <w:rsid w:val="00EC0E8B"/>
    <w:rsid w:val="00EC0FEE"/>
    <w:rsid w:val="00EC1100"/>
    <w:rsid w:val="00EC115C"/>
    <w:rsid w:val="00EC122B"/>
    <w:rsid w:val="00EC127A"/>
    <w:rsid w:val="00EC12B3"/>
    <w:rsid w:val="00EC1366"/>
    <w:rsid w:val="00EC13C4"/>
    <w:rsid w:val="00EC1461"/>
    <w:rsid w:val="00EC1495"/>
    <w:rsid w:val="00EC1537"/>
    <w:rsid w:val="00EC1683"/>
    <w:rsid w:val="00EC1691"/>
    <w:rsid w:val="00EC1732"/>
    <w:rsid w:val="00EC1770"/>
    <w:rsid w:val="00EC18E7"/>
    <w:rsid w:val="00EC1A3C"/>
    <w:rsid w:val="00EC1ADD"/>
    <w:rsid w:val="00EC1B81"/>
    <w:rsid w:val="00EC1BAD"/>
    <w:rsid w:val="00EC1CF2"/>
    <w:rsid w:val="00EC1D17"/>
    <w:rsid w:val="00EC1DFD"/>
    <w:rsid w:val="00EC1E2C"/>
    <w:rsid w:val="00EC1E80"/>
    <w:rsid w:val="00EC1F1B"/>
    <w:rsid w:val="00EC2121"/>
    <w:rsid w:val="00EC213F"/>
    <w:rsid w:val="00EC22A4"/>
    <w:rsid w:val="00EC23F5"/>
    <w:rsid w:val="00EC252D"/>
    <w:rsid w:val="00EC2810"/>
    <w:rsid w:val="00EC2936"/>
    <w:rsid w:val="00EC2ADB"/>
    <w:rsid w:val="00EC2C12"/>
    <w:rsid w:val="00EC2C17"/>
    <w:rsid w:val="00EC2CA3"/>
    <w:rsid w:val="00EC2D22"/>
    <w:rsid w:val="00EC2D29"/>
    <w:rsid w:val="00EC2D3B"/>
    <w:rsid w:val="00EC2F13"/>
    <w:rsid w:val="00EC30F4"/>
    <w:rsid w:val="00EC310B"/>
    <w:rsid w:val="00EC31DE"/>
    <w:rsid w:val="00EC338A"/>
    <w:rsid w:val="00EC340C"/>
    <w:rsid w:val="00EC3447"/>
    <w:rsid w:val="00EC3537"/>
    <w:rsid w:val="00EC3538"/>
    <w:rsid w:val="00EC368B"/>
    <w:rsid w:val="00EC3844"/>
    <w:rsid w:val="00EC38E5"/>
    <w:rsid w:val="00EC3975"/>
    <w:rsid w:val="00EC3A18"/>
    <w:rsid w:val="00EC3A99"/>
    <w:rsid w:val="00EC3E39"/>
    <w:rsid w:val="00EC3EA1"/>
    <w:rsid w:val="00EC3F9F"/>
    <w:rsid w:val="00EC404E"/>
    <w:rsid w:val="00EC4101"/>
    <w:rsid w:val="00EC4185"/>
    <w:rsid w:val="00EC41D9"/>
    <w:rsid w:val="00EC41FD"/>
    <w:rsid w:val="00EC4232"/>
    <w:rsid w:val="00EC4288"/>
    <w:rsid w:val="00EC428E"/>
    <w:rsid w:val="00EC4440"/>
    <w:rsid w:val="00EC459C"/>
    <w:rsid w:val="00EC45A6"/>
    <w:rsid w:val="00EC4652"/>
    <w:rsid w:val="00EC46E6"/>
    <w:rsid w:val="00EC4878"/>
    <w:rsid w:val="00EC48B1"/>
    <w:rsid w:val="00EC4A81"/>
    <w:rsid w:val="00EC4AAC"/>
    <w:rsid w:val="00EC4AB1"/>
    <w:rsid w:val="00EC4D68"/>
    <w:rsid w:val="00EC4ED0"/>
    <w:rsid w:val="00EC4FDB"/>
    <w:rsid w:val="00EC51C4"/>
    <w:rsid w:val="00EC552F"/>
    <w:rsid w:val="00EC55BE"/>
    <w:rsid w:val="00EC566C"/>
    <w:rsid w:val="00EC57CB"/>
    <w:rsid w:val="00EC5864"/>
    <w:rsid w:val="00EC58F6"/>
    <w:rsid w:val="00EC59C6"/>
    <w:rsid w:val="00EC5A20"/>
    <w:rsid w:val="00EC5A2B"/>
    <w:rsid w:val="00EC5B6A"/>
    <w:rsid w:val="00EC5BE3"/>
    <w:rsid w:val="00EC5D30"/>
    <w:rsid w:val="00EC5D65"/>
    <w:rsid w:val="00EC5E72"/>
    <w:rsid w:val="00EC5E86"/>
    <w:rsid w:val="00EC6119"/>
    <w:rsid w:val="00EC6226"/>
    <w:rsid w:val="00EC62CD"/>
    <w:rsid w:val="00EC637D"/>
    <w:rsid w:val="00EC63F1"/>
    <w:rsid w:val="00EC64F0"/>
    <w:rsid w:val="00EC65F9"/>
    <w:rsid w:val="00EC6708"/>
    <w:rsid w:val="00EC6733"/>
    <w:rsid w:val="00EC67CF"/>
    <w:rsid w:val="00EC67F9"/>
    <w:rsid w:val="00EC6A8E"/>
    <w:rsid w:val="00EC6B2E"/>
    <w:rsid w:val="00EC6B6D"/>
    <w:rsid w:val="00EC6C8D"/>
    <w:rsid w:val="00EC6DB3"/>
    <w:rsid w:val="00EC6E6D"/>
    <w:rsid w:val="00EC6EF8"/>
    <w:rsid w:val="00EC6F85"/>
    <w:rsid w:val="00EC6FFC"/>
    <w:rsid w:val="00EC7026"/>
    <w:rsid w:val="00EC7119"/>
    <w:rsid w:val="00EC72BE"/>
    <w:rsid w:val="00EC737C"/>
    <w:rsid w:val="00EC7898"/>
    <w:rsid w:val="00EC798C"/>
    <w:rsid w:val="00EC79BE"/>
    <w:rsid w:val="00EC7C76"/>
    <w:rsid w:val="00EC7D23"/>
    <w:rsid w:val="00EC7DFA"/>
    <w:rsid w:val="00EC7E35"/>
    <w:rsid w:val="00ED0071"/>
    <w:rsid w:val="00ED0143"/>
    <w:rsid w:val="00ED0193"/>
    <w:rsid w:val="00ED03D6"/>
    <w:rsid w:val="00ED0411"/>
    <w:rsid w:val="00ED0429"/>
    <w:rsid w:val="00ED04C9"/>
    <w:rsid w:val="00ED0679"/>
    <w:rsid w:val="00ED06CF"/>
    <w:rsid w:val="00ED0724"/>
    <w:rsid w:val="00ED0795"/>
    <w:rsid w:val="00ED07A3"/>
    <w:rsid w:val="00ED08A3"/>
    <w:rsid w:val="00ED0945"/>
    <w:rsid w:val="00ED0AEE"/>
    <w:rsid w:val="00ED0B5E"/>
    <w:rsid w:val="00ED0B8A"/>
    <w:rsid w:val="00ED0C21"/>
    <w:rsid w:val="00ED0C69"/>
    <w:rsid w:val="00ED0CD6"/>
    <w:rsid w:val="00ED0DB1"/>
    <w:rsid w:val="00ED0FA5"/>
    <w:rsid w:val="00ED1004"/>
    <w:rsid w:val="00ED101C"/>
    <w:rsid w:val="00ED1090"/>
    <w:rsid w:val="00ED1173"/>
    <w:rsid w:val="00ED1211"/>
    <w:rsid w:val="00ED143E"/>
    <w:rsid w:val="00ED147F"/>
    <w:rsid w:val="00ED14A9"/>
    <w:rsid w:val="00ED15EA"/>
    <w:rsid w:val="00ED16D9"/>
    <w:rsid w:val="00ED18D1"/>
    <w:rsid w:val="00ED18FF"/>
    <w:rsid w:val="00ED1908"/>
    <w:rsid w:val="00ED1958"/>
    <w:rsid w:val="00ED1AA0"/>
    <w:rsid w:val="00ED1BF9"/>
    <w:rsid w:val="00ED1CAD"/>
    <w:rsid w:val="00ED1CD1"/>
    <w:rsid w:val="00ED1E6A"/>
    <w:rsid w:val="00ED2162"/>
    <w:rsid w:val="00ED222C"/>
    <w:rsid w:val="00ED224A"/>
    <w:rsid w:val="00ED2296"/>
    <w:rsid w:val="00ED22ED"/>
    <w:rsid w:val="00ED23FA"/>
    <w:rsid w:val="00ED2457"/>
    <w:rsid w:val="00ED247C"/>
    <w:rsid w:val="00ED25D1"/>
    <w:rsid w:val="00ED264B"/>
    <w:rsid w:val="00ED2777"/>
    <w:rsid w:val="00ED27BE"/>
    <w:rsid w:val="00ED2831"/>
    <w:rsid w:val="00ED28B6"/>
    <w:rsid w:val="00ED28E7"/>
    <w:rsid w:val="00ED294B"/>
    <w:rsid w:val="00ED2BE0"/>
    <w:rsid w:val="00ED2D8A"/>
    <w:rsid w:val="00ED2EDF"/>
    <w:rsid w:val="00ED318E"/>
    <w:rsid w:val="00ED31F2"/>
    <w:rsid w:val="00ED3313"/>
    <w:rsid w:val="00ED333C"/>
    <w:rsid w:val="00ED340A"/>
    <w:rsid w:val="00ED3494"/>
    <w:rsid w:val="00ED368D"/>
    <w:rsid w:val="00ED36D6"/>
    <w:rsid w:val="00ED37E3"/>
    <w:rsid w:val="00ED392A"/>
    <w:rsid w:val="00ED3A73"/>
    <w:rsid w:val="00ED3D3C"/>
    <w:rsid w:val="00ED3EAC"/>
    <w:rsid w:val="00ED3EFC"/>
    <w:rsid w:val="00ED3EFF"/>
    <w:rsid w:val="00ED4019"/>
    <w:rsid w:val="00ED40EC"/>
    <w:rsid w:val="00ED4195"/>
    <w:rsid w:val="00ED41CA"/>
    <w:rsid w:val="00ED42B0"/>
    <w:rsid w:val="00ED42E7"/>
    <w:rsid w:val="00ED43DB"/>
    <w:rsid w:val="00ED4606"/>
    <w:rsid w:val="00ED4A41"/>
    <w:rsid w:val="00ED4A5D"/>
    <w:rsid w:val="00ED4B8E"/>
    <w:rsid w:val="00ED4B99"/>
    <w:rsid w:val="00ED4BFB"/>
    <w:rsid w:val="00ED4C58"/>
    <w:rsid w:val="00ED4D3D"/>
    <w:rsid w:val="00ED4E3E"/>
    <w:rsid w:val="00ED4EFF"/>
    <w:rsid w:val="00ED4FE0"/>
    <w:rsid w:val="00ED4FF1"/>
    <w:rsid w:val="00ED50BF"/>
    <w:rsid w:val="00ED517D"/>
    <w:rsid w:val="00ED525F"/>
    <w:rsid w:val="00ED5304"/>
    <w:rsid w:val="00ED5355"/>
    <w:rsid w:val="00ED5439"/>
    <w:rsid w:val="00ED55D1"/>
    <w:rsid w:val="00ED55DF"/>
    <w:rsid w:val="00ED55F1"/>
    <w:rsid w:val="00ED5640"/>
    <w:rsid w:val="00ED5647"/>
    <w:rsid w:val="00ED57CA"/>
    <w:rsid w:val="00ED597E"/>
    <w:rsid w:val="00ED5A50"/>
    <w:rsid w:val="00ED5A93"/>
    <w:rsid w:val="00ED5BCC"/>
    <w:rsid w:val="00ED5C5B"/>
    <w:rsid w:val="00ED5CAE"/>
    <w:rsid w:val="00ED5CCC"/>
    <w:rsid w:val="00ED5D54"/>
    <w:rsid w:val="00ED5D8D"/>
    <w:rsid w:val="00ED5EF0"/>
    <w:rsid w:val="00ED5F0C"/>
    <w:rsid w:val="00ED612F"/>
    <w:rsid w:val="00ED6231"/>
    <w:rsid w:val="00ED628B"/>
    <w:rsid w:val="00ED6298"/>
    <w:rsid w:val="00ED62A9"/>
    <w:rsid w:val="00ED6412"/>
    <w:rsid w:val="00ED6451"/>
    <w:rsid w:val="00ED66D6"/>
    <w:rsid w:val="00ED6764"/>
    <w:rsid w:val="00ED6858"/>
    <w:rsid w:val="00ED69E4"/>
    <w:rsid w:val="00ED6CA9"/>
    <w:rsid w:val="00ED6DFB"/>
    <w:rsid w:val="00ED6F4C"/>
    <w:rsid w:val="00ED6F8F"/>
    <w:rsid w:val="00ED70A0"/>
    <w:rsid w:val="00ED7367"/>
    <w:rsid w:val="00ED7487"/>
    <w:rsid w:val="00ED767A"/>
    <w:rsid w:val="00ED77DC"/>
    <w:rsid w:val="00ED786E"/>
    <w:rsid w:val="00ED78FE"/>
    <w:rsid w:val="00ED79F7"/>
    <w:rsid w:val="00ED7A55"/>
    <w:rsid w:val="00ED7CDC"/>
    <w:rsid w:val="00ED7F23"/>
    <w:rsid w:val="00ED7FB8"/>
    <w:rsid w:val="00EE001C"/>
    <w:rsid w:val="00EE00B2"/>
    <w:rsid w:val="00EE01FD"/>
    <w:rsid w:val="00EE023B"/>
    <w:rsid w:val="00EE0300"/>
    <w:rsid w:val="00EE0403"/>
    <w:rsid w:val="00EE0786"/>
    <w:rsid w:val="00EE0820"/>
    <w:rsid w:val="00EE087A"/>
    <w:rsid w:val="00EE0A63"/>
    <w:rsid w:val="00EE0AEA"/>
    <w:rsid w:val="00EE0BE3"/>
    <w:rsid w:val="00EE0BEC"/>
    <w:rsid w:val="00EE0C62"/>
    <w:rsid w:val="00EE0C6E"/>
    <w:rsid w:val="00EE0C9F"/>
    <w:rsid w:val="00EE0D97"/>
    <w:rsid w:val="00EE0DAD"/>
    <w:rsid w:val="00EE0E8B"/>
    <w:rsid w:val="00EE0EB9"/>
    <w:rsid w:val="00EE0ED9"/>
    <w:rsid w:val="00EE0FC3"/>
    <w:rsid w:val="00EE1065"/>
    <w:rsid w:val="00EE1118"/>
    <w:rsid w:val="00EE11B8"/>
    <w:rsid w:val="00EE124A"/>
    <w:rsid w:val="00EE14E3"/>
    <w:rsid w:val="00EE16FE"/>
    <w:rsid w:val="00EE1709"/>
    <w:rsid w:val="00EE1729"/>
    <w:rsid w:val="00EE1774"/>
    <w:rsid w:val="00EE18B7"/>
    <w:rsid w:val="00EE1A78"/>
    <w:rsid w:val="00EE1C03"/>
    <w:rsid w:val="00EE1C50"/>
    <w:rsid w:val="00EE1C54"/>
    <w:rsid w:val="00EE1D87"/>
    <w:rsid w:val="00EE1F89"/>
    <w:rsid w:val="00EE201F"/>
    <w:rsid w:val="00EE202B"/>
    <w:rsid w:val="00EE219D"/>
    <w:rsid w:val="00EE232F"/>
    <w:rsid w:val="00EE233F"/>
    <w:rsid w:val="00EE23EC"/>
    <w:rsid w:val="00EE2502"/>
    <w:rsid w:val="00EE2546"/>
    <w:rsid w:val="00EE2586"/>
    <w:rsid w:val="00EE279E"/>
    <w:rsid w:val="00EE27EA"/>
    <w:rsid w:val="00EE281F"/>
    <w:rsid w:val="00EE28E5"/>
    <w:rsid w:val="00EE29A5"/>
    <w:rsid w:val="00EE2A0F"/>
    <w:rsid w:val="00EE2AB3"/>
    <w:rsid w:val="00EE2B31"/>
    <w:rsid w:val="00EE2B81"/>
    <w:rsid w:val="00EE2C74"/>
    <w:rsid w:val="00EE2C92"/>
    <w:rsid w:val="00EE2E3F"/>
    <w:rsid w:val="00EE2E7A"/>
    <w:rsid w:val="00EE3033"/>
    <w:rsid w:val="00EE3037"/>
    <w:rsid w:val="00EE306F"/>
    <w:rsid w:val="00EE34FD"/>
    <w:rsid w:val="00EE36FE"/>
    <w:rsid w:val="00EE37DD"/>
    <w:rsid w:val="00EE3842"/>
    <w:rsid w:val="00EE3915"/>
    <w:rsid w:val="00EE3990"/>
    <w:rsid w:val="00EE3AB6"/>
    <w:rsid w:val="00EE3CDC"/>
    <w:rsid w:val="00EE3D02"/>
    <w:rsid w:val="00EE3E79"/>
    <w:rsid w:val="00EE3F01"/>
    <w:rsid w:val="00EE3F3E"/>
    <w:rsid w:val="00EE3FE1"/>
    <w:rsid w:val="00EE4037"/>
    <w:rsid w:val="00EE4046"/>
    <w:rsid w:val="00EE408F"/>
    <w:rsid w:val="00EE40A3"/>
    <w:rsid w:val="00EE42A4"/>
    <w:rsid w:val="00EE42A6"/>
    <w:rsid w:val="00EE42B7"/>
    <w:rsid w:val="00EE42D2"/>
    <w:rsid w:val="00EE42FE"/>
    <w:rsid w:val="00EE4317"/>
    <w:rsid w:val="00EE4337"/>
    <w:rsid w:val="00EE438E"/>
    <w:rsid w:val="00EE4483"/>
    <w:rsid w:val="00EE4490"/>
    <w:rsid w:val="00EE45A5"/>
    <w:rsid w:val="00EE4776"/>
    <w:rsid w:val="00EE485B"/>
    <w:rsid w:val="00EE48A3"/>
    <w:rsid w:val="00EE497C"/>
    <w:rsid w:val="00EE4CDC"/>
    <w:rsid w:val="00EE4D7C"/>
    <w:rsid w:val="00EE4DAC"/>
    <w:rsid w:val="00EE4DD5"/>
    <w:rsid w:val="00EE51A1"/>
    <w:rsid w:val="00EE5213"/>
    <w:rsid w:val="00EE5326"/>
    <w:rsid w:val="00EE532A"/>
    <w:rsid w:val="00EE532B"/>
    <w:rsid w:val="00EE5364"/>
    <w:rsid w:val="00EE53A7"/>
    <w:rsid w:val="00EE540F"/>
    <w:rsid w:val="00EE56BD"/>
    <w:rsid w:val="00EE590D"/>
    <w:rsid w:val="00EE5985"/>
    <w:rsid w:val="00EE5A45"/>
    <w:rsid w:val="00EE5A84"/>
    <w:rsid w:val="00EE5BC3"/>
    <w:rsid w:val="00EE5CA7"/>
    <w:rsid w:val="00EE5CB6"/>
    <w:rsid w:val="00EE5EA0"/>
    <w:rsid w:val="00EE601E"/>
    <w:rsid w:val="00EE60A8"/>
    <w:rsid w:val="00EE60EA"/>
    <w:rsid w:val="00EE674C"/>
    <w:rsid w:val="00EE6768"/>
    <w:rsid w:val="00EE67E3"/>
    <w:rsid w:val="00EE68B0"/>
    <w:rsid w:val="00EE6960"/>
    <w:rsid w:val="00EE69FB"/>
    <w:rsid w:val="00EE6C1A"/>
    <w:rsid w:val="00EE6E72"/>
    <w:rsid w:val="00EE6EFD"/>
    <w:rsid w:val="00EE6F73"/>
    <w:rsid w:val="00EE6FB3"/>
    <w:rsid w:val="00EE6FBF"/>
    <w:rsid w:val="00EE70B1"/>
    <w:rsid w:val="00EE732D"/>
    <w:rsid w:val="00EE73A1"/>
    <w:rsid w:val="00EE741A"/>
    <w:rsid w:val="00EE768B"/>
    <w:rsid w:val="00EE77F6"/>
    <w:rsid w:val="00EE7823"/>
    <w:rsid w:val="00EE78FF"/>
    <w:rsid w:val="00EE791D"/>
    <w:rsid w:val="00EE796D"/>
    <w:rsid w:val="00EE79EA"/>
    <w:rsid w:val="00EE79F5"/>
    <w:rsid w:val="00EE7A45"/>
    <w:rsid w:val="00EE7A4D"/>
    <w:rsid w:val="00EE7A56"/>
    <w:rsid w:val="00EE7BB0"/>
    <w:rsid w:val="00EE7BCB"/>
    <w:rsid w:val="00EE7CA3"/>
    <w:rsid w:val="00EE7CD5"/>
    <w:rsid w:val="00EE7D7C"/>
    <w:rsid w:val="00EE7D99"/>
    <w:rsid w:val="00EE7E34"/>
    <w:rsid w:val="00EF0001"/>
    <w:rsid w:val="00EF02B9"/>
    <w:rsid w:val="00EF0430"/>
    <w:rsid w:val="00EF0553"/>
    <w:rsid w:val="00EF055B"/>
    <w:rsid w:val="00EF05D6"/>
    <w:rsid w:val="00EF064B"/>
    <w:rsid w:val="00EF0688"/>
    <w:rsid w:val="00EF0697"/>
    <w:rsid w:val="00EF0B47"/>
    <w:rsid w:val="00EF0D5D"/>
    <w:rsid w:val="00EF0DF6"/>
    <w:rsid w:val="00EF0F08"/>
    <w:rsid w:val="00EF103E"/>
    <w:rsid w:val="00EF1171"/>
    <w:rsid w:val="00EF1213"/>
    <w:rsid w:val="00EF125F"/>
    <w:rsid w:val="00EF136F"/>
    <w:rsid w:val="00EF13F0"/>
    <w:rsid w:val="00EF146C"/>
    <w:rsid w:val="00EF164D"/>
    <w:rsid w:val="00EF1678"/>
    <w:rsid w:val="00EF173B"/>
    <w:rsid w:val="00EF177E"/>
    <w:rsid w:val="00EF18E9"/>
    <w:rsid w:val="00EF19E4"/>
    <w:rsid w:val="00EF1A24"/>
    <w:rsid w:val="00EF1A25"/>
    <w:rsid w:val="00EF1A26"/>
    <w:rsid w:val="00EF1ACC"/>
    <w:rsid w:val="00EF1C3B"/>
    <w:rsid w:val="00EF1DD6"/>
    <w:rsid w:val="00EF1DFA"/>
    <w:rsid w:val="00EF1E1D"/>
    <w:rsid w:val="00EF1E35"/>
    <w:rsid w:val="00EF216B"/>
    <w:rsid w:val="00EF2394"/>
    <w:rsid w:val="00EF252A"/>
    <w:rsid w:val="00EF2799"/>
    <w:rsid w:val="00EF2893"/>
    <w:rsid w:val="00EF28C0"/>
    <w:rsid w:val="00EF28D6"/>
    <w:rsid w:val="00EF28F1"/>
    <w:rsid w:val="00EF290A"/>
    <w:rsid w:val="00EF29EF"/>
    <w:rsid w:val="00EF2B55"/>
    <w:rsid w:val="00EF2CEA"/>
    <w:rsid w:val="00EF2D0D"/>
    <w:rsid w:val="00EF2E92"/>
    <w:rsid w:val="00EF2F4A"/>
    <w:rsid w:val="00EF2FCC"/>
    <w:rsid w:val="00EF308A"/>
    <w:rsid w:val="00EF32A6"/>
    <w:rsid w:val="00EF3482"/>
    <w:rsid w:val="00EF34E3"/>
    <w:rsid w:val="00EF3547"/>
    <w:rsid w:val="00EF3626"/>
    <w:rsid w:val="00EF3645"/>
    <w:rsid w:val="00EF3727"/>
    <w:rsid w:val="00EF3743"/>
    <w:rsid w:val="00EF37B2"/>
    <w:rsid w:val="00EF37F4"/>
    <w:rsid w:val="00EF3931"/>
    <w:rsid w:val="00EF396C"/>
    <w:rsid w:val="00EF39CA"/>
    <w:rsid w:val="00EF3A52"/>
    <w:rsid w:val="00EF3A72"/>
    <w:rsid w:val="00EF3B53"/>
    <w:rsid w:val="00EF3C77"/>
    <w:rsid w:val="00EF3DAC"/>
    <w:rsid w:val="00EF3E59"/>
    <w:rsid w:val="00EF3EF7"/>
    <w:rsid w:val="00EF3EFC"/>
    <w:rsid w:val="00EF3EFF"/>
    <w:rsid w:val="00EF3F26"/>
    <w:rsid w:val="00EF3F78"/>
    <w:rsid w:val="00EF434C"/>
    <w:rsid w:val="00EF43DC"/>
    <w:rsid w:val="00EF4682"/>
    <w:rsid w:val="00EF4751"/>
    <w:rsid w:val="00EF4833"/>
    <w:rsid w:val="00EF4975"/>
    <w:rsid w:val="00EF4A57"/>
    <w:rsid w:val="00EF4B8B"/>
    <w:rsid w:val="00EF4DBB"/>
    <w:rsid w:val="00EF4DDC"/>
    <w:rsid w:val="00EF4DE0"/>
    <w:rsid w:val="00EF4E6A"/>
    <w:rsid w:val="00EF4F7B"/>
    <w:rsid w:val="00EF4FEE"/>
    <w:rsid w:val="00EF5050"/>
    <w:rsid w:val="00EF5112"/>
    <w:rsid w:val="00EF5422"/>
    <w:rsid w:val="00EF5511"/>
    <w:rsid w:val="00EF552E"/>
    <w:rsid w:val="00EF5597"/>
    <w:rsid w:val="00EF56A7"/>
    <w:rsid w:val="00EF56B1"/>
    <w:rsid w:val="00EF56E3"/>
    <w:rsid w:val="00EF57DD"/>
    <w:rsid w:val="00EF5989"/>
    <w:rsid w:val="00EF5A77"/>
    <w:rsid w:val="00EF5B2B"/>
    <w:rsid w:val="00EF5B65"/>
    <w:rsid w:val="00EF5B6C"/>
    <w:rsid w:val="00EF5FCA"/>
    <w:rsid w:val="00EF60AA"/>
    <w:rsid w:val="00EF60B1"/>
    <w:rsid w:val="00EF61E9"/>
    <w:rsid w:val="00EF61EB"/>
    <w:rsid w:val="00EF64A0"/>
    <w:rsid w:val="00EF64BF"/>
    <w:rsid w:val="00EF654C"/>
    <w:rsid w:val="00EF6895"/>
    <w:rsid w:val="00EF68B0"/>
    <w:rsid w:val="00EF6992"/>
    <w:rsid w:val="00EF69AB"/>
    <w:rsid w:val="00EF6A80"/>
    <w:rsid w:val="00EF6BEF"/>
    <w:rsid w:val="00EF6C49"/>
    <w:rsid w:val="00EF6CA2"/>
    <w:rsid w:val="00EF6D14"/>
    <w:rsid w:val="00EF6D1E"/>
    <w:rsid w:val="00EF6D64"/>
    <w:rsid w:val="00EF6DEA"/>
    <w:rsid w:val="00EF6EB7"/>
    <w:rsid w:val="00EF6F8D"/>
    <w:rsid w:val="00EF6FDD"/>
    <w:rsid w:val="00EF71C6"/>
    <w:rsid w:val="00EF7298"/>
    <w:rsid w:val="00EF7534"/>
    <w:rsid w:val="00EF762F"/>
    <w:rsid w:val="00EF77CB"/>
    <w:rsid w:val="00EF799C"/>
    <w:rsid w:val="00EF7A58"/>
    <w:rsid w:val="00EF7ABA"/>
    <w:rsid w:val="00EF7B2F"/>
    <w:rsid w:val="00EF7EBC"/>
    <w:rsid w:val="00EF7F99"/>
    <w:rsid w:val="00F0001C"/>
    <w:rsid w:val="00F000E0"/>
    <w:rsid w:val="00F0017C"/>
    <w:rsid w:val="00F001C4"/>
    <w:rsid w:val="00F00276"/>
    <w:rsid w:val="00F002FD"/>
    <w:rsid w:val="00F0039F"/>
    <w:rsid w:val="00F0083D"/>
    <w:rsid w:val="00F00846"/>
    <w:rsid w:val="00F00997"/>
    <w:rsid w:val="00F00A31"/>
    <w:rsid w:val="00F00A7E"/>
    <w:rsid w:val="00F00C47"/>
    <w:rsid w:val="00F00D69"/>
    <w:rsid w:val="00F00D93"/>
    <w:rsid w:val="00F00DF3"/>
    <w:rsid w:val="00F00E8E"/>
    <w:rsid w:val="00F00FB5"/>
    <w:rsid w:val="00F00FED"/>
    <w:rsid w:val="00F0107E"/>
    <w:rsid w:val="00F010E5"/>
    <w:rsid w:val="00F01139"/>
    <w:rsid w:val="00F01335"/>
    <w:rsid w:val="00F01550"/>
    <w:rsid w:val="00F01597"/>
    <w:rsid w:val="00F019C6"/>
    <w:rsid w:val="00F01B12"/>
    <w:rsid w:val="00F01B66"/>
    <w:rsid w:val="00F01D95"/>
    <w:rsid w:val="00F01E48"/>
    <w:rsid w:val="00F01FCC"/>
    <w:rsid w:val="00F02045"/>
    <w:rsid w:val="00F0218B"/>
    <w:rsid w:val="00F021D3"/>
    <w:rsid w:val="00F0221F"/>
    <w:rsid w:val="00F02390"/>
    <w:rsid w:val="00F02465"/>
    <w:rsid w:val="00F024C5"/>
    <w:rsid w:val="00F025BC"/>
    <w:rsid w:val="00F02739"/>
    <w:rsid w:val="00F02761"/>
    <w:rsid w:val="00F02992"/>
    <w:rsid w:val="00F02AAC"/>
    <w:rsid w:val="00F02D3A"/>
    <w:rsid w:val="00F02D86"/>
    <w:rsid w:val="00F02F0B"/>
    <w:rsid w:val="00F03044"/>
    <w:rsid w:val="00F030A9"/>
    <w:rsid w:val="00F033FE"/>
    <w:rsid w:val="00F034D6"/>
    <w:rsid w:val="00F035B4"/>
    <w:rsid w:val="00F0373C"/>
    <w:rsid w:val="00F038F6"/>
    <w:rsid w:val="00F0392B"/>
    <w:rsid w:val="00F039DE"/>
    <w:rsid w:val="00F03A0B"/>
    <w:rsid w:val="00F03A81"/>
    <w:rsid w:val="00F03AC9"/>
    <w:rsid w:val="00F03B27"/>
    <w:rsid w:val="00F03B9D"/>
    <w:rsid w:val="00F03CC2"/>
    <w:rsid w:val="00F03CCB"/>
    <w:rsid w:val="00F03F68"/>
    <w:rsid w:val="00F03FDB"/>
    <w:rsid w:val="00F04049"/>
    <w:rsid w:val="00F040E5"/>
    <w:rsid w:val="00F0412C"/>
    <w:rsid w:val="00F043E9"/>
    <w:rsid w:val="00F0468A"/>
    <w:rsid w:val="00F046A5"/>
    <w:rsid w:val="00F046EE"/>
    <w:rsid w:val="00F047B0"/>
    <w:rsid w:val="00F04BB4"/>
    <w:rsid w:val="00F04C72"/>
    <w:rsid w:val="00F04CED"/>
    <w:rsid w:val="00F04EE4"/>
    <w:rsid w:val="00F04F8B"/>
    <w:rsid w:val="00F04FA5"/>
    <w:rsid w:val="00F05076"/>
    <w:rsid w:val="00F05117"/>
    <w:rsid w:val="00F0536E"/>
    <w:rsid w:val="00F0539C"/>
    <w:rsid w:val="00F0550E"/>
    <w:rsid w:val="00F0573F"/>
    <w:rsid w:val="00F05746"/>
    <w:rsid w:val="00F05941"/>
    <w:rsid w:val="00F05A7B"/>
    <w:rsid w:val="00F05B6B"/>
    <w:rsid w:val="00F05C3D"/>
    <w:rsid w:val="00F05DE5"/>
    <w:rsid w:val="00F05E41"/>
    <w:rsid w:val="00F05F89"/>
    <w:rsid w:val="00F05FC7"/>
    <w:rsid w:val="00F060BB"/>
    <w:rsid w:val="00F06223"/>
    <w:rsid w:val="00F06324"/>
    <w:rsid w:val="00F06533"/>
    <w:rsid w:val="00F06659"/>
    <w:rsid w:val="00F06803"/>
    <w:rsid w:val="00F0681C"/>
    <w:rsid w:val="00F069DB"/>
    <w:rsid w:val="00F069E6"/>
    <w:rsid w:val="00F06A81"/>
    <w:rsid w:val="00F06CFB"/>
    <w:rsid w:val="00F06D4B"/>
    <w:rsid w:val="00F06D88"/>
    <w:rsid w:val="00F06F13"/>
    <w:rsid w:val="00F06F9F"/>
    <w:rsid w:val="00F070B5"/>
    <w:rsid w:val="00F0740B"/>
    <w:rsid w:val="00F074F2"/>
    <w:rsid w:val="00F074FE"/>
    <w:rsid w:val="00F0757B"/>
    <w:rsid w:val="00F075D5"/>
    <w:rsid w:val="00F07670"/>
    <w:rsid w:val="00F0775B"/>
    <w:rsid w:val="00F07806"/>
    <w:rsid w:val="00F078FD"/>
    <w:rsid w:val="00F0791D"/>
    <w:rsid w:val="00F07B3D"/>
    <w:rsid w:val="00F07C72"/>
    <w:rsid w:val="00F10124"/>
    <w:rsid w:val="00F101C7"/>
    <w:rsid w:val="00F101F2"/>
    <w:rsid w:val="00F10504"/>
    <w:rsid w:val="00F106D5"/>
    <w:rsid w:val="00F10733"/>
    <w:rsid w:val="00F10863"/>
    <w:rsid w:val="00F10962"/>
    <w:rsid w:val="00F10B9B"/>
    <w:rsid w:val="00F10D32"/>
    <w:rsid w:val="00F10F73"/>
    <w:rsid w:val="00F10FAE"/>
    <w:rsid w:val="00F1100C"/>
    <w:rsid w:val="00F1107C"/>
    <w:rsid w:val="00F11248"/>
    <w:rsid w:val="00F11482"/>
    <w:rsid w:val="00F114C2"/>
    <w:rsid w:val="00F1165B"/>
    <w:rsid w:val="00F1169F"/>
    <w:rsid w:val="00F1186A"/>
    <w:rsid w:val="00F118E4"/>
    <w:rsid w:val="00F119C8"/>
    <w:rsid w:val="00F11A08"/>
    <w:rsid w:val="00F11A47"/>
    <w:rsid w:val="00F11B73"/>
    <w:rsid w:val="00F11BF6"/>
    <w:rsid w:val="00F11C8B"/>
    <w:rsid w:val="00F11CA0"/>
    <w:rsid w:val="00F11FAB"/>
    <w:rsid w:val="00F12037"/>
    <w:rsid w:val="00F120B7"/>
    <w:rsid w:val="00F1217D"/>
    <w:rsid w:val="00F1227C"/>
    <w:rsid w:val="00F122EA"/>
    <w:rsid w:val="00F12372"/>
    <w:rsid w:val="00F123C9"/>
    <w:rsid w:val="00F12427"/>
    <w:rsid w:val="00F12446"/>
    <w:rsid w:val="00F12481"/>
    <w:rsid w:val="00F124F7"/>
    <w:rsid w:val="00F12546"/>
    <w:rsid w:val="00F12604"/>
    <w:rsid w:val="00F12727"/>
    <w:rsid w:val="00F128C9"/>
    <w:rsid w:val="00F1292F"/>
    <w:rsid w:val="00F12ADF"/>
    <w:rsid w:val="00F12BD5"/>
    <w:rsid w:val="00F12DF3"/>
    <w:rsid w:val="00F12E28"/>
    <w:rsid w:val="00F12E3F"/>
    <w:rsid w:val="00F12E91"/>
    <w:rsid w:val="00F1303F"/>
    <w:rsid w:val="00F130A8"/>
    <w:rsid w:val="00F131AB"/>
    <w:rsid w:val="00F1329F"/>
    <w:rsid w:val="00F132F7"/>
    <w:rsid w:val="00F133F1"/>
    <w:rsid w:val="00F134A6"/>
    <w:rsid w:val="00F134CE"/>
    <w:rsid w:val="00F134DF"/>
    <w:rsid w:val="00F136E7"/>
    <w:rsid w:val="00F1375B"/>
    <w:rsid w:val="00F1383B"/>
    <w:rsid w:val="00F13977"/>
    <w:rsid w:val="00F139A6"/>
    <w:rsid w:val="00F13BEE"/>
    <w:rsid w:val="00F13BFE"/>
    <w:rsid w:val="00F13C1E"/>
    <w:rsid w:val="00F13CD5"/>
    <w:rsid w:val="00F13DA7"/>
    <w:rsid w:val="00F13E24"/>
    <w:rsid w:val="00F141EA"/>
    <w:rsid w:val="00F142DA"/>
    <w:rsid w:val="00F14483"/>
    <w:rsid w:val="00F146AD"/>
    <w:rsid w:val="00F146CB"/>
    <w:rsid w:val="00F147CC"/>
    <w:rsid w:val="00F1482B"/>
    <w:rsid w:val="00F14CB0"/>
    <w:rsid w:val="00F14F24"/>
    <w:rsid w:val="00F14F49"/>
    <w:rsid w:val="00F14FB7"/>
    <w:rsid w:val="00F14FEB"/>
    <w:rsid w:val="00F1501F"/>
    <w:rsid w:val="00F15096"/>
    <w:rsid w:val="00F150D1"/>
    <w:rsid w:val="00F153E5"/>
    <w:rsid w:val="00F1558D"/>
    <w:rsid w:val="00F157ED"/>
    <w:rsid w:val="00F15839"/>
    <w:rsid w:val="00F159DB"/>
    <w:rsid w:val="00F15AB2"/>
    <w:rsid w:val="00F15B12"/>
    <w:rsid w:val="00F15C27"/>
    <w:rsid w:val="00F15C3B"/>
    <w:rsid w:val="00F15DA4"/>
    <w:rsid w:val="00F15DA9"/>
    <w:rsid w:val="00F15E0A"/>
    <w:rsid w:val="00F15E47"/>
    <w:rsid w:val="00F15EB1"/>
    <w:rsid w:val="00F15EDA"/>
    <w:rsid w:val="00F15FD9"/>
    <w:rsid w:val="00F15FE0"/>
    <w:rsid w:val="00F1628D"/>
    <w:rsid w:val="00F16325"/>
    <w:rsid w:val="00F1646A"/>
    <w:rsid w:val="00F16592"/>
    <w:rsid w:val="00F16618"/>
    <w:rsid w:val="00F1661A"/>
    <w:rsid w:val="00F16899"/>
    <w:rsid w:val="00F168FD"/>
    <w:rsid w:val="00F169EB"/>
    <w:rsid w:val="00F16A4F"/>
    <w:rsid w:val="00F16AAA"/>
    <w:rsid w:val="00F16BFD"/>
    <w:rsid w:val="00F16D00"/>
    <w:rsid w:val="00F16D54"/>
    <w:rsid w:val="00F16D67"/>
    <w:rsid w:val="00F16DAB"/>
    <w:rsid w:val="00F16E8F"/>
    <w:rsid w:val="00F17063"/>
    <w:rsid w:val="00F171DD"/>
    <w:rsid w:val="00F175DC"/>
    <w:rsid w:val="00F177E6"/>
    <w:rsid w:val="00F17955"/>
    <w:rsid w:val="00F17AD8"/>
    <w:rsid w:val="00F17AED"/>
    <w:rsid w:val="00F17B01"/>
    <w:rsid w:val="00F17B54"/>
    <w:rsid w:val="00F17C28"/>
    <w:rsid w:val="00F17C8D"/>
    <w:rsid w:val="00F17E90"/>
    <w:rsid w:val="00F17EA2"/>
    <w:rsid w:val="00F17EDE"/>
    <w:rsid w:val="00F20079"/>
    <w:rsid w:val="00F200F3"/>
    <w:rsid w:val="00F2015F"/>
    <w:rsid w:val="00F201CB"/>
    <w:rsid w:val="00F202DC"/>
    <w:rsid w:val="00F2032F"/>
    <w:rsid w:val="00F2038E"/>
    <w:rsid w:val="00F20418"/>
    <w:rsid w:val="00F20456"/>
    <w:rsid w:val="00F205ED"/>
    <w:rsid w:val="00F20661"/>
    <w:rsid w:val="00F20696"/>
    <w:rsid w:val="00F207AC"/>
    <w:rsid w:val="00F2090F"/>
    <w:rsid w:val="00F20940"/>
    <w:rsid w:val="00F209BF"/>
    <w:rsid w:val="00F20B42"/>
    <w:rsid w:val="00F20B77"/>
    <w:rsid w:val="00F20BF9"/>
    <w:rsid w:val="00F20E57"/>
    <w:rsid w:val="00F20E5E"/>
    <w:rsid w:val="00F20EDC"/>
    <w:rsid w:val="00F20F00"/>
    <w:rsid w:val="00F20F29"/>
    <w:rsid w:val="00F2100B"/>
    <w:rsid w:val="00F21167"/>
    <w:rsid w:val="00F212EA"/>
    <w:rsid w:val="00F213B9"/>
    <w:rsid w:val="00F214F7"/>
    <w:rsid w:val="00F217BA"/>
    <w:rsid w:val="00F21854"/>
    <w:rsid w:val="00F218ED"/>
    <w:rsid w:val="00F2190A"/>
    <w:rsid w:val="00F21976"/>
    <w:rsid w:val="00F21A15"/>
    <w:rsid w:val="00F21A3F"/>
    <w:rsid w:val="00F21B00"/>
    <w:rsid w:val="00F21B3A"/>
    <w:rsid w:val="00F21CEA"/>
    <w:rsid w:val="00F21D82"/>
    <w:rsid w:val="00F21E85"/>
    <w:rsid w:val="00F221C2"/>
    <w:rsid w:val="00F222E0"/>
    <w:rsid w:val="00F22785"/>
    <w:rsid w:val="00F227E6"/>
    <w:rsid w:val="00F228F1"/>
    <w:rsid w:val="00F22B0C"/>
    <w:rsid w:val="00F22D20"/>
    <w:rsid w:val="00F22EE3"/>
    <w:rsid w:val="00F22FCE"/>
    <w:rsid w:val="00F2303F"/>
    <w:rsid w:val="00F23135"/>
    <w:rsid w:val="00F23163"/>
    <w:rsid w:val="00F232E2"/>
    <w:rsid w:val="00F2330C"/>
    <w:rsid w:val="00F2332B"/>
    <w:rsid w:val="00F2347D"/>
    <w:rsid w:val="00F236CE"/>
    <w:rsid w:val="00F23738"/>
    <w:rsid w:val="00F23867"/>
    <w:rsid w:val="00F238D9"/>
    <w:rsid w:val="00F238E5"/>
    <w:rsid w:val="00F2394F"/>
    <w:rsid w:val="00F2396E"/>
    <w:rsid w:val="00F23980"/>
    <w:rsid w:val="00F239C6"/>
    <w:rsid w:val="00F23AF6"/>
    <w:rsid w:val="00F23BA7"/>
    <w:rsid w:val="00F23C14"/>
    <w:rsid w:val="00F23C9C"/>
    <w:rsid w:val="00F23D9F"/>
    <w:rsid w:val="00F240F1"/>
    <w:rsid w:val="00F2435F"/>
    <w:rsid w:val="00F244D9"/>
    <w:rsid w:val="00F24534"/>
    <w:rsid w:val="00F2479D"/>
    <w:rsid w:val="00F247D3"/>
    <w:rsid w:val="00F24861"/>
    <w:rsid w:val="00F248C0"/>
    <w:rsid w:val="00F249B0"/>
    <w:rsid w:val="00F24A79"/>
    <w:rsid w:val="00F24AB2"/>
    <w:rsid w:val="00F24B74"/>
    <w:rsid w:val="00F24BB5"/>
    <w:rsid w:val="00F24CB4"/>
    <w:rsid w:val="00F24D73"/>
    <w:rsid w:val="00F24EF0"/>
    <w:rsid w:val="00F24F5A"/>
    <w:rsid w:val="00F25011"/>
    <w:rsid w:val="00F2503E"/>
    <w:rsid w:val="00F25493"/>
    <w:rsid w:val="00F25848"/>
    <w:rsid w:val="00F25A7D"/>
    <w:rsid w:val="00F25C6E"/>
    <w:rsid w:val="00F25C95"/>
    <w:rsid w:val="00F26173"/>
    <w:rsid w:val="00F262A5"/>
    <w:rsid w:val="00F26320"/>
    <w:rsid w:val="00F26425"/>
    <w:rsid w:val="00F2647A"/>
    <w:rsid w:val="00F2669C"/>
    <w:rsid w:val="00F26738"/>
    <w:rsid w:val="00F26AC5"/>
    <w:rsid w:val="00F26D00"/>
    <w:rsid w:val="00F26DF7"/>
    <w:rsid w:val="00F26F7F"/>
    <w:rsid w:val="00F270F3"/>
    <w:rsid w:val="00F2714A"/>
    <w:rsid w:val="00F275B6"/>
    <w:rsid w:val="00F275D6"/>
    <w:rsid w:val="00F27631"/>
    <w:rsid w:val="00F276DA"/>
    <w:rsid w:val="00F27977"/>
    <w:rsid w:val="00F27A30"/>
    <w:rsid w:val="00F27BD9"/>
    <w:rsid w:val="00F27BE2"/>
    <w:rsid w:val="00F27C45"/>
    <w:rsid w:val="00F27D64"/>
    <w:rsid w:val="00F27E7E"/>
    <w:rsid w:val="00F27F5F"/>
    <w:rsid w:val="00F30082"/>
    <w:rsid w:val="00F30265"/>
    <w:rsid w:val="00F303EB"/>
    <w:rsid w:val="00F30851"/>
    <w:rsid w:val="00F308E8"/>
    <w:rsid w:val="00F30907"/>
    <w:rsid w:val="00F3090C"/>
    <w:rsid w:val="00F3094F"/>
    <w:rsid w:val="00F3097C"/>
    <w:rsid w:val="00F30A4C"/>
    <w:rsid w:val="00F30AA5"/>
    <w:rsid w:val="00F30C7F"/>
    <w:rsid w:val="00F30DAB"/>
    <w:rsid w:val="00F30E15"/>
    <w:rsid w:val="00F30E9A"/>
    <w:rsid w:val="00F31154"/>
    <w:rsid w:val="00F31297"/>
    <w:rsid w:val="00F312F7"/>
    <w:rsid w:val="00F31552"/>
    <w:rsid w:val="00F315C3"/>
    <w:rsid w:val="00F315E3"/>
    <w:rsid w:val="00F31876"/>
    <w:rsid w:val="00F31922"/>
    <w:rsid w:val="00F31997"/>
    <w:rsid w:val="00F31A54"/>
    <w:rsid w:val="00F31A93"/>
    <w:rsid w:val="00F31AC7"/>
    <w:rsid w:val="00F31B93"/>
    <w:rsid w:val="00F31BE9"/>
    <w:rsid w:val="00F31CAA"/>
    <w:rsid w:val="00F31E58"/>
    <w:rsid w:val="00F31E5C"/>
    <w:rsid w:val="00F31E8D"/>
    <w:rsid w:val="00F31ED5"/>
    <w:rsid w:val="00F31EF7"/>
    <w:rsid w:val="00F31F50"/>
    <w:rsid w:val="00F320F1"/>
    <w:rsid w:val="00F3211B"/>
    <w:rsid w:val="00F321FE"/>
    <w:rsid w:val="00F323BB"/>
    <w:rsid w:val="00F323D0"/>
    <w:rsid w:val="00F32517"/>
    <w:rsid w:val="00F3258F"/>
    <w:rsid w:val="00F32786"/>
    <w:rsid w:val="00F3289D"/>
    <w:rsid w:val="00F329FC"/>
    <w:rsid w:val="00F32A8B"/>
    <w:rsid w:val="00F32BBD"/>
    <w:rsid w:val="00F32C8C"/>
    <w:rsid w:val="00F32D3B"/>
    <w:rsid w:val="00F32D9A"/>
    <w:rsid w:val="00F32F78"/>
    <w:rsid w:val="00F33231"/>
    <w:rsid w:val="00F33295"/>
    <w:rsid w:val="00F333C7"/>
    <w:rsid w:val="00F33535"/>
    <w:rsid w:val="00F335C4"/>
    <w:rsid w:val="00F335EB"/>
    <w:rsid w:val="00F33610"/>
    <w:rsid w:val="00F3362A"/>
    <w:rsid w:val="00F33705"/>
    <w:rsid w:val="00F3379D"/>
    <w:rsid w:val="00F338E3"/>
    <w:rsid w:val="00F338F6"/>
    <w:rsid w:val="00F33A65"/>
    <w:rsid w:val="00F33A7D"/>
    <w:rsid w:val="00F33AF4"/>
    <w:rsid w:val="00F33BB9"/>
    <w:rsid w:val="00F33DF4"/>
    <w:rsid w:val="00F33E0A"/>
    <w:rsid w:val="00F33E91"/>
    <w:rsid w:val="00F33EF6"/>
    <w:rsid w:val="00F33FC8"/>
    <w:rsid w:val="00F34085"/>
    <w:rsid w:val="00F34371"/>
    <w:rsid w:val="00F34382"/>
    <w:rsid w:val="00F344A4"/>
    <w:rsid w:val="00F345ED"/>
    <w:rsid w:val="00F34683"/>
    <w:rsid w:val="00F346B9"/>
    <w:rsid w:val="00F346CB"/>
    <w:rsid w:val="00F3476A"/>
    <w:rsid w:val="00F348E6"/>
    <w:rsid w:val="00F34912"/>
    <w:rsid w:val="00F34959"/>
    <w:rsid w:val="00F34B36"/>
    <w:rsid w:val="00F34B3F"/>
    <w:rsid w:val="00F34BB5"/>
    <w:rsid w:val="00F34F8D"/>
    <w:rsid w:val="00F34FEE"/>
    <w:rsid w:val="00F350FE"/>
    <w:rsid w:val="00F3530D"/>
    <w:rsid w:val="00F35471"/>
    <w:rsid w:val="00F35536"/>
    <w:rsid w:val="00F35548"/>
    <w:rsid w:val="00F356B8"/>
    <w:rsid w:val="00F3571D"/>
    <w:rsid w:val="00F35754"/>
    <w:rsid w:val="00F3579C"/>
    <w:rsid w:val="00F35BED"/>
    <w:rsid w:val="00F35CE0"/>
    <w:rsid w:val="00F35D4A"/>
    <w:rsid w:val="00F35EEA"/>
    <w:rsid w:val="00F35F01"/>
    <w:rsid w:val="00F36068"/>
    <w:rsid w:val="00F360F5"/>
    <w:rsid w:val="00F3614D"/>
    <w:rsid w:val="00F361CC"/>
    <w:rsid w:val="00F3622B"/>
    <w:rsid w:val="00F36262"/>
    <w:rsid w:val="00F362DB"/>
    <w:rsid w:val="00F363AF"/>
    <w:rsid w:val="00F3640D"/>
    <w:rsid w:val="00F36532"/>
    <w:rsid w:val="00F365AD"/>
    <w:rsid w:val="00F368A5"/>
    <w:rsid w:val="00F368BE"/>
    <w:rsid w:val="00F36AFD"/>
    <w:rsid w:val="00F36D55"/>
    <w:rsid w:val="00F37024"/>
    <w:rsid w:val="00F37054"/>
    <w:rsid w:val="00F372DC"/>
    <w:rsid w:val="00F37356"/>
    <w:rsid w:val="00F375B1"/>
    <w:rsid w:val="00F375FB"/>
    <w:rsid w:val="00F3765F"/>
    <w:rsid w:val="00F37660"/>
    <w:rsid w:val="00F37741"/>
    <w:rsid w:val="00F3785E"/>
    <w:rsid w:val="00F37B1E"/>
    <w:rsid w:val="00F37B62"/>
    <w:rsid w:val="00F37C49"/>
    <w:rsid w:val="00F37C58"/>
    <w:rsid w:val="00F37CD6"/>
    <w:rsid w:val="00F37D2B"/>
    <w:rsid w:val="00F37DC8"/>
    <w:rsid w:val="00F37DD6"/>
    <w:rsid w:val="00F37EFA"/>
    <w:rsid w:val="00F37FB4"/>
    <w:rsid w:val="00F37FDF"/>
    <w:rsid w:val="00F40001"/>
    <w:rsid w:val="00F400A4"/>
    <w:rsid w:val="00F4010E"/>
    <w:rsid w:val="00F4016F"/>
    <w:rsid w:val="00F401A6"/>
    <w:rsid w:val="00F40277"/>
    <w:rsid w:val="00F402D2"/>
    <w:rsid w:val="00F40312"/>
    <w:rsid w:val="00F40390"/>
    <w:rsid w:val="00F40466"/>
    <w:rsid w:val="00F40585"/>
    <w:rsid w:val="00F405E8"/>
    <w:rsid w:val="00F407B6"/>
    <w:rsid w:val="00F4087A"/>
    <w:rsid w:val="00F4095A"/>
    <w:rsid w:val="00F409F6"/>
    <w:rsid w:val="00F40A76"/>
    <w:rsid w:val="00F40AC4"/>
    <w:rsid w:val="00F40AFE"/>
    <w:rsid w:val="00F40B16"/>
    <w:rsid w:val="00F40B2E"/>
    <w:rsid w:val="00F40B7B"/>
    <w:rsid w:val="00F40BBD"/>
    <w:rsid w:val="00F40C25"/>
    <w:rsid w:val="00F40C3E"/>
    <w:rsid w:val="00F40C93"/>
    <w:rsid w:val="00F40D14"/>
    <w:rsid w:val="00F40D60"/>
    <w:rsid w:val="00F40D62"/>
    <w:rsid w:val="00F40E71"/>
    <w:rsid w:val="00F40EAB"/>
    <w:rsid w:val="00F40EF8"/>
    <w:rsid w:val="00F4116E"/>
    <w:rsid w:val="00F4128A"/>
    <w:rsid w:val="00F41295"/>
    <w:rsid w:val="00F4149A"/>
    <w:rsid w:val="00F414E0"/>
    <w:rsid w:val="00F4177E"/>
    <w:rsid w:val="00F418E1"/>
    <w:rsid w:val="00F41A0F"/>
    <w:rsid w:val="00F41A6A"/>
    <w:rsid w:val="00F41AC9"/>
    <w:rsid w:val="00F41B90"/>
    <w:rsid w:val="00F41BE6"/>
    <w:rsid w:val="00F41C58"/>
    <w:rsid w:val="00F41CF8"/>
    <w:rsid w:val="00F41DBB"/>
    <w:rsid w:val="00F41E38"/>
    <w:rsid w:val="00F41F61"/>
    <w:rsid w:val="00F42115"/>
    <w:rsid w:val="00F4212D"/>
    <w:rsid w:val="00F4226B"/>
    <w:rsid w:val="00F422EB"/>
    <w:rsid w:val="00F4250C"/>
    <w:rsid w:val="00F42525"/>
    <w:rsid w:val="00F4256B"/>
    <w:rsid w:val="00F42713"/>
    <w:rsid w:val="00F427F9"/>
    <w:rsid w:val="00F42880"/>
    <w:rsid w:val="00F42AB8"/>
    <w:rsid w:val="00F42B2D"/>
    <w:rsid w:val="00F42B53"/>
    <w:rsid w:val="00F42B65"/>
    <w:rsid w:val="00F42C27"/>
    <w:rsid w:val="00F42E46"/>
    <w:rsid w:val="00F42F9F"/>
    <w:rsid w:val="00F43178"/>
    <w:rsid w:val="00F431DD"/>
    <w:rsid w:val="00F43295"/>
    <w:rsid w:val="00F4362F"/>
    <w:rsid w:val="00F4367C"/>
    <w:rsid w:val="00F436C3"/>
    <w:rsid w:val="00F436EB"/>
    <w:rsid w:val="00F43722"/>
    <w:rsid w:val="00F43730"/>
    <w:rsid w:val="00F437AC"/>
    <w:rsid w:val="00F437E5"/>
    <w:rsid w:val="00F4384A"/>
    <w:rsid w:val="00F4386D"/>
    <w:rsid w:val="00F43921"/>
    <w:rsid w:val="00F43A5C"/>
    <w:rsid w:val="00F43B51"/>
    <w:rsid w:val="00F43C0F"/>
    <w:rsid w:val="00F43C9E"/>
    <w:rsid w:val="00F43CD3"/>
    <w:rsid w:val="00F43CD8"/>
    <w:rsid w:val="00F43D59"/>
    <w:rsid w:val="00F43E48"/>
    <w:rsid w:val="00F43F31"/>
    <w:rsid w:val="00F4406E"/>
    <w:rsid w:val="00F441DB"/>
    <w:rsid w:val="00F44472"/>
    <w:rsid w:val="00F444C1"/>
    <w:rsid w:val="00F4450A"/>
    <w:rsid w:val="00F447B9"/>
    <w:rsid w:val="00F448F7"/>
    <w:rsid w:val="00F448FE"/>
    <w:rsid w:val="00F44925"/>
    <w:rsid w:val="00F44971"/>
    <w:rsid w:val="00F449FB"/>
    <w:rsid w:val="00F44B59"/>
    <w:rsid w:val="00F44E00"/>
    <w:rsid w:val="00F44E3D"/>
    <w:rsid w:val="00F44FB5"/>
    <w:rsid w:val="00F4504F"/>
    <w:rsid w:val="00F450DA"/>
    <w:rsid w:val="00F45137"/>
    <w:rsid w:val="00F4513C"/>
    <w:rsid w:val="00F45156"/>
    <w:rsid w:val="00F45209"/>
    <w:rsid w:val="00F4521B"/>
    <w:rsid w:val="00F452D9"/>
    <w:rsid w:val="00F45566"/>
    <w:rsid w:val="00F455F8"/>
    <w:rsid w:val="00F45704"/>
    <w:rsid w:val="00F45735"/>
    <w:rsid w:val="00F4586D"/>
    <w:rsid w:val="00F45BE8"/>
    <w:rsid w:val="00F45D05"/>
    <w:rsid w:val="00F45F4B"/>
    <w:rsid w:val="00F4603C"/>
    <w:rsid w:val="00F4643F"/>
    <w:rsid w:val="00F46514"/>
    <w:rsid w:val="00F465DF"/>
    <w:rsid w:val="00F46715"/>
    <w:rsid w:val="00F468F9"/>
    <w:rsid w:val="00F46918"/>
    <w:rsid w:val="00F4691E"/>
    <w:rsid w:val="00F4699D"/>
    <w:rsid w:val="00F469AE"/>
    <w:rsid w:val="00F46AF6"/>
    <w:rsid w:val="00F46D8D"/>
    <w:rsid w:val="00F47038"/>
    <w:rsid w:val="00F470E4"/>
    <w:rsid w:val="00F4716E"/>
    <w:rsid w:val="00F4725D"/>
    <w:rsid w:val="00F472F5"/>
    <w:rsid w:val="00F47620"/>
    <w:rsid w:val="00F47706"/>
    <w:rsid w:val="00F477DE"/>
    <w:rsid w:val="00F47869"/>
    <w:rsid w:val="00F478EA"/>
    <w:rsid w:val="00F47938"/>
    <w:rsid w:val="00F479E9"/>
    <w:rsid w:val="00F479F2"/>
    <w:rsid w:val="00F47B9B"/>
    <w:rsid w:val="00F47C7D"/>
    <w:rsid w:val="00F47DAA"/>
    <w:rsid w:val="00F47FBF"/>
    <w:rsid w:val="00F47FD1"/>
    <w:rsid w:val="00F5025F"/>
    <w:rsid w:val="00F5028E"/>
    <w:rsid w:val="00F504BC"/>
    <w:rsid w:val="00F505FC"/>
    <w:rsid w:val="00F50A19"/>
    <w:rsid w:val="00F50A4D"/>
    <w:rsid w:val="00F50C0B"/>
    <w:rsid w:val="00F50C19"/>
    <w:rsid w:val="00F50C3E"/>
    <w:rsid w:val="00F50C78"/>
    <w:rsid w:val="00F50C8E"/>
    <w:rsid w:val="00F50E09"/>
    <w:rsid w:val="00F5111B"/>
    <w:rsid w:val="00F5115C"/>
    <w:rsid w:val="00F511DF"/>
    <w:rsid w:val="00F5181E"/>
    <w:rsid w:val="00F51A0F"/>
    <w:rsid w:val="00F51A70"/>
    <w:rsid w:val="00F51A95"/>
    <w:rsid w:val="00F51B30"/>
    <w:rsid w:val="00F51B6A"/>
    <w:rsid w:val="00F51BB2"/>
    <w:rsid w:val="00F51D92"/>
    <w:rsid w:val="00F51DE0"/>
    <w:rsid w:val="00F51E8A"/>
    <w:rsid w:val="00F51EA9"/>
    <w:rsid w:val="00F51F3E"/>
    <w:rsid w:val="00F51F5A"/>
    <w:rsid w:val="00F52016"/>
    <w:rsid w:val="00F5214E"/>
    <w:rsid w:val="00F5215A"/>
    <w:rsid w:val="00F52357"/>
    <w:rsid w:val="00F52401"/>
    <w:rsid w:val="00F52441"/>
    <w:rsid w:val="00F527B1"/>
    <w:rsid w:val="00F527C7"/>
    <w:rsid w:val="00F527CE"/>
    <w:rsid w:val="00F528A6"/>
    <w:rsid w:val="00F5297E"/>
    <w:rsid w:val="00F52A2E"/>
    <w:rsid w:val="00F52C81"/>
    <w:rsid w:val="00F53155"/>
    <w:rsid w:val="00F531F3"/>
    <w:rsid w:val="00F5324F"/>
    <w:rsid w:val="00F532B2"/>
    <w:rsid w:val="00F532FB"/>
    <w:rsid w:val="00F53460"/>
    <w:rsid w:val="00F53736"/>
    <w:rsid w:val="00F538B9"/>
    <w:rsid w:val="00F53923"/>
    <w:rsid w:val="00F53927"/>
    <w:rsid w:val="00F5394C"/>
    <w:rsid w:val="00F53C60"/>
    <w:rsid w:val="00F53CF9"/>
    <w:rsid w:val="00F53D7A"/>
    <w:rsid w:val="00F53D8C"/>
    <w:rsid w:val="00F53DDC"/>
    <w:rsid w:val="00F53F4C"/>
    <w:rsid w:val="00F53FDE"/>
    <w:rsid w:val="00F53FFE"/>
    <w:rsid w:val="00F54004"/>
    <w:rsid w:val="00F54059"/>
    <w:rsid w:val="00F540E4"/>
    <w:rsid w:val="00F5425B"/>
    <w:rsid w:val="00F542AC"/>
    <w:rsid w:val="00F54318"/>
    <w:rsid w:val="00F5432B"/>
    <w:rsid w:val="00F54553"/>
    <w:rsid w:val="00F5464E"/>
    <w:rsid w:val="00F547A1"/>
    <w:rsid w:val="00F54901"/>
    <w:rsid w:val="00F54B82"/>
    <w:rsid w:val="00F54C7A"/>
    <w:rsid w:val="00F54D0F"/>
    <w:rsid w:val="00F55021"/>
    <w:rsid w:val="00F55049"/>
    <w:rsid w:val="00F550AF"/>
    <w:rsid w:val="00F550F7"/>
    <w:rsid w:val="00F551DC"/>
    <w:rsid w:val="00F5524D"/>
    <w:rsid w:val="00F552C3"/>
    <w:rsid w:val="00F5549F"/>
    <w:rsid w:val="00F55806"/>
    <w:rsid w:val="00F55850"/>
    <w:rsid w:val="00F55890"/>
    <w:rsid w:val="00F558C3"/>
    <w:rsid w:val="00F558E9"/>
    <w:rsid w:val="00F559D8"/>
    <w:rsid w:val="00F55A3E"/>
    <w:rsid w:val="00F55A78"/>
    <w:rsid w:val="00F55BDA"/>
    <w:rsid w:val="00F55C88"/>
    <w:rsid w:val="00F55D75"/>
    <w:rsid w:val="00F55DE8"/>
    <w:rsid w:val="00F55E19"/>
    <w:rsid w:val="00F55EDA"/>
    <w:rsid w:val="00F56096"/>
    <w:rsid w:val="00F560ED"/>
    <w:rsid w:val="00F56115"/>
    <w:rsid w:val="00F56129"/>
    <w:rsid w:val="00F5617A"/>
    <w:rsid w:val="00F56333"/>
    <w:rsid w:val="00F56448"/>
    <w:rsid w:val="00F564B3"/>
    <w:rsid w:val="00F56505"/>
    <w:rsid w:val="00F565BB"/>
    <w:rsid w:val="00F5668E"/>
    <w:rsid w:val="00F566A2"/>
    <w:rsid w:val="00F56741"/>
    <w:rsid w:val="00F56757"/>
    <w:rsid w:val="00F5675E"/>
    <w:rsid w:val="00F567BB"/>
    <w:rsid w:val="00F5680E"/>
    <w:rsid w:val="00F5682A"/>
    <w:rsid w:val="00F56AC8"/>
    <w:rsid w:val="00F56BF9"/>
    <w:rsid w:val="00F56C39"/>
    <w:rsid w:val="00F56D43"/>
    <w:rsid w:val="00F56DA3"/>
    <w:rsid w:val="00F56E20"/>
    <w:rsid w:val="00F56F1A"/>
    <w:rsid w:val="00F5719F"/>
    <w:rsid w:val="00F572CB"/>
    <w:rsid w:val="00F57426"/>
    <w:rsid w:val="00F576CA"/>
    <w:rsid w:val="00F577DA"/>
    <w:rsid w:val="00F57816"/>
    <w:rsid w:val="00F578D1"/>
    <w:rsid w:val="00F57A31"/>
    <w:rsid w:val="00F57A4B"/>
    <w:rsid w:val="00F57C95"/>
    <w:rsid w:val="00F57CE0"/>
    <w:rsid w:val="00F57D5A"/>
    <w:rsid w:val="00F57D91"/>
    <w:rsid w:val="00F57E08"/>
    <w:rsid w:val="00F57FB4"/>
    <w:rsid w:val="00F6000F"/>
    <w:rsid w:val="00F601D8"/>
    <w:rsid w:val="00F6038A"/>
    <w:rsid w:val="00F60409"/>
    <w:rsid w:val="00F60421"/>
    <w:rsid w:val="00F60429"/>
    <w:rsid w:val="00F60454"/>
    <w:rsid w:val="00F6045A"/>
    <w:rsid w:val="00F6048A"/>
    <w:rsid w:val="00F60613"/>
    <w:rsid w:val="00F608D2"/>
    <w:rsid w:val="00F6097B"/>
    <w:rsid w:val="00F60BE0"/>
    <w:rsid w:val="00F60C3E"/>
    <w:rsid w:val="00F60C45"/>
    <w:rsid w:val="00F60DB4"/>
    <w:rsid w:val="00F60E6A"/>
    <w:rsid w:val="00F60EDD"/>
    <w:rsid w:val="00F60F5E"/>
    <w:rsid w:val="00F60FF3"/>
    <w:rsid w:val="00F610DA"/>
    <w:rsid w:val="00F61391"/>
    <w:rsid w:val="00F613F1"/>
    <w:rsid w:val="00F61988"/>
    <w:rsid w:val="00F619A6"/>
    <w:rsid w:val="00F61A0C"/>
    <w:rsid w:val="00F61ACC"/>
    <w:rsid w:val="00F61E0A"/>
    <w:rsid w:val="00F61F2F"/>
    <w:rsid w:val="00F61F64"/>
    <w:rsid w:val="00F62012"/>
    <w:rsid w:val="00F62042"/>
    <w:rsid w:val="00F622D7"/>
    <w:rsid w:val="00F622F8"/>
    <w:rsid w:val="00F623F4"/>
    <w:rsid w:val="00F625F2"/>
    <w:rsid w:val="00F62650"/>
    <w:rsid w:val="00F62672"/>
    <w:rsid w:val="00F626EE"/>
    <w:rsid w:val="00F6270F"/>
    <w:rsid w:val="00F628ED"/>
    <w:rsid w:val="00F6298F"/>
    <w:rsid w:val="00F62C4F"/>
    <w:rsid w:val="00F62CD4"/>
    <w:rsid w:val="00F62D6B"/>
    <w:rsid w:val="00F62EBB"/>
    <w:rsid w:val="00F6303E"/>
    <w:rsid w:val="00F6307D"/>
    <w:rsid w:val="00F631CB"/>
    <w:rsid w:val="00F63309"/>
    <w:rsid w:val="00F63313"/>
    <w:rsid w:val="00F63482"/>
    <w:rsid w:val="00F63552"/>
    <w:rsid w:val="00F63618"/>
    <w:rsid w:val="00F636FE"/>
    <w:rsid w:val="00F6370A"/>
    <w:rsid w:val="00F63999"/>
    <w:rsid w:val="00F639F0"/>
    <w:rsid w:val="00F63A13"/>
    <w:rsid w:val="00F63B81"/>
    <w:rsid w:val="00F63C27"/>
    <w:rsid w:val="00F63CB4"/>
    <w:rsid w:val="00F63D40"/>
    <w:rsid w:val="00F6415B"/>
    <w:rsid w:val="00F64176"/>
    <w:rsid w:val="00F641BD"/>
    <w:rsid w:val="00F641F6"/>
    <w:rsid w:val="00F64381"/>
    <w:rsid w:val="00F64387"/>
    <w:rsid w:val="00F6442D"/>
    <w:rsid w:val="00F64480"/>
    <w:rsid w:val="00F6449C"/>
    <w:rsid w:val="00F644F0"/>
    <w:rsid w:val="00F64564"/>
    <w:rsid w:val="00F64644"/>
    <w:rsid w:val="00F64649"/>
    <w:rsid w:val="00F64741"/>
    <w:rsid w:val="00F64783"/>
    <w:rsid w:val="00F64866"/>
    <w:rsid w:val="00F6486A"/>
    <w:rsid w:val="00F64996"/>
    <w:rsid w:val="00F64B11"/>
    <w:rsid w:val="00F64B1E"/>
    <w:rsid w:val="00F64B84"/>
    <w:rsid w:val="00F64CB6"/>
    <w:rsid w:val="00F64DC9"/>
    <w:rsid w:val="00F64E06"/>
    <w:rsid w:val="00F64FE4"/>
    <w:rsid w:val="00F650F8"/>
    <w:rsid w:val="00F65146"/>
    <w:rsid w:val="00F651EA"/>
    <w:rsid w:val="00F65350"/>
    <w:rsid w:val="00F653B3"/>
    <w:rsid w:val="00F65492"/>
    <w:rsid w:val="00F658CB"/>
    <w:rsid w:val="00F65910"/>
    <w:rsid w:val="00F65CBC"/>
    <w:rsid w:val="00F65D06"/>
    <w:rsid w:val="00F65D44"/>
    <w:rsid w:val="00F65F59"/>
    <w:rsid w:val="00F66039"/>
    <w:rsid w:val="00F6604A"/>
    <w:rsid w:val="00F661AC"/>
    <w:rsid w:val="00F661F5"/>
    <w:rsid w:val="00F66248"/>
    <w:rsid w:val="00F664CB"/>
    <w:rsid w:val="00F6658C"/>
    <w:rsid w:val="00F66735"/>
    <w:rsid w:val="00F6685B"/>
    <w:rsid w:val="00F669D4"/>
    <w:rsid w:val="00F66ABA"/>
    <w:rsid w:val="00F66C62"/>
    <w:rsid w:val="00F66D10"/>
    <w:rsid w:val="00F66DB3"/>
    <w:rsid w:val="00F66EF0"/>
    <w:rsid w:val="00F66F07"/>
    <w:rsid w:val="00F66F8E"/>
    <w:rsid w:val="00F67009"/>
    <w:rsid w:val="00F671C8"/>
    <w:rsid w:val="00F672A7"/>
    <w:rsid w:val="00F672B2"/>
    <w:rsid w:val="00F673EF"/>
    <w:rsid w:val="00F673FB"/>
    <w:rsid w:val="00F67412"/>
    <w:rsid w:val="00F67434"/>
    <w:rsid w:val="00F676D9"/>
    <w:rsid w:val="00F676FC"/>
    <w:rsid w:val="00F677F4"/>
    <w:rsid w:val="00F6784B"/>
    <w:rsid w:val="00F67B37"/>
    <w:rsid w:val="00F67C28"/>
    <w:rsid w:val="00F67C5A"/>
    <w:rsid w:val="00F67D85"/>
    <w:rsid w:val="00F67DA5"/>
    <w:rsid w:val="00F67E7E"/>
    <w:rsid w:val="00F67EA2"/>
    <w:rsid w:val="00F67F72"/>
    <w:rsid w:val="00F67FCB"/>
    <w:rsid w:val="00F67FCE"/>
    <w:rsid w:val="00F70032"/>
    <w:rsid w:val="00F70034"/>
    <w:rsid w:val="00F7003A"/>
    <w:rsid w:val="00F70051"/>
    <w:rsid w:val="00F70082"/>
    <w:rsid w:val="00F7011D"/>
    <w:rsid w:val="00F701A7"/>
    <w:rsid w:val="00F7055B"/>
    <w:rsid w:val="00F705AB"/>
    <w:rsid w:val="00F70617"/>
    <w:rsid w:val="00F70665"/>
    <w:rsid w:val="00F7069E"/>
    <w:rsid w:val="00F706E2"/>
    <w:rsid w:val="00F70A5F"/>
    <w:rsid w:val="00F70A83"/>
    <w:rsid w:val="00F70B1C"/>
    <w:rsid w:val="00F70B37"/>
    <w:rsid w:val="00F70CFB"/>
    <w:rsid w:val="00F70D49"/>
    <w:rsid w:val="00F70D70"/>
    <w:rsid w:val="00F70EC4"/>
    <w:rsid w:val="00F70F14"/>
    <w:rsid w:val="00F70FBD"/>
    <w:rsid w:val="00F71043"/>
    <w:rsid w:val="00F71158"/>
    <w:rsid w:val="00F711F7"/>
    <w:rsid w:val="00F7120E"/>
    <w:rsid w:val="00F7137C"/>
    <w:rsid w:val="00F716AF"/>
    <w:rsid w:val="00F71745"/>
    <w:rsid w:val="00F71806"/>
    <w:rsid w:val="00F718F2"/>
    <w:rsid w:val="00F7198A"/>
    <w:rsid w:val="00F719A4"/>
    <w:rsid w:val="00F71B5E"/>
    <w:rsid w:val="00F71BD1"/>
    <w:rsid w:val="00F71E89"/>
    <w:rsid w:val="00F7226A"/>
    <w:rsid w:val="00F722E4"/>
    <w:rsid w:val="00F72336"/>
    <w:rsid w:val="00F7246C"/>
    <w:rsid w:val="00F72675"/>
    <w:rsid w:val="00F72895"/>
    <w:rsid w:val="00F72B8D"/>
    <w:rsid w:val="00F72BD5"/>
    <w:rsid w:val="00F72BF7"/>
    <w:rsid w:val="00F72C2D"/>
    <w:rsid w:val="00F72CA2"/>
    <w:rsid w:val="00F72D18"/>
    <w:rsid w:val="00F72D58"/>
    <w:rsid w:val="00F72E01"/>
    <w:rsid w:val="00F72FEE"/>
    <w:rsid w:val="00F730E8"/>
    <w:rsid w:val="00F73208"/>
    <w:rsid w:val="00F7336E"/>
    <w:rsid w:val="00F734AF"/>
    <w:rsid w:val="00F735C7"/>
    <w:rsid w:val="00F735EC"/>
    <w:rsid w:val="00F73699"/>
    <w:rsid w:val="00F7373B"/>
    <w:rsid w:val="00F73790"/>
    <w:rsid w:val="00F737C7"/>
    <w:rsid w:val="00F73885"/>
    <w:rsid w:val="00F73927"/>
    <w:rsid w:val="00F7393A"/>
    <w:rsid w:val="00F7397E"/>
    <w:rsid w:val="00F73AD8"/>
    <w:rsid w:val="00F73B73"/>
    <w:rsid w:val="00F73C3C"/>
    <w:rsid w:val="00F7404D"/>
    <w:rsid w:val="00F74061"/>
    <w:rsid w:val="00F740AE"/>
    <w:rsid w:val="00F74197"/>
    <w:rsid w:val="00F74205"/>
    <w:rsid w:val="00F74213"/>
    <w:rsid w:val="00F74266"/>
    <w:rsid w:val="00F74307"/>
    <w:rsid w:val="00F74333"/>
    <w:rsid w:val="00F7436B"/>
    <w:rsid w:val="00F7441F"/>
    <w:rsid w:val="00F7445F"/>
    <w:rsid w:val="00F74499"/>
    <w:rsid w:val="00F7451A"/>
    <w:rsid w:val="00F745BF"/>
    <w:rsid w:val="00F7473D"/>
    <w:rsid w:val="00F748D5"/>
    <w:rsid w:val="00F74A92"/>
    <w:rsid w:val="00F74AE4"/>
    <w:rsid w:val="00F74C98"/>
    <w:rsid w:val="00F74DDF"/>
    <w:rsid w:val="00F74E18"/>
    <w:rsid w:val="00F751F6"/>
    <w:rsid w:val="00F75284"/>
    <w:rsid w:val="00F7533C"/>
    <w:rsid w:val="00F754D5"/>
    <w:rsid w:val="00F754DB"/>
    <w:rsid w:val="00F75592"/>
    <w:rsid w:val="00F755CE"/>
    <w:rsid w:val="00F7562D"/>
    <w:rsid w:val="00F75699"/>
    <w:rsid w:val="00F75701"/>
    <w:rsid w:val="00F75725"/>
    <w:rsid w:val="00F757A6"/>
    <w:rsid w:val="00F75828"/>
    <w:rsid w:val="00F758E9"/>
    <w:rsid w:val="00F759D5"/>
    <w:rsid w:val="00F759E7"/>
    <w:rsid w:val="00F75A2E"/>
    <w:rsid w:val="00F75AF2"/>
    <w:rsid w:val="00F75BFA"/>
    <w:rsid w:val="00F75D4E"/>
    <w:rsid w:val="00F75D50"/>
    <w:rsid w:val="00F75D7C"/>
    <w:rsid w:val="00F760E2"/>
    <w:rsid w:val="00F7612D"/>
    <w:rsid w:val="00F761B9"/>
    <w:rsid w:val="00F764A9"/>
    <w:rsid w:val="00F766DC"/>
    <w:rsid w:val="00F7685F"/>
    <w:rsid w:val="00F768F0"/>
    <w:rsid w:val="00F76A57"/>
    <w:rsid w:val="00F76AFE"/>
    <w:rsid w:val="00F76B0A"/>
    <w:rsid w:val="00F76DE8"/>
    <w:rsid w:val="00F76E50"/>
    <w:rsid w:val="00F772D4"/>
    <w:rsid w:val="00F773B8"/>
    <w:rsid w:val="00F77400"/>
    <w:rsid w:val="00F7749E"/>
    <w:rsid w:val="00F77514"/>
    <w:rsid w:val="00F77543"/>
    <w:rsid w:val="00F7757E"/>
    <w:rsid w:val="00F7797D"/>
    <w:rsid w:val="00F77B2F"/>
    <w:rsid w:val="00F77BB1"/>
    <w:rsid w:val="00F77D9C"/>
    <w:rsid w:val="00F8008F"/>
    <w:rsid w:val="00F80096"/>
    <w:rsid w:val="00F800F3"/>
    <w:rsid w:val="00F801F1"/>
    <w:rsid w:val="00F80329"/>
    <w:rsid w:val="00F803B5"/>
    <w:rsid w:val="00F804AE"/>
    <w:rsid w:val="00F805DB"/>
    <w:rsid w:val="00F805FA"/>
    <w:rsid w:val="00F80737"/>
    <w:rsid w:val="00F807E3"/>
    <w:rsid w:val="00F809AC"/>
    <w:rsid w:val="00F80C77"/>
    <w:rsid w:val="00F80D07"/>
    <w:rsid w:val="00F81035"/>
    <w:rsid w:val="00F8105C"/>
    <w:rsid w:val="00F81145"/>
    <w:rsid w:val="00F811BE"/>
    <w:rsid w:val="00F813AB"/>
    <w:rsid w:val="00F819C3"/>
    <w:rsid w:val="00F81B04"/>
    <w:rsid w:val="00F81BFE"/>
    <w:rsid w:val="00F81C7E"/>
    <w:rsid w:val="00F81CAC"/>
    <w:rsid w:val="00F81DBF"/>
    <w:rsid w:val="00F81E96"/>
    <w:rsid w:val="00F81F49"/>
    <w:rsid w:val="00F81FA7"/>
    <w:rsid w:val="00F820F3"/>
    <w:rsid w:val="00F821AB"/>
    <w:rsid w:val="00F82349"/>
    <w:rsid w:val="00F823FE"/>
    <w:rsid w:val="00F82453"/>
    <w:rsid w:val="00F82477"/>
    <w:rsid w:val="00F826D2"/>
    <w:rsid w:val="00F82759"/>
    <w:rsid w:val="00F827BD"/>
    <w:rsid w:val="00F8280A"/>
    <w:rsid w:val="00F82A2E"/>
    <w:rsid w:val="00F82A60"/>
    <w:rsid w:val="00F82AAD"/>
    <w:rsid w:val="00F82AE0"/>
    <w:rsid w:val="00F82CA8"/>
    <w:rsid w:val="00F82EBA"/>
    <w:rsid w:val="00F82F68"/>
    <w:rsid w:val="00F831A6"/>
    <w:rsid w:val="00F834E1"/>
    <w:rsid w:val="00F837A6"/>
    <w:rsid w:val="00F83834"/>
    <w:rsid w:val="00F8384F"/>
    <w:rsid w:val="00F83875"/>
    <w:rsid w:val="00F83B54"/>
    <w:rsid w:val="00F83B88"/>
    <w:rsid w:val="00F83B99"/>
    <w:rsid w:val="00F83C26"/>
    <w:rsid w:val="00F83D3D"/>
    <w:rsid w:val="00F83D85"/>
    <w:rsid w:val="00F83D90"/>
    <w:rsid w:val="00F83E74"/>
    <w:rsid w:val="00F83EFA"/>
    <w:rsid w:val="00F84065"/>
    <w:rsid w:val="00F84183"/>
    <w:rsid w:val="00F84240"/>
    <w:rsid w:val="00F8427C"/>
    <w:rsid w:val="00F842B0"/>
    <w:rsid w:val="00F842CD"/>
    <w:rsid w:val="00F84326"/>
    <w:rsid w:val="00F84387"/>
    <w:rsid w:val="00F8439F"/>
    <w:rsid w:val="00F84592"/>
    <w:rsid w:val="00F8459F"/>
    <w:rsid w:val="00F845E3"/>
    <w:rsid w:val="00F8478F"/>
    <w:rsid w:val="00F849DC"/>
    <w:rsid w:val="00F84A38"/>
    <w:rsid w:val="00F84BC6"/>
    <w:rsid w:val="00F84D77"/>
    <w:rsid w:val="00F84D93"/>
    <w:rsid w:val="00F84F8C"/>
    <w:rsid w:val="00F85282"/>
    <w:rsid w:val="00F852E4"/>
    <w:rsid w:val="00F8540D"/>
    <w:rsid w:val="00F855CE"/>
    <w:rsid w:val="00F85783"/>
    <w:rsid w:val="00F857FD"/>
    <w:rsid w:val="00F85858"/>
    <w:rsid w:val="00F85A56"/>
    <w:rsid w:val="00F85A88"/>
    <w:rsid w:val="00F85B5D"/>
    <w:rsid w:val="00F85BC0"/>
    <w:rsid w:val="00F85E91"/>
    <w:rsid w:val="00F85EA3"/>
    <w:rsid w:val="00F85EC0"/>
    <w:rsid w:val="00F85F70"/>
    <w:rsid w:val="00F85F9A"/>
    <w:rsid w:val="00F86189"/>
    <w:rsid w:val="00F861FB"/>
    <w:rsid w:val="00F86280"/>
    <w:rsid w:val="00F862F5"/>
    <w:rsid w:val="00F863C9"/>
    <w:rsid w:val="00F865D8"/>
    <w:rsid w:val="00F865EC"/>
    <w:rsid w:val="00F865F5"/>
    <w:rsid w:val="00F86601"/>
    <w:rsid w:val="00F866FD"/>
    <w:rsid w:val="00F8678B"/>
    <w:rsid w:val="00F867CF"/>
    <w:rsid w:val="00F86B7E"/>
    <w:rsid w:val="00F86C25"/>
    <w:rsid w:val="00F86C2E"/>
    <w:rsid w:val="00F86EAF"/>
    <w:rsid w:val="00F86ECA"/>
    <w:rsid w:val="00F86ED2"/>
    <w:rsid w:val="00F86F45"/>
    <w:rsid w:val="00F86F71"/>
    <w:rsid w:val="00F8710A"/>
    <w:rsid w:val="00F87191"/>
    <w:rsid w:val="00F87223"/>
    <w:rsid w:val="00F87242"/>
    <w:rsid w:val="00F87332"/>
    <w:rsid w:val="00F875CB"/>
    <w:rsid w:val="00F87732"/>
    <w:rsid w:val="00F877BD"/>
    <w:rsid w:val="00F87814"/>
    <w:rsid w:val="00F87832"/>
    <w:rsid w:val="00F878DF"/>
    <w:rsid w:val="00F87AD4"/>
    <w:rsid w:val="00F87C04"/>
    <w:rsid w:val="00F87C34"/>
    <w:rsid w:val="00F87DA8"/>
    <w:rsid w:val="00F87E33"/>
    <w:rsid w:val="00F9011F"/>
    <w:rsid w:val="00F90189"/>
    <w:rsid w:val="00F902A4"/>
    <w:rsid w:val="00F9039D"/>
    <w:rsid w:val="00F9047A"/>
    <w:rsid w:val="00F9047C"/>
    <w:rsid w:val="00F905B3"/>
    <w:rsid w:val="00F907D4"/>
    <w:rsid w:val="00F907E0"/>
    <w:rsid w:val="00F908B3"/>
    <w:rsid w:val="00F909BF"/>
    <w:rsid w:val="00F90BB0"/>
    <w:rsid w:val="00F90DC4"/>
    <w:rsid w:val="00F90DDC"/>
    <w:rsid w:val="00F90FF9"/>
    <w:rsid w:val="00F910A8"/>
    <w:rsid w:val="00F91201"/>
    <w:rsid w:val="00F91238"/>
    <w:rsid w:val="00F912FB"/>
    <w:rsid w:val="00F9144A"/>
    <w:rsid w:val="00F9147A"/>
    <w:rsid w:val="00F915AB"/>
    <w:rsid w:val="00F91752"/>
    <w:rsid w:val="00F918D1"/>
    <w:rsid w:val="00F9193D"/>
    <w:rsid w:val="00F919E1"/>
    <w:rsid w:val="00F91B1F"/>
    <w:rsid w:val="00F91C09"/>
    <w:rsid w:val="00F91C44"/>
    <w:rsid w:val="00F91ED4"/>
    <w:rsid w:val="00F92095"/>
    <w:rsid w:val="00F9222F"/>
    <w:rsid w:val="00F92241"/>
    <w:rsid w:val="00F92280"/>
    <w:rsid w:val="00F92492"/>
    <w:rsid w:val="00F92557"/>
    <w:rsid w:val="00F92642"/>
    <w:rsid w:val="00F9271D"/>
    <w:rsid w:val="00F92788"/>
    <w:rsid w:val="00F92968"/>
    <w:rsid w:val="00F92A32"/>
    <w:rsid w:val="00F92A83"/>
    <w:rsid w:val="00F92B0B"/>
    <w:rsid w:val="00F92BA9"/>
    <w:rsid w:val="00F92CAC"/>
    <w:rsid w:val="00F92E29"/>
    <w:rsid w:val="00F92E51"/>
    <w:rsid w:val="00F92F35"/>
    <w:rsid w:val="00F92F7A"/>
    <w:rsid w:val="00F93042"/>
    <w:rsid w:val="00F93188"/>
    <w:rsid w:val="00F9320D"/>
    <w:rsid w:val="00F9328F"/>
    <w:rsid w:val="00F93396"/>
    <w:rsid w:val="00F933B0"/>
    <w:rsid w:val="00F934D8"/>
    <w:rsid w:val="00F935C8"/>
    <w:rsid w:val="00F935F8"/>
    <w:rsid w:val="00F936AE"/>
    <w:rsid w:val="00F936BC"/>
    <w:rsid w:val="00F93746"/>
    <w:rsid w:val="00F937BF"/>
    <w:rsid w:val="00F93962"/>
    <w:rsid w:val="00F93B59"/>
    <w:rsid w:val="00F93C4D"/>
    <w:rsid w:val="00F942AE"/>
    <w:rsid w:val="00F942B6"/>
    <w:rsid w:val="00F943EB"/>
    <w:rsid w:val="00F94414"/>
    <w:rsid w:val="00F9463E"/>
    <w:rsid w:val="00F9466B"/>
    <w:rsid w:val="00F946C4"/>
    <w:rsid w:val="00F94858"/>
    <w:rsid w:val="00F94B3A"/>
    <w:rsid w:val="00F94B92"/>
    <w:rsid w:val="00F94D76"/>
    <w:rsid w:val="00F94DD5"/>
    <w:rsid w:val="00F94F90"/>
    <w:rsid w:val="00F95044"/>
    <w:rsid w:val="00F95192"/>
    <w:rsid w:val="00F952B8"/>
    <w:rsid w:val="00F954F5"/>
    <w:rsid w:val="00F9573F"/>
    <w:rsid w:val="00F95913"/>
    <w:rsid w:val="00F959D1"/>
    <w:rsid w:val="00F95AED"/>
    <w:rsid w:val="00F95BBB"/>
    <w:rsid w:val="00F95CC8"/>
    <w:rsid w:val="00F95D54"/>
    <w:rsid w:val="00F95E36"/>
    <w:rsid w:val="00F95E81"/>
    <w:rsid w:val="00F96152"/>
    <w:rsid w:val="00F96171"/>
    <w:rsid w:val="00F96283"/>
    <w:rsid w:val="00F963AD"/>
    <w:rsid w:val="00F9644F"/>
    <w:rsid w:val="00F9653C"/>
    <w:rsid w:val="00F967BE"/>
    <w:rsid w:val="00F969B2"/>
    <w:rsid w:val="00F96FF5"/>
    <w:rsid w:val="00F97059"/>
    <w:rsid w:val="00F970BB"/>
    <w:rsid w:val="00F970FB"/>
    <w:rsid w:val="00F97135"/>
    <w:rsid w:val="00F97183"/>
    <w:rsid w:val="00F971CF"/>
    <w:rsid w:val="00F97222"/>
    <w:rsid w:val="00F97358"/>
    <w:rsid w:val="00F974DC"/>
    <w:rsid w:val="00F974DD"/>
    <w:rsid w:val="00F974E7"/>
    <w:rsid w:val="00F97621"/>
    <w:rsid w:val="00F976BE"/>
    <w:rsid w:val="00F976F8"/>
    <w:rsid w:val="00F977F8"/>
    <w:rsid w:val="00F97899"/>
    <w:rsid w:val="00F979F2"/>
    <w:rsid w:val="00F97A11"/>
    <w:rsid w:val="00F97A2C"/>
    <w:rsid w:val="00F97A6C"/>
    <w:rsid w:val="00F97BEA"/>
    <w:rsid w:val="00F97BFF"/>
    <w:rsid w:val="00F97C0F"/>
    <w:rsid w:val="00F97C48"/>
    <w:rsid w:val="00F97CD2"/>
    <w:rsid w:val="00F97D31"/>
    <w:rsid w:val="00FA0102"/>
    <w:rsid w:val="00FA0104"/>
    <w:rsid w:val="00FA01CF"/>
    <w:rsid w:val="00FA01DC"/>
    <w:rsid w:val="00FA0261"/>
    <w:rsid w:val="00FA0284"/>
    <w:rsid w:val="00FA030B"/>
    <w:rsid w:val="00FA054B"/>
    <w:rsid w:val="00FA064F"/>
    <w:rsid w:val="00FA06B2"/>
    <w:rsid w:val="00FA06E1"/>
    <w:rsid w:val="00FA09B7"/>
    <w:rsid w:val="00FA0B86"/>
    <w:rsid w:val="00FA0C98"/>
    <w:rsid w:val="00FA0CC8"/>
    <w:rsid w:val="00FA0E8D"/>
    <w:rsid w:val="00FA0F6D"/>
    <w:rsid w:val="00FA0F70"/>
    <w:rsid w:val="00FA130F"/>
    <w:rsid w:val="00FA13D3"/>
    <w:rsid w:val="00FA14AA"/>
    <w:rsid w:val="00FA14CE"/>
    <w:rsid w:val="00FA14DF"/>
    <w:rsid w:val="00FA14FD"/>
    <w:rsid w:val="00FA15B5"/>
    <w:rsid w:val="00FA15CA"/>
    <w:rsid w:val="00FA192C"/>
    <w:rsid w:val="00FA1A17"/>
    <w:rsid w:val="00FA1D24"/>
    <w:rsid w:val="00FA1EB2"/>
    <w:rsid w:val="00FA1F5C"/>
    <w:rsid w:val="00FA1FB4"/>
    <w:rsid w:val="00FA216D"/>
    <w:rsid w:val="00FA218D"/>
    <w:rsid w:val="00FA21AC"/>
    <w:rsid w:val="00FA22C1"/>
    <w:rsid w:val="00FA22C7"/>
    <w:rsid w:val="00FA257E"/>
    <w:rsid w:val="00FA273C"/>
    <w:rsid w:val="00FA27DA"/>
    <w:rsid w:val="00FA2864"/>
    <w:rsid w:val="00FA29ED"/>
    <w:rsid w:val="00FA2AF0"/>
    <w:rsid w:val="00FA2B0A"/>
    <w:rsid w:val="00FA2B9B"/>
    <w:rsid w:val="00FA2BEC"/>
    <w:rsid w:val="00FA2C01"/>
    <w:rsid w:val="00FA2CDB"/>
    <w:rsid w:val="00FA2D8F"/>
    <w:rsid w:val="00FA2E31"/>
    <w:rsid w:val="00FA2FC2"/>
    <w:rsid w:val="00FA2FD1"/>
    <w:rsid w:val="00FA32AC"/>
    <w:rsid w:val="00FA35C1"/>
    <w:rsid w:val="00FA36F9"/>
    <w:rsid w:val="00FA3756"/>
    <w:rsid w:val="00FA37EE"/>
    <w:rsid w:val="00FA3828"/>
    <w:rsid w:val="00FA3831"/>
    <w:rsid w:val="00FA38CC"/>
    <w:rsid w:val="00FA3B0D"/>
    <w:rsid w:val="00FA3B4C"/>
    <w:rsid w:val="00FA3B7F"/>
    <w:rsid w:val="00FA3BBA"/>
    <w:rsid w:val="00FA3C54"/>
    <w:rsid w:val="00FA3C6E"/>
    <w:rsid w:val="00FA3C75"/>
    <w:rsid w:val="00FA3DAE"/>
    <w:rsid w:val="00FA3E3F"/>
    <w:rsid w:val="00FA3FD6"/>
    <w:rsid w:val="00FA4207"/>
    <w:rsid w:val="00FA4505"/>
    <w:rsid w:val="00FA4554"/>
    <w:rsid w:val="00FA4576"/>
    <w:rsid w:val="00FA460C"/>
    <w:rsid w:val="00FA4641"/>
    <w:rsid w:val="00FA4654"/>
    <w:rsid w:val="00FA47E3"/>
    <w:rsid w:val="00FA47F7"/>
    <w:rsid w:val="00FA49FB"/>
    <w:rsid w:val="00FA4BDA"/>
    <w:rsid w:val="00FA4BE3"/>
    <w:rsid w:val="00FA4C10"/>
    <w:rsid w:val="00FA4E69"/>
    <w:rsid w:val="00FA4E73"/>
    <w:rsid w:val="00FA4F74"/>
    <w:rsid w:val="00FA5326"/>
    <w:rsid w:val="00FA55DE"/>
    <w:rsid w:val="00FA560C"/>
    <w:rsid w:val="00FA56B2"/>
    <w:rsid w:val="00FA58BF"/>
    <w:rsid w:val="00FA5A9B"/>
    <w:rsid w:val="00FA5BCB"/>
    <w:rsid w:val="00FA5C05"/>
    <w:rsid w:val="00FA5ED9"/>
    <w:rsid w:val="00FA5F15"/>
    <w:rsid w:val="00FA5F3C"/>
    <w:rsid w:val="00FA5FB9"/>
    <w:rsid w:val="00FA615B"/>
    <w:rsid w:val="00FA619E"/>
    <w:rsid w:val="00FA61F4"/>
    <w:rsid w:val="00FA61F9"/>
    <w:rsid w:val="00FA62AC"/>
    <w:rsid w:val="00FA6343"/>
    <w:rsid w:val="00FA63A8"/>
    <w:rsid w:val="00FA650B"/>
    <w:rsid w:val="00FA65C6"/>
    <w:rsid w:val="00FA6613"/>
    <w:rsid w:val="00FA66DD"/>
    <w:rsid w:val="00FA676D"/>
    <w:rsid w:val="00FA67CE"/>
    <w:rsid w:val="00FA681D"/>
    <w:rsid w:val="00FA68D9"/>
    <w:rsid w:val="00FA690B"/>
    <w:rsid w:val="00FA6B37"/>
    <w:rsid w:val="00FA6B65"/>
    <w:rsid w:val="00FA6FB8"/>
    <w:rsid w:val="00FA6FC2"/>
    <w:rsid w:val="00FA7035"/>
    <w:rsid w:val="00FA7088"/>
    <w:rsid w:val="00FA708B"/>
    <w:rsid w:val="00FA7220"/>
    <w:rsid w:val="00FA7281"/>
    <w:rsid w:val="00FA729E"/>
    <w:rsid w:val="00FA7306"/>
    <w:rsid w:val="00FA7320"/>
    <w:rsid w:val="00FA7451"/>
    <w:rsid w:val="00FA75E0"/>
    <w:rsid w:val="00FA7668"/>
    <w:rsid w:val="00FA7728"/>
    <w:rsid w:val="00FA7740"/>
    <w:rsid w:val="00FA785F"/>
    <w:rsid w:val="00FA7A71"/>
    <w:rsid w:val="00FA7B2D"/>
    <w:rsid w:val="00FA7C41"/>
    <w:rsid w:val="00FA7C4C"/>
    <w:rsid w:val="00FA7CA4"/>
    <w:rsid w:val="00FA7D07"/>
    <w:rsid w:val="00FA7F6C"/>
    <w:rsid w:val="00FA7FD8"/>
    <w:rsid w:val="00FB00B5"/>
    <w:rsid w:val="00FB023C"/>
    <w:rsid w:val="00FB04EA"/>
    <w:rsid w:val="00FB055C"/>
    <w:rsid w:val="00FB06B7"/>
    <w:rsid w:val="00FB076D"/>
    <w:rsid w:val="00FB07AF"/>
    <w:rsid w:val="00FB0B07"/>
    <w:rsid w:val="00FB0D13"/>
    <w:rsid w:val="00FB0D61"/>
    <w:rsid w:val="00FB0DA8"/>
    <w:rsid w:val="00FB0E1E"/>
    <w:rsid w:val="00FB0F03"/>
    <w:rsid w:val="00FB0F95"/>
    <w:rsid w:val="00FB1115"/>
    <w:rsid w:val="00FB11B8"/>
    <w:rsid w:val="00FB125B"/>
    <w:rsid w:val="00FB1269"/>
    <w:rsid w:val="00FB1311"/>
    <w:rsid w:val="00FB144A"/>
    <w:rsid w:val="00FB1493"/>
    <w:rsid w:val="00FB1581"/>
    <w:rsid w:val="00FB1701"/>
    <w:rsid w:val="00FB1A5A"/>
    <w:rsid w:val="00FB1B40"/>
    <w:rsid w:val="00FB1BE1"/>
    <w:rsid w:val="00FB1C6E"/>
    <w:rsid w:val="00FB1DC1"/>
    <w:rsid w:val="00FB1ED8"/>
    <w:rsid w:val="00FB2053"/>
    <w:rsid w:val="00FB210E"/>
    <w:rsid w:val="00FB218A"/>
    <w:rsid w:val="00FB218B"/>
    <w:rsid w:val="00FB21EA"/>
    <w:rsid w:val="00FB2267"/>
    <w:rsid w:val="00FB22F4"/>
    <w:rsid w:val="00FB23D1"/>
    <w:rsid w:val="00FB23E9"/>
    <w:rsid w:val="00FB24AD"/>
    <w:rsid w:val="00FB24E0"/>
    <w:rsid w:val="00FB2515"/>
    <w:rsid w:val="00FB2540"/>
    <w:rsid w:val="00FB255F"/>
    <w:rsid w:val="00FB28DC"/>
    <w:rsid w:val="00FB2ACD"/>
    <w:rsid w:val="00FB2B54"/>
    <w:rsid w:val="00FB2C73"/>
    <w:rsid w:val="00FB2CAD"/>
    <w:rsid w:val="00FB2CC2"/>
    <w:rsid w:val="00FB2CFC"/>
    <w:rsid w:val="00FB2D29"/>
    <w:rsid w:val="00FB2E0A"/>
    <w:rsid w:val="00FB2E4C"/>
    <w:rsid w:val="00FB2E5E"/>
    <w:rsid w:val="00FB2F16"/>
    <w:rsid w:val="00FB2F1B"/>
    <w:rsid w:val="00FB2FD5"/>
    <w:rsid w:val="00FB2FD9"/>
    <w:rsid w:val="00FB31FB"/>
    <w:rsid w:val="00FB322F"/>
    <w:rsid w:val="00FB3307"/>
    <w:rsid w:val="00FB3309"/>
    <w:rsid w:val="00FB339F"/>
    <w:rsid w:val="00FB33F5"/>
    <w:rsid w:val="00FB35FE"/>
    <w:rsid w:val="00FB37D9"/>
    <w:rsid w:val="00FB38BA"/>
    <w:rsid w:val="00FB396B"/>
    <w:rsid w:val="00FB3B63"/>
    <w:rsid w:val="00FB3B6E"/>
    <w:rsid w:val="00FB3DA0"/>
    <w:rsid w:val="00FB3F51"/>
    <w:rsid w:val="00FB405C"/>
    <w:rsid w:val="00FB40B2"/>
    <w:rsid w:val="00FB4216"/>
    <w:rsid w:val="00FB43CE"/>
    <w:rsid w:val="00FB4518"/>
    <w:rsid w:val="00FB4546"/>
    <w:rsid w:val="00FB456A"/>
    <w:rsid w:val="00FB46B8"/>
    <w:rsid w:val="00FB46C3"/>
    <w:rsid w:val="00FB4735"/>
    <w:rsid w:val="00FB47F1"/>
    <w:rsid w:val="00FB4809"/>
    <w:rsid w:val="00FB4A58"/>
    <w:rsid w:val="00FB4A59"/>
    <w:rsid w:val="00FB4AA8"/>
    <w:rsid w:val="00FB4AB2"/>
    <w:rsid w:val="00FB4AF2"/>
    <w:rsid w:val="00FB4AF3"/>
    <w:rsid w:val="00FB4B71"/>
    <w:rsid w:val="00FB4D31"/>
    <w:rsid w:val="00FB4E5B"/>
    <w:rsid w:val="00FB4E68"/>
    <w:rsid w:val="00FB4EDA"/>
    <w:rsid w:val="00FB4EDC"/>
    <w:rsid w:val="00FB50B5"/>
    <w:rsid w:val="00FB523A"/>
    <w:rsid w:val="00FB5412"/>
    <w:rsid w:val="00FB5479"/>
    <w:rsid w:val="00FB547D"/>
    <w:rsid w:val="00FB552A"/>
    <w:rsid w:val="00FB556F"/>
    <w:rsid w:val="00FB558E"/>
    <w:rsid w:val="00FB5614"/>
    <w:rsid w:val="00FB56B2"/>
    <w:rsid w:val="00FB573B"/>
    <w:rsid w:val="00FB57E1"/>
    <w:rsid w:val="00FB58EA"/>
    <w:rsid w:val="00FB5B2D"/>
    <w:rsid w:val="00FB5CF3"/>
    <w:rsid w:val="00FB5E47"/>
    <w:rsid w:val="00FB5F5E"/>
    <w:rsid w:val="00FB5FA4"/>
    <w:rsid w:val="00FB6070"/>
    <w:rsid w:val="00FB621F"/>
    <w:rsid w:val="00FB62CA"/>
    <w:rsid w:val="00FB6331"/>
    <w:rsid w:val="00FB6343"/>
    <w:rsid w:val="00FB6352"/>
    <w:rsid w:val="00FB63D2"/>
    <w:rsid w:val="00FB6515"/>
    <w:rsid w:val="00FB65A7"/>
    <w:rsid w:val="00FB65B3"/>
    <w:rsid w:val="00FB6719"/>
    <w:rsid w:val="00FB673F"/>
    <w:rsid w:val="00FB68A4"/>
    <w:rsid w:val="00FB68C6"/>
    <w:rsid w:val="00FB69CB"/>
    <w:rsid w:val="00FB6A15"/>
    <w:rsid w:val="00FB6A32"/>
    <w:rsid w:val="00FB6A44"/>
    <w:rsid w:val="00FB6A4F"/>
    <w:rsid w:val="00FB6B0E"/>
    <w:rsid w:val="00FB6D9D"/>
    <w:rsid w:val="00FB6DDF"/>
    <w:rsid w:val="00FB709C"/>
    <w:rsid w:val="00FB7169"/>
    <w:rsid w:val="00FB72F2"/>
    <w:rsid w:val="00FB7356"/>
    <w:rsid w:val="00FB762A"/>
    <w:rsid w:val="00FB77FD"/>
    <w:rsid w:val="00FB7816"/>
    <w:rsid w:val="00FB783A"/>
    <w:rsid w:val="00FB7A07"/>
    <w:rsid w:val="00FB7AD7"/>
    <w:rsid w:val="00FB7B95"/>
    <w:rsid w:val="00FB7BDD"/>
    <w:rsid w:val="00FB7CA5"/>
    <w:rsid w:val="00FB7D23"/>
    <w:rsid w:val="00FB7E5D"/>
    <w:rsid w:val="00FB7EA6"/>
    <w:rsid w:val="00FB7F08"/>
    <w:rsid w:val="00FC008C"/>
    <w:rsid w:val="00FC010E"/>
    <w:rsid w:val="00FC0180"/>
    <w:rsid w:val="00FC01A2"/>
    <w:rsid w:val="00FC0296"/>
    <w:rsid w:val="00FC02F3"/>
    <w:rsid w:val="00FC036C"/>
    <w:rsid w:val="00FC0571"/>
    <w:rsid w:val="00FC06AC"/>
    <w:rsid w:val="00FC06B2"/>
    <w:rsid w:val="00FC0894"/>
    <w:rsid w:val="00FC08FE"/>
    <w:rsid w:val="00FC0917"/>
    <w:rsid w:val="00FC0983"/>
    <w:rsid w:val="00FC0ACF"/>
    <w:rsid w:val="00FC0B27"/>
    <w:rsid w:val="00FC0CDE"/>
    <w:rsid w:val="00FC0D91"/>
    <w:rsid w:val="00FC0E0F"/>
    <w:rsid w:val="00FC0E14"/>
    <w:rsid w:val="00FC0F02"/>
    <w:rsid w:val="00FC0FC6"/>
    <w:rsid w:val="00FC10DA"/>
    <w:rsid w:val="00FC116F"/>
    <w:rsid w:val="00FC11EA"/>
    <w:rsid w:val="00FC1327"/>
    <w:rsid w:val="00FC13E0"/>
    <w:rsid w:val="00FC1446"/>
    <w:rsid w:val="00FC14BB"/>
    <w:rsid w:val="00FC1510"/>
    <w:rsid w:val="00FC163D"/>
    <w:rsid w:val="00FC16C5"/>
    <w:rsid w:val="00FC1706"/>
    <w:rsid w:val="00FC1790"/>
    <w:rsid w:val="00FC1941"/>
    <w:rsid w:val="00FC19D8"/>
    <w:rsid w:val="00FC1B03"/>
    <w:rsid w:val="00FC1B81"/>
    <w:rsid w:val="00FC1D21"/>
    <w:rsid w:val="00FC1D93"/>
    <w:rsid w:val="00FC1ED2"/>
    <w:rsid w:val="00FC1FB8"/>
    <w:rsid w:val="00FC225E"/>
    <w:rsid w:val="00FC23CA"/>
    <w:rsid w:val="00FC24C4"/>
    <w:rsid w:val="00FC2682"/>
    <w:rsid w:val="00FC2744"/>
    <w:rsid w:val="00FC2916"/>
    <w:rsid w:val="00FC2B79"/>
    <w:rsid w:val="00FC2B90"/>
    <w:rsid w:val="00FC2BFE"/>
    <w:rsid w:val="00FC2C09"/>
    <w:rsid w:val="00FC2CA3"/>
    <w:rsid w:val="00FC2CB3"/>
    <w:rsid w:val="00FC2F11"/>
    <w:rsid w:val="00FC2F72"/>
    <w:rsid w:val="00FC3078"/>
    <w:rsid w:val="00FC3121"/>
    <w:rsid w:val="00FC314D"/>
    <w:rsid w:val="00FC3190"/>
    <w:rsid w:val="00FC3260"/>
    <w:rsid w:val="00FC32B7"/>
    <w:rsid w:val="00FC3360"/>
    <w:rsid w:val="00FC33F0"/>
    <w:rsid w:val="00FC3485"/>
    <w:rsid w:val="00FC34B9"/>
    <w:rsid w:val="00FC34FB"/>
    <w:rsid w:val="00FC35A8"/>
    <w:rsid w:val="00FC35BA"/>
    <w:rsid w:val="00FC3673"/>
    <w:rsid w:val="00FC36A7"/>
    <w:rsid w:val="00FC37BB"/>
    <w:rsid w:val="00FC3C27"/>
    <w:rsid w:val="00FC3CFA"/>
    <w:rsid w:val="00FC3DBE"/>
    <w:rsid w:val="00FC3FB2"/>
    <w:rsid w:val="00FC42B5"/>
    <w:rsid w:val="00FC42CE"/>
    <w:rsid w:val="00FC432E"/>
    <w:rsid w:val="00FC436C"/>
    <w:rsid w:val="00FC43EE"/>
    <w:rsid w:val="00FC448B"/>
    <w:rsid w:val="00FC4543"/>
    <w:rsid w:val="00FC4580"/>
    <w:rsid w:val="00FC46F8"/>
    <w:rsid w:val="00FC475B"/>
    <w:rsid w:val="00FC479C"/>
    <w:rsid w:val="00FC47DC"/>
    <w:rsid w:val="00FC493B"/>
    <w:rsid w:val="00FC49DD"/>
    <w:rsid w:val="00FC4B1B"/>
    <w:rsid w:val="00FC4CDB"/>
    <w:rsid w:val="00FC4D2E"/>
    <w:rsid w:val="00FC4DA1"/>
    <w:rsid w:val="00FC4E19"/>
    <w:rsid w:val="00FC4F07"/>
    <w:rsid w:val="00FC5020"/>
    <w:rsid w:val="00FC50DF"/>
    <w:rsid w:val="00FC527F"/>
    <w:rsid w:val="00FC5417"/>
    <w:rsid w:val="00FC5456"/>
    <w:rsid w:val="00FC5649"/>
    <w:rsid w:val="00FC56C6"/>
    <w:rsid w:val="00FC57E9"/>
    <w:rsid w:val="00FC587D"/>
    <w:rsid w:val="00FC5893"/>
    <w:rsid w:val="00FC5C77"/>
    <w:rsid w:val="00FC5DD0"/>
    <w:rsid w:val="00FC5F58"/>
    <w:rsid w:val="00FC5F77"/>
    <w:rsid w:val="00FC6045"/>
    <w:rsid w:val="00FC6099"/>
    <w:rsid w:val="00FC60AD"/>
    <w:rsid w:val="00FC60BA"/>
    <w:rsid w:val="00FC6117"/>
    <w:rsid w:val="00FC619C"/>
    <w:rsid w:val="00FC621F"/>
    <w:rsid w:val="00FC630F"/>
    <w:rsid w:val="00FC6331"/>
    <w:rsid w:val="00FC6402"/>
    <w:rsid w:val="00FC65BE"/>
    <w:rsid w:val="00FC66A2"/>
    <w:rsid w:val="00FC66DF"/>
    <w:rsid w:val="00FC671A"/>
    <w:rsid w:val="00FC69C5"/>
    <w:rsid w:val="00FC6B62"/>
    <w:rsid w:val="00FC6CCC"/>
    <w:rsid w:val="00FC6DF5"/>
    <w:rsid w:val="00FC6E37"/>
    <w:rsid w:val="00FC70A2"/>
    <w:rsid w:val="00FC7188"/>
    <w:rsid w:val="00FC725E"/>
    <w:rsid w:val="00FC7294"/>
    <w:rsid w:val="00FC72DA"/>
    <w:rsid w:val="00FC7514"/>
    <w:rsid w:val="00FC762C"/>
    <w:rsid w:val="00FC7643"/>
    <w:rsid w:val="00FC770F"/>
    <w:rsid w:val="00FC790C"/>
    <w:rsid w:val="00FC7980"/>
    <w:rsid w:val="00FC79CB"/>
    <w:rsid w:val="00FC79F7"/>
    <w:rsid w:val="00FC7B1C"/>
    <w:rsid w:val="00FC7B6D"/>
    <w:rsid w:val="00FC7CB4"/>
    <w:rsid w:val="00FC7CBF"/>
    <w:rsid w:val="00FC7D26"/>
    <w:rsid w:val="00FC7D48"/>
    <w:rsid w:val="00FC7DF4"/>
    <w:rsid w:val="00FC7E64"/>
    <w:rsid w:val="00FC7E76"/>
    <w:rsid w:val="00FC7F1B"/>
    <w:rsid w:val="00FD0149"/>
    <w:rsid w:val="00FD016F"/>
    <w:rsid w:val="00FD01F1"/>
    <w:rsid w:val="00FD024A"/>
    <w:rsid w:val="00FD02F5"/>
    <w:rsid w:val="00FD035C"/>
    <w:rsid w:val="00FD0399"/>
    <w:rsid w:val="00FD057A"/>
    <w:rsid w:val="00FD05BD"/>
    <w:rsid w:val="00FD063A"/>
    <w:rsid w:val="00FD0785"/>
    <w:rsid w:val="00FD086D"/>
    <w:rsid w:val="00FD08B1"/>
    <w:rsid w:val="00FD0B67"/>
    <w:rsid w:val="00FD0C87"/>
    <w:rsid w:val="00FD0D81"/>
    <w:rsid w:val="00FD0E17"/>
    <w:rsid w:val="00FD0E5D"/>
    <w:rsid w:val="00FD0E75"/>
    <w:rsid w:val="00FD0EDD"/>
    <w:rsid w:val="00FD0F14"/>
    <w:rsid w:val="00FD104F"/>
    <w:rsid w:val="00FD10E8"/>
    <w:rsid w:val="00FD1102"/>
    <w:rsid w:val="00FD11D9"/>
    <w:rsid w:val="00FD1310"/>
    <w:rsid w:val="00FD14F2"/>
    <w:rsid w:val="00FD15C4"/>
    <w:rsid w:val="00FD1645"/>
    <w:rsid w:val="00FD1704"/>
    <w:rsid w:val="00FD17CE"/>
    <w:rsid w:val="00FD189B"/>
    <w:rsid w:val="00FD1929"/>
    <w:rsid w:val="00FD1959"/>
    <w:rsid w:val="00FD1977"/>
    <w:rsid w:val="00FD19D3"/>
    <w:rsid w:val="00FD1A0A"/>
    <w:rsid w:val="00FD1A26"/>
    <w:rsid w:val="00FD1C1A"/>
    <w:rsid w:val="00FD1D0C"/>
    <w:rsid w:val="00FD1D29"/>
    <w:rsid w:val="00FD1EB8"/>
    <w:rsid w:val="00FD1EFE"/>
    <w:rsid w:val="00FD1F7D"/>
    <w:rsid w:val="00FD202E"/>
    <w:rsid w:val="00FD21E4"/>
    <w:rsid w:val="00FD23A0"/>
    <w:rsid w:val="00FD2469"/>
    <w:rsid w:val="00FD2602"/>
    <w:rsid w:val="00FD26DE"/>
    <w:rsid w:val="00FD2794"/>
    <w:rsid w:val="00FD287D"/>
    <w:rsid w:val="00FD296C"/>
    <w:rsid w:val="00FD2AB6"/>
    <w:rsid w:val="00FD2ACA"/>
    <w:rsid w:val="00FD2BCF"/>
    <w:rsid w:val="00FD2C32"/>
    <w:rsid w:val="00FD2E22"/>
    <w:rsid w:val="00FD2FB4"/>
    <w:rsid w:val="00FD3118"/>
    <w:rsid w:val="00FD331F"/>
    <w:rsid w:val="00FD3659"/>
    <w:rsid w:val="00FD3845"/>
    <w:rsid w:val="00FD397F"/>
    <w:rsid w:val="00FD3B22"/>
    <w:rsid w:val="00FD3C5E"/>
    <w:rsid w:val="00FD3C79"/>
    <w:rsid w:val="00FD3D00"/>
    <w:rsid w:val="00FD3D1D"/>
    <w:rsid w:val="00FD3D88"/>
    <w:rsid w:val="00FD3E13"/>
    <w:rsid w:val="00FD3F8B"/>
    <w:rsid w:val="00FD406C"/>
    <w:rsid w:val="00FD4072"/>
    <w:rsid w:val="00FD4110"/>
    <w:rsid w:val="00FD4118"/>
    <w:rsid w:val="00FD41DF"/>
    <w:rsid w:val="00FD41F1"/>
    <w:rsid w:val="00FD4205"/>
    <w:rsid w:val="00FD42DF"/>
    <w:rsid w:val="00FD430D"/>
    <w:rsid w:val="00FD43E0"/>
    <w:rsid w:val="00FD442E"/>
    <w:rsid w:val="00FD451B"/>
    <w:rsid w:val="00FD4538"/>
    <w:rsid w:val="00FD4548"/>
    <w:rsid w:val="00FD4721"/>
    <w:rsid w:val="00FD4733"/>
    <w:rsid w:val="00FD487E"/>
    <w:rsid w:val="00FD4DA6"/>
    <w:rsid w:val="00FD4F70"/>
    <w:rsid w:val="00FD4F9E"/>
    <w:rsid w:val="00FD503B"/>
    <w:rsid w:val="00FD5058"/>
    <w:rsid w:val="00FD536D"/>
    <w:rsid w:val="00FD5637"/>
    <w:rsid w:val="00FD569D"/>
    <w:rsid w:val="00FD56E5"/>
    <w:rsid w:val="00FD56E9"/>
    <w:rsid w:val="00FD5743"/>
    <w:rsid w:val="00FD5969"/>
    <w:rsid w:val="00FD59C6"/>
    <w:rsid w:val="00FD5A07"/>
    <w:rsid w:val="00FD5A6A"/>
    <w:rsid w:val="00FD5A6B"/>
    <w:rsid w:val="00FD5ADB"/>
    <w:rsid w:val="00FD5B86"/>
    <w:rsid w:val="00FD5C92"/>
    <w:rsid w:val="00FD5C9D"/>
    <w:rsid w:val="00FD5CD6"/>
    <w:rsid w:val="00FD5D9E"/>
    <w:rsid w:val="00FD619E"/>
    <w:rsid w:val="00FD61FB"/>
    <w:rsid w:val="00FD624E"/>
    <w:rsid w:val="00FD632C"/>
    <w:rsid w:val="00FD63B3"/>
    <w:rsid w:val="00FD6516"/>
    <w:rsid w:val="00FD65FC"/>
    <w:rsid w:val="00FD6800"/>
    <w:rsid w:val="00FD6855"/>
    <w:rsid w:val="00FD689E"/>
    <w:rsid w:val="00FD68C0"/>
    <w:rsid w:val="00FD68DA"/>
    <w:rsid w:val="00FD69FE"/>
    <w:rsid w:val="00FD6B82"/>
    <w:rsid w:val="00FD6BB4"/>
    <w:rsid w:val="00FD6CE9"/>
    <w:rsid w:val="00FD6D16"/>
    <w:rsid w:val="00FD6D84"/>
    <w:rsid w:val="00FD6D8E"/>
    <w:rsid w:val="00FD6E61"/>
    <w:rsid w:val="00FD6E65"/>
    <w:rsid w:val="00FD7066"/>
    <w:rsid w:val="00FD70E0"/>
    <w:rsid w:val="00FD7113"/>
    <w:rsid w:val="00FD715D"/>
    <w:rsid w:val="00FD715F"/>
    <w:rsid w:val="00FD7224"/>
    <w:rsid w:val="00FD725D"/>
    <w:rsid w:val="00FD73B5"/>
    <w:rsid w:val="00FD74DA"/>
    <w:rsid w:val="00FD758D"/>
    <w:rsid w:val="00FD7632"/>
    <w:rsid w:val="00FD765F"/>
    <w:rsid w:val="00FD7751"/>
    <w:rsid w:val="00FD794B"/>
    <w:rsid w:val="00FD7AC0"/>
    <w:rsid w:val="00FD7AC3"/>
    <w:rsid w:val="00FD7AD7"/>
    <w:rsid w:val="00FD7B1E"/>
    <w:rsid w:val="00FD7C2B"/>
    <w:rsid w:val="00FD7CE8"/>
    <w:rsid w:val="00FE0037"/>
    <w:rsid w:val="00FE029C"/>
    <w:rsid w:val="00FE02D8"/>
    <w:rsid w:val="00FE0440"/>
    <w:rsid w:val="00FE048F"/>
    <w:rsid w:val="00FE04FC"/>
    <w:rsid w:val="00FE0505"/>
    <w:rsid w:val="00FE08B6"/>
    <w:rsid w:val="00FE0936"/>
    <w:rsid w:val="00FE0A83"/>
    <w:rsid w:val="00FE0BE8"/>
    <w:rsid w:val="00FE0C14"/>
    <w:rsid w:val="00FE0D88"/>
    <w:rsid w:val="00FE102B"/>
    <w:rsid w:val="00FE1212"/>
    <w:rsid w:val="00FE1216"/>
    <w:rsid w:val="00FE12C2"/>
    <w:rsid w:val="00FE131E"/>
    <w:rsid w:val="00FE14B9"/>
    <w:rsid w:val="00FE16FD"/>
    <w:rsid w:val="00FE1718"/>
    <w:rsid w:val="00FE1770"/>
    <w:rsid w:val="00FE187E"/>
    <w:rsid w:val="00FE188D"/>
    <w:rsid w:val="00FE190D"/>
    <w:rsid w:val="00FE191A"/>
    <w:rsid w:val="00FE197E"/>
    <w:rsid w:val="00FE1A37"/>
    <w:rsid w:val="00FE1A97"/>
    <w:rsid w:val="00FE1B50"/>
    <w:rsid w:val="00FE1BE2"/>
    <w:rsid w:val="00FE1C36"/>
    <w:rsid w:val="00FE1D8C"/>
    <w:rsid w:val="00FE1FBF"/>
    <w:rsid w:val="00FE1FD0"/>
    <w:rsid w:val="00FE21A2"/>
    <w:rsid w:val="00FE220D"/>
    <w:rsid w:val="00FE223C"/>
    <w:rsid w:val="00FE2367"/>
    <w:rsid w:val="00FE237F"/>
    <w:rsid w:val="00FE2462"/>
    <w:rsid w:val="00FE2572"/>
    <w:rsid w:val="00FE257D"/>
    <w:rsid w:val="00FE26B1"/>
    <w:rsid w:val="00FE2761"/>
    <w:rsid w:val="00FE27BA"/>
    <w:rsid w:val="00FE2884"/>
    <w:rsid w:val="00FE2B68"/>
    <w:rsid w:val="00FE2C2E"/>
    <w:rsid w:val="00FE2D41"/>
    <w:rsid w:val="00FE2F45"/>
    <w:rsid w:val="00FE2FAE"/>
    <w:rsid w:val="00FE3045"/>
    <w:rsid w:val="00FE30B8"/>
    <w:rsid w:val="00FE313B"/>
    <w:rsid w:val="00FE320E"/>
    <w:rsid w:val="00FE3316"/>
    <w:rsid w:val="00FE33AF"/>
    <w:rsid w:val="00FE3400"/>
    <w:rsid w:val="00FE346A"/>
    <w:rsid w:val="00FE35E6"/>
    <w:rsid w:val="00FE37DE"/>
    <w:rsid w:val="00FE3A4A"/>
    <w:rsid w:val="00FE3AE1"/>
    <w:rsid w:val="00FE3C75"/>
    <w:rsid w:val="00FE3C7B"/>
    <w:rsid w:val="00FE3D26"/>
    <w:rsid w:val="00FE3D7F"/>
    <w:rsid w:val="00FE3EDE"/>
    <w:rsid w:val="00FE3F1C"/>
    <w:rsid w:val="00FE3F63"/>
    <w:rsid w:val="00FE3F82"/>
    <w:rsid w:val="00FE3F92"/>
    <w:rsid w:val="00FE4005"/>
    <w:rsid w:val="00FE4073"/>
    <w:rsid w:val="00FE41A9"/>
    <w:rsid w:val="00FE41BB"/>
    <w:rsid w:val="00FE43D3"/>
    <w:rsid w:val="00FE458E"/>
    <w:rsid w:val="00FE4654"/>
    <w:rsid w:val="00FE470B"/>
    <w:rsid w:val="00FE480E"/>
    <w:rsid w:val="00FE4976"/>
    <w:rsid w:val="00FE4BCD"/>
    <w:rsid w:val="00FE4C6B"/>
    <w:rsid w:val="00FE4C95"/>
    <w:rsid w:val="00FE4CAD"/>
    <w:rsid w:val="00FE5137"/>
    <w:rsid w:val="00FE51CD"/>
    <w:rsid w:val="00FE552C"/>
    <w:rsid w:val="00FE5559"/>
    <w:rsid w:val="00FE56B7"/>
    <w:rsid w:val="00FE59A9"/>
    <w:rsid w:val="00FE5B32"/>
    <w:rsid w:val="00FE5B98"/>
    <w:rsid w:val="00FE5D79"/>
    <w:rsid w:val="00FE5E89"/>
    <w:rsid w:val="00FE5FBD"/>
    <w:rsid w:val="00FE6167"/>
    <w:rsid w:val="00FE61C5"/>
    <w:rsid w:val="00FE62E1"/>
    <w:rsid w:val="00FE655D"/>
    <w:rsid w:val="00FE6593"/>
    <w:rsid w:val="00FE6656"/>
    <w:rsid w:val="00FE668F"/>
    <w:rsid w:val="00FE66B5"/>
    <w:rsid w:val="00FE66E8"/>
    <w:rsid w:val="00FE6846"/>
    <w:rsid w:val="00FE6961"/>
    <w:rsid w:val="00FE6A8F"/>
    <w:rsid w:val="00FE6B8C"/>
    <w:rsid w:val="00FE6BAB"/>
    <w:rsid w:val="00FE6BE1"/>
    <w:rsid w:val="00FE6CA7"/>
    <w:rsid w:val="00FE6CC9"/>
    <w:rsid w:val="00FE6D70"/>
    <w:rsid w:val="00FE6E08"/>
    <w:rsid w:val="00FE6FCA"/>
    <w:rsid w:val="00FE70C2"/>
    <w:rsid w:val="00FE7124"/>
    <w:rsid w:val="00FE7323"/>
    <w:rsid w:val="00FE743A"/>
    <w:rsid w:val="00FE74B3"/>
    <w:rsid w:val="00FE7503"/>
    <w:rsid w:val="00FE75C0"/>
    <w:rsid w:val="00FE75DB"/>
    <w:rsid w:val="00FE75FD"/>
    <w:rsid w:val="00FE76B4"/>
    <w:rsid w:val="00FE7755"/>
    <w:rsid w:val="00FE7797"/>
    <w:rsid w:val="00FE788E"/>
    <w:rsid w:val="00FE789D"/>
    <w:rsid w:val="00FE7912"/>
    <w:rsid w:val="00FE79AE"/>
    <w:rsid w:val="00FE79F0"/>
    <w:rsid w:val="00FE7B2A"/>
    <w:rsid w:val="00FE7C2D"/>
    <w:rsid w:val="00FE7CA2"/>
    <w:rsid w:val="00FE7D3F"/>
    <w:rsid w:val="00FF00AA"/>
    <w:rsid w:val="00FF00B8"/>
    <w:rsid w:val="00FF0119"/>
    <w:rsid w:val="00FF03FD"/>
    <w:rsid w:val="00FF0431"/>
    <w:rsid w:val="00FF0481"/>
    <w:rsid w:val="00FF08C7"/>
    <w:rsid w:val="00FF095A"/>
    <w:rsid w:val="00FF108F"/>
    <w:rsid w:val="00FF10D9"/>
    <w:rsid w:val="00FF11DD"/>
    <w:rsid w:val="00FF123A"/>
    <w:rsid w:val="00FF14A7"/>
    <w:rsid w:val="00FF1539"/>
    <w:rsid w:val="00FF15BA"/>
    <w:rsid w:val="00FF175E"/>
    <w:rsid w:val="00FF193D"/>
    <w:rsid w:val="00FF1A8A"/>
    <w:rsid w:val="00FF1BB7"/>
    <w:rsid w:val="00FF1BBD"/>
    <w:rsid w:val="00FF1F2C"/>
    <w:rsid w:val="00FF1F3E"/>
    <w:rsid w:val="00FF208A"/>
    <w:rsid w:val="00FF21A0"/>
    <w:rsid w:val="00FF21E6"/>
    <w:rsid w:val="00FF23A5"/>
    <w:rsid w:val="00FF23F6"/>
    <w:rsid w:val="00FF2717"/>
    <w:rsid w:val="00FF27A2"/>
    <w:rsid w:val="00FF286B"/>
    <w:rsid w:val="00FF2915"/>
    <w:rsid w:val="00FF2A99"/>
    <w:rsid w:val="00FF2AD7"/>
    <w:rsid w:val="00FF2BE1"/>
    <w:rsid w:val="00FF2CB9"/>
    <w:rsid w:val="00FF2CD8"/>
    <w:rsid w:val="00FF2DCA"/>
    <w:rsid w:val="00FF2E3F"/>
    <w:rsid w:val="00FF2F04"/>
    <w:rsid w:val="00FF32E3"/>
    <w:rsid w:val="00FF33F8"/>
    <w:rsid w:val="00FF354C"/>
    <w:rsid w:val="00FF35E0"/>
    <w:rsid w:val="00FF383C"/>
    <w:rsid w:val="00FF395C"/>
    <w:rsid w:val="00FF3BFF"/>
    <w:rsid w:val="00FF3DE4"/>
    <w:rsid w:val="00FF3DEE"/>
    <w:rsid w:val="00FF4205"/>
    <w:rsid w:val="00FF4266"/>
    <w:rsid w:val="00FF432E"/>
    <w:rsid w:val="00FF4415"/>
    <w:rsid w:val="00FF442E"/>
    <w:rsid w:val="00FF446E"/>
    <w:rsid w:val="00FF4689"/>
    <w:rsid w:val="00FF47B5"/>
    <w:rsid w:val="00FF4A3E"/>
    <w:rsid w:val="00FF4AD6"/>
    <w:rsid w:val="00FF4B7A"/>
    <w:rsid w:val="00FF4CF1"/>
    <w:rsid w:val="00FF4F4F"/>
    <w:rsid w:val="00FF50C4"/>
    <w:rsid w:val="00FF510B"/>
    <w:rsid w:val="00FF5231"/>
    <w:rsid w:val="00FF53B6"/>
    <w:rsid w:val="00FF540F"/>
    <w:rsid w:val="00FF5477"/>
    <w:rsid w:val="00FF59C3"/>
    <w:rsid w:val="00FF5BBE"/>
    <w:rsid w:val="00FF5C26"/>
    <w:rsid w:val="00FF5CED"/>
    <w:rsid w:val="00FF5D48"/>
    <w:rsid w:val="00FF5E79"/>
    <w:rsid w:val="00FF5FC0"/>
    <w:rsid w:val="00FF6031"/>
    <w:rsid w:val="00FF609B"/>
    <w:rsid w:val="00FF60D3"/>
    <w:rsid w:val="00FF617C"/>
    <w:rsid w:val="00FF61FC"/>
    <w:rsid w:val="00FF6261"/>
    <w:rsid w:val="00FF62EC"/>
    <w:rsid w:val="00FF6544"/>
    <w:rsid w:val="00FF65FC"/>
    <w:rsid w:val="00FF6822"/>
    <w:rsid w:val="00FF686A"/>
    <w:rsid w:val="00FF6A71"/>
    <w:rsid w:val="00FF6AFA"/>
    <w:rsid w:val="00FF6E0A"/>
    <w:rsid w:val="00FF6E62"/>
    <w:rsid w:val="00FF6F0A"/>
    <w:rsid w:val="00FF6F86"/>
    <w:rsid w:val="00FF7023"/>
    <w:rsid w:val="00FF7132"/>
    <w:rsid w:val="00FF717A"/>
    <w:rsid w:val="00FF728D"/>
    <w:rsid w:val="00FF73F2"/>
    <w:rsid w:val="00FF7462"/>
    <w:rsid w:val="00FF7543"/>
    <w:rsid w:val="00FF762A"/>
    <w:rsid w:val="00FF7786"/>
    <w:rsid w:val="00FF783C"/>
    <w:rsid w:val="00FF7873"/>
    <w:rsid w:val="00FF7A65"/>
    <w:rsid w:val="00FF7BE6"/>
    <w:rsid w:val="00FF7D6D"/>
    <w:rsid w:val="00FF7DFC"/>
    <w:rsid w:val="00FF7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895BC9"/>
  <w15:chartTrackingRefBased/>
  <w15:docId w15:val="{374AA605-913D-4480-AEB1-EC34A8B9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480" w:lineRule="auto"/>
        <w:ind w:firstLine="73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Base"/>
    <w:qFormat/>
    <w:rsid w:val="00602CDF"/>
    <w:pPr>
      <w:spacing w:line="276" w:lineRule="auto"/>
      <w:ind w:firstLine="0"/>
    </w:pPr>
    <w:rPr>
      <w:rFonts w:ascii="Times New Roman" w:hAnsi="Times New Roman"/>
      <w:sz w:val="24"/>
      <w:lang w:val="bg-BG"/>
    </w:rPr>
  </w:style>
  <w:style w:type="paragraph" w:styleId="1">
    <w:name w:val="heading 1"/>
    <w:basedOn w:val="a"/>
    <w:next w:val="a"/>
    <w:link w:val="10"/>
    <w:uiPriority w:val="9"/>
    <w:qFormat/>
    <w:rsid w:val="0075439C"/>
    <w:pPr>
      <w:keepNext/>
      <w:keepLines/>
      <w:spacing w:before="24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52D7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E4324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52D79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2DC5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lang w:val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2DC5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2DC5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2DC5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2DC5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75439C"/>
    <w:rPr>
      <w:rFonts w:ascii="Times New Roman" w:eastAsiaTheme="majorEastAsia" w:hAnsi="Times New Roman" w:cstheme="majorBidi"/>
      <w:color w:val="000000" w:themeColor="text1"/>
      <w:sz w:val="32"/>
      <w:szCs w:val="32"/>
      <w:lang w:val="bg-BG"/>
    </w:rPr>
  </w:style>
  <w:style w:type="character" w:customStyle="1" w:styleId="20">
    <w:name w:val="Заглавие 2 Знак"/>
    <w:basedOn w:val="a0"/>
    <w:link w:val="2"/>
    <w:uiPriority w:val="9"/>
    <w:rsid w:val="00B52D79"/>
    <w:rPr>
      <w:rFonts w:ascii="Times New Roman" w:eastAsiaTheme="majorEastAsia" w:hAnsi="Times New Roman" w:cstheme="majorBidi"/>
      <w:b/>
      <w:color w:val="000000" w:themeColor="text1"/>
      <w:sz w:val="24"/>
      <w:szCs w:val="26"/>
      <w:lang w:val="bg-BG"/>
    </w:rPr>
  </w:style>
  <w:style w:type="paragraph" w:styleId="a3">
    <w:name w:val="No Spacing"/>
    <w:uiPriority w:val="1"/>
    <w:qFormat/>
    <w:rsid w:val="002241B4"/>
    <w:pPr>
      <w:spacing w:line="240" w:lineRule="auto"/>
    </w:pPr>
    <w:rPr>
      <w:rFonts w:ascii="Times New Roman" w:hAnsi="Times New Roman"/>
      <w:sz w:val="24"/>
      <w:lang w:val="bg-BG"/>
    </w:rPr>
  </w:style>
  <w:style w:type="paragraph" w:styleId="a4">
    <w:name w:val="Title"/>
    <w:basedOn w:val="a"/>
    <w:next w:val="a"/>
    <w:link w:val="a5"/>
    <w:uiPriority w:val="10"/>
    <w:qFormat/>
    <w:rsid w:val="0000236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лавие Знак"/>
    <w:basedOn w:val="a0"/>
    <w:link w:val="a4"/>
    <w:uiPriority w:val="10"/>
    <w:rsid w:val="00002366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a6">
    <w:name w:val="header"/>
    <w:basedOn w:val="a"/>
    <w:link w:val="a7"/>
    <w:uiPriority w:val="99"/>
    <w:unhideWhenUsed/>
    <w:rsid w:val="003F4F6F"/>
    <w:pPr>
      <w:tabs>
        <w:tab w:val="center" w:pos="4703"/>
        <w:tab w:val="right" w:pos="9406"/>
      </w:tabs>
    </w:pPr>
  </w:style>
  <w:style w:type="character" w:customStyle="1" w:styleId="a7">
    <w:name w:val="Горен колонтитул Знак"/>
    <w:basedOn w:val="a0"/>
    <w:link w:val="a6"/>
    <w:uiPriority w:val="99"/>
    <w:rsid w:val="003F4F6F"/>
    <w:rPr>
      <w:rFonts w:ascii="Times New Roman" w:hAnsi="Times New Roman"/>
      <w:sz w:val="24"/>
      <w:lang w:val="bg-BG"/>
    </w:rPr>
  </w:style>
  <w:style w:type="paragraph" w:styleId="a8">
    <w:name w:val="footer"/>
    <w:basedOn w:val="a"/>
    <w:link w:val="a9"/>
    <w:uiPriority w:val="99"/>
    <w:unhideWhenUsed/>
    <w:rsid w:val="003F4F6F"/>
    <w:pPr>
      <w:tabs>
        <w:tab w:val="center" w:pos="4703"/>
        <w:tab w:val="right" w:pos="9406"/>
      </w:tabs>
    </w:pPr>
  </w:style>
  <w:style w:type="character" w:customStyle="1" w:styleId="a9">
    <w:name w:val="Долен колонтитул Знак"/>
    <w:basedOn w:val="a0"/>
    <w:link w:val="a8"/>
    <w:uiPriority w:val="99"/>
    <w:rsid w:val="003F4F6F"/>
    <w:rPr>
      <w:rFonts w:ascii="Times New Roman" w:hAnsi="Times New Roman"/>
      <w:sz w:val="24"/>
      <w:lang w:val="bg-BG"/>
    </w:rPr>
  </w:style>
  <w:style w:type="paragraph" w:styleId="aa">
    <w:name w:val="TOC Heading"/>
    <w:basedOn w:val="1"/>
    <w:next w:val="a"/>
    <w:uiPriority w:val="39"/>
    <w:unhideWhenUsed/>
    <w:qFormat/>
    <w:rsid w:val="003F4F6F"/>
    <w:pPr>
      <w:spacing w:line="259" w:lineRule="auto"/>
      <w:jc w:val="left"/>
      <w:outlineLvl w:val="9"/>
    </w:pPr>
    <w:rPr>
      <w:rFonts w:asciiTheme="majorHAnsi" w:hAnsiTheme="majorHAnsi"/>
      <w:color w:val="2F5496" w:themeColor="accent1" w:themeShade="BF"/>
      <w:kern w:val="0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F4F6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F4F6F"/>
    <w:pPr>
      <w:spacing w:after="100"/>
      <w:ind w:left="240"/>
    </w:pPr>
  </w:style>
  <w:style w:type="character" w:styleId="ab">
    <w:name w:val="Hyperlink"/>
    <w:basedOn w:val="a0"/>
    <w:uiPriority w:val="99"/>
    <w:unhideWhenUsed/>
    <w:rsid w:val="003F4F6F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3A475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лавие 3 Знак"/>
    <w:basedOn w:val="a0"/>
    <w:link w:val="3"/>
    <w:uiPriority w:val="9"/>
    <w:rsid w:val="000E4324"/>
    <w:rPr>
      <w:rFonts w:ascii="Times New Roman" w:eastAsiaTheme="majorEastAsia" w:hAnsi="Times New Roman" w:cstheme="majorBidi"/>
      <w:b/>
      <w:color w:val="000000" w:themeColor="text1"/>
      <w:sz w:val="24"/>
      <w:szCs w:val="24"/>
      <w:lang w:val="bg-BG"/>
    </w:rPr>
  </w:style>
  <w:style w:type="character" w:styleId="ad">
    <w:name w:val="Placeholder Text"/>
    <w:basedOn w:val="a0"/>
    <w:uiPriority w:val="99"/>
    <w:semiHidden/>
    <w:rsid w:val="00CA33EA"/>
    <w:rPr>
      <w:color w:val="666666"/>
    </w:rPr>
  </w:style>
  <w:style w:type="paragraph" w:styleId="ae">
    <w:name w:val="List Paragraph"/>
    <w:basedOn w:val="a"/>
    <w:uiPriority w:val="34"/>
    <w:qFormat/>
    <w:rsid w:val="00A45685"/>
    <w:pPr>
      <w:ind w:left="720"/>
      <w:contextualSpacing/>
    </w:pPr>
  </w:style>
  <w:style w:type="character" w:customStyle="1" w:styleId="40">
    <w:name w:val="Заглавие 4 Знак"/>
    <w:basedOn w:val="a0"/>
    <w:link w:val="4"/>
    <w:uiPriority w:val="9"/>
    <w:rsid w:val="00B52D79"/>
    <w:rPr>
      <w:rFonts w:ascii="Times New Roman" w:eastAsiaTheme="majorEastAsia" w:hAnsi="Times New Roman" w:cstheme="majorBidi"/>
      <w:b/>
      <w:iCs/>
      <w:color w:val="000000" w:themeColor="text1"/>
      <w:sz w:val="24"/>
      <w:lang w:val="bg-BG"/>
    </w:rPr>
  </w:style>
  <w:style w:type="paragraph" w:styleId="af">
    <w:name w:val="footnote text"/>
    <w:basedOn w:val="a"/>
    <w:link w:val="af0"/>
    <w:uiPriority w:val="99"/>
    <w:semiHidden/>
    <w:unhideWhenUsed/>
    <w:rsid w:val="005C7DD3"/>
    <w:pPr>
      <w:spacing w:line="240" w:lineRule="auto"/>
    </w:pPr>
    <w:rPr>
      <w:sz w:val="20"/>
      <w:szCs w:val="20"/>
    </w:rPr>
  </w:style>
  <w:style w:type="character" w:customStyle="1" w:styleId="af0">
    <w:name w:val="Текст под линия Знак"/>
    <w:basedOn w:val="a0"/>
    <w:link w:val="af"/>
    <w:uiPriority w:val="99"/>
    <w:semiHidden/>
    <w:rsid w:val="005C7DD3"/>
    <w:rPr>
      <w:rFonts w:ascii="Times New Roman" w:hAnsi="Times New Roman"/>
      <w:sz w:val="20"/>
      <w:szCs w:val="20"/>
      <w:lang w:val="bg-BG"/>
    </w:rPr>
  </w:style>
  <w:style w:type="character" w:styleId="af1">
    <w:name w:val="footnote reference"/>
    <w:basedOn w:val="a0"/>
    <w:uiPriority w:val="99"/>
    <w:semiHidden/>
    <w:unhideWhenUsed/>
    <w:rsid w:val="005C7DD3"/>
    <w:rPr>
      <w:vertAlign w:val="superscript"/>
    </w:rPr>
  </w:style>
  <w:style w:type="paragraph" w:styleId="31">
    <w:name w:val="toc 3"/>
    <w:basedOn w:val="a"/>
    <w:next w:val="a"/>
    <w:autoRedefine/>
    <w:uiPriority w:val="39"/>
    <w:unhideWhenUsed/>
    <w:rsid w:val="004B6B53"/>
    <w:pPr>
      <w:spacing w:after="100"/>
      <w:ind w:left="480"/>
    </w:pPr>
  </w:style>
  <w:style w:type="paragraph" w:styleId="41">
    <w:name w:val="toc 4"/>
    <w:basedOn w:val="a"/>
    <w:next w:val="a"/>
    <w:autoRedefine/>
    <w:uiPriority w:val="39"/>
    <w:unhideWhenUsed/>
    <w:rsid w:val="004412BA"/>
    <w:pPr>
      <w:spacing w:after="100"/>
      <w:ind w:left="720"/>
    </w:pPr>
  </w:style>
  <w:style w:type="paragraph" w:customStyle="1" w:styleId="msonormal0">
    <w:name w:val="msonormal"/>
    <w:basedOn w:val="a"/>
    <w:rsid w:val="00001DFB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val="en-US"/>
      <w14:ligatures w14:val="none"/>
    </w:rPr>
  </w:style>
  <w:style w:type="character" w:styleId="af2">
    <w:name w:val="FollowedHyperlink"/>
    <w:basedOn w:val="a0"/>
    <w:uiPriority w:val="99"/>
    <w:semiHidden/>
    <w:unhideWhenUsed/>
    <w:rsid w:val="00001DFB"/>
    <w:rPr>
      <w:color w:val="800080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001DFB"/>
    <w:rPr>
      <w:color w:val="605E5C"/>
      <w:shd w:val="clear" w:color="auto" w:fill="E1DFDD"/>
    </w:rPr>
  </w:style>
  <w:style w:type="paragraph" w:styleId="51">
    <w:name w:val="toc 5"/>
    <w:basedOn w:val="a"/>
    <w:next w:val="a"/>
    <w:autoRedefine/>
    <w:uiPriority w:val="39"/>
    <w:unhideWhenUsed/>
    <w:rsid w:val="00B264DB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61">
    <w:name w:val="toc 6"/>
    <w:basedOn w:val="a"/>
    <w:next w:val="a"/>
    <w:autoRedefine/>
    <w:uiPriority w:val="39"/>
    <w:unhideWhenUsed/>
    <w:rsid w:val="00B264DB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71">
    <w:name w:val="toc 7"/>
    <w:basedOn w:val="a"/>
    <w:next w:val="a"/>
    <w:autoRedefine/>
    <w:uiPriority w:val="39"/>
    <w:unhideWhenUsed/>
    <w:rsid w:val="00B264DB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81">
    <w:name w:val="toc 8"/>
    <w:basedOn w:val="a"/>
    <w:next w:val="a"/>
    <w:autoRedefine/>
    <w:uiPriority w:val="39"/>
    <w:unhideWhenUsed/>
    <w:rsid w:val="00B264DB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91">
    <w:name w:val="toc 9"/>
    <w:basedOn w:val="a"/>
    <w:next w:val="a"/>
    <w:autoRedefine/>
    <w:uiPriority w:val="39"/>
    <w:unhideWhenUsed/>
    <w:rsid w:val="00B264DB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3">
    <w:name w:val="Body Text"/>
    <w:basedOn w:val="a"/>
    <w:link w:val="af4"/>
    <w:rsid w:val="00E430D6"/>
    <w:pPr>
      <w:spacing w:before="180" w:after="180" w:line="240" w:lineRule="auto"/>
      <w:jc w:val="left"/>
    </w:pPr>
    <w:rPr>
      <w:kern w:val="0"/>
      <w:szCs w:val="24"/>
      <w:lang w:val="en-US"/>
      <w14:ligatures w14:val="none"/>
    </w:rPr>
  </w:style>
  <w:style w:type="character" w:customStyle="1" w:styleId="af4">
    <w:name w:val="Основен текст Знак"/>
    <w:basedOn w:val="a0"/>
    <w:link w:val="af3"/>
    <w:rsid w:val="00E430D6"/>
    <w:rPr>
      <w:rFonts w:ascii="Times New Roman" w:hAnsi="Times New Roman"/>
      <w:kern w:val="0"/>
      <w:sz w:val="24"/>
      <w:szCs w:val="24"/>
      <w14:ligatures w14:val="none"/>
    </w:rPr>
  </w:style>
  <w:style w:type="paragraph" w:customStyle="1" w:styleId="Compact">
    <w:name w:val="Compact"/>
    <w:basedOn w:val="af3"/>
    <w:rsid w:val="00E430D6"/>
    <w:pPr>
      <w:spacing w:before="36" w:after="36"/>
    </w:pPr>
  </w:style>
  <w:style w:type="table" w:customStyle="1" w:styleId="Table">
    <w:name w:val="Table"/>
    <w:semiHidden/>
    <w:unhideWhenUsed/>
    <w:qFormat/>
    <w:rsid w:val="00E430D6"/>
    <w:pPr>
      <w:spacing w:after="200" w:line="240" w:lineRule="auto"/>
      <w:ind w:firstLine="0"/>
      <w:jc w:val="left"/>
    </w:pPr>
    <w:rPr>
      <w:kern w:val="0"/>
      <w:sz w:val="24"/>
      <w:szCs w:val="24"/>
      <w:lang w:val="bg-BG" w:eastAsia="bg-BG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50">
    <w:name w:val="Заглавие 5 Знак"/>
    <w:basedOn w:val="a0"/>
    <w:link w:val="5"/>
    <w:uiPriority w:val="9"/>
    <w:semiHidden/>
    <w:rsid w:val="007A2DC5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7A2D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7A2DC5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7A2D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7A2DC5"/>
    <w:rPr>
      <w:rFonts w:eastAsiaTheme="majorEastAsia" w:cstheme="majorBidi"/>
      <w:color w:val="272727" w:themeColor="text1" w:themeTint="D8"/>
    </w:rPr>
  </w:style>
  <w:style w:type="paragraph" w:styleId="af5">
    <w:name w:val="Subtitle"/>
    <w:basedOn w:val="a"/>
    <w:next w:val="a"/>
    <w:link w:val="af6"/>
    <w:uiPriority w:val="11"/>
    <w:qFormat/>
    <w:rsid w:val="007A2DC5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af6">
    <w:name w:val="Подзаглавие Знак"/>
    <w:basedOn w:val="a0"/>
    <w:link w:val="af5"/>
    <w:uiPriority w:val="11"/>
    <w:rsid w:val="007A2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f7">
    <w:name w:val="Quote"/>
    <w:basedOn w:val="a"/>
    <w:next w:val="a"/>
    <w:link w:val="af8"/>
    <w:uiPriority w:val="29"/>
    <w:qFormat/>
    <w:rsid w:val="007A2DC5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sz w:val="22"/>
      <w:lang w:val="en-US"/>
    </w:rPr>
  </w:style>
  <w:style w:type="character" w:customStyle="1" w:styleId="af8">
    <w:name w:val="Цитат Знак"/>
    <w:basedOn w:val="a0"/>
    <w:link w:val="af7"/>
    <w:uiPriority w:val="29"/>
    <w:rsid w:val="007A2DC5"/>
    <w:rPr>
      <w:i/>
      <w:iCs/>
      <w:color w:val="404040" w:themeColor="text1" w:themeTint="BF"/>
    </w:rPr>
  </w:style>
  <w:style w:type="character" w:styleId="af9">
    <w:name w:val="Intense Emphasis"/>
    <w:basedOn w:val="a0"/>
    <w:uiPriority w:val="21"/>
    <w:qFormat/>
    <w:rsid w:val="007A2DC5"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7A2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sz w:val="22"/>
      <w:lang w:val="en-US"/>
    </w:rPr>
  </w:style>
  <w:style w:type="character" w:customStyle="1" w:styleId="afb">
    <w:name w:val="Интензивно цитиране Знак"/>
    <w:basedOn w:val="a0"/>
    <w:link w:val="afa"/>
    <w:uiPriority w:val="30"/>
    <w:rsid w:val="007A2DC5"/>
    <w:rPr>
      <w:i/>
      <w:iCs/>
      <w:color w:val="2F5496" w:themeColor="accent1" w:themeShade="BF"/>
    </w:rPr>
  </w:style>
  <w:style w:type="character" w:styleId="afc">
    <w:name w:val="Intense Reference"/>
    <w:basedOn w:val="a0"/>
    <w:uiPriority w:val="32"/>
    <w:qFormat/>
    <w:rsid w:val="007A2DC5"/>
    <w:rPr>
      <w:b/>
      <w:bCs/>
      <w:smallCaps/>
      <w:color w:val="2F5496" w:themeColor="accent1" w:themeShade="BF"/>
      <w:spacing w:val="5"/>
    </w:rPr>
  </w:style>
  <w:style w:type="paragraph" w:customStyle="1" w:styleId="FirstParagraph">
    <w:name w:val="First Paragraph"/>
    <w:basedOn w:val="af3"/>
    <w:next w:val="af3"/>
    <w:qFormat/>
    <w:rsid w:val="007A2DC5"/>
  </w:style>
  <w:style w:type="paragraph" w:styleId="afd">
    <w:name w:val="Normal (Web)"/>
    <w:basedOn w:val="a"/>
    <w:uiPriority w:val="99"/>
    <w:semiHidden/>
    <w:unhideWhenUsed/>
    <w:rsid w:val="00882C19"/>
    <w:rPr>
      <w:rFonts w:cs="Times New Roman"/>
      <w:szCs w:val="24"/>
    </w:rPr>
  </w:style>
  <w:style w:type="character" w:styleId="HTML">
    <w:name w:val="HTML Code"/>
    <w:basedOn w:val="a0"/>
    <w:uiPriority w:val="99"/>
    <w:semiHidden/>
    <w:unhideWhenUsed/>
    <w:rsid w:val="00882C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00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GS%20PC%201\Desktop\&#1086;&#1089;&#1085;&#1086;&#1074;&#1072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B5C8B-969E-4DEC-850F-3A8901EE2C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основа</Template>
  <TotalTime>1681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GRIGS PC 1</dc:creator>
  <cp:keywords/>
  <dc:description/>
  <cp:lastModifiedBy>Teodor L. Nenkov</cp:lastModifiedBy>
  <cp:revision>2065</cp:revision>
  <cp:lastPrinted>2025-10-29T23:34:00Z</cp:lastPrinted>
  <dcterms:created xsi:type="dcterms:W3CDTF">2025-05-01T21:40:00Z</dcterms:created>
  <dcterms:modified xsi:type="dcterms:W3CDTF">2026-01-30T14:09:00Z</dcterms:modified>
</cp:coreProperties>
</file>